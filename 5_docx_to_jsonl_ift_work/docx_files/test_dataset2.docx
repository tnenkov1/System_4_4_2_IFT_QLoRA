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AF4FBB" w14:textId="064C3F39" w:rsidR="001075F3" w:rsidRDefault="001075F3" w:rsidP="001075F3">
      <w:pPr>
        <w:pStyle w:val="2"/>
      </w:pPr>
      <w:r>
        <w:rPr>
          <w:lang w:val="en-US"/>
        </w:rPr>
        <w:t xml:space="preserve">1. </w:t>
      </w:r>
      <w:r w:rsidR="008E50AE">
        <w:rPr>
          <w:lang w:val="en-US"/>
        </w:rPr>
        <w:t>Heading</w:t>
      </w:r>
      <w:bookmarkStart w:id="0" w:name="_GoBack"/>
      <w:bookmarkEnd w:id="0"/>
      <w:r w:rsidR="00F67EA2">
        <w:t xml:space="preserve"> 1</w:t>
      </w:r>
    </w:p>
    <w:p w14:paraId="3973F36E" w14:textId="5C907046" w:rsidR="00182E98" w:rsidRPr="00182E98" w:rsidRDefault="00182E98" w:rsidP="00182E98">
      <w:pPr>
        <w:rPr>
          <w:lang w:val="en-US"/>
        </w:rPr>
      </w:pPr>
      <w:r>
        <w:rPr>
          <w:lang w:val="en-US"/>
        </w:rPr>
        <w:t>// // 1</w:t>
      </w:r>
    </w:p>
    <w:p w14:paraId="51AC2190" w14:textId="524B84CD" w:rsidR="00182E98" w:rsidRDefault="001075F3" w:rsidP="001075F3">
      <w:pPr>
        <w:rPr>
          <w:lang w:val="en-US"/>
        </w:rPr>
      </w:pPr>
      <w:r>
        <w:rPr>
          <w:lang w:val="en-US"/>
        </w:rPr>
        <w:t>Main text 1</w:t>
      </w:r>
    </w:p>
    <w:p w14:paraId="60F93108" w14:textId="191150C8" w:rsidR="001075F3" w:rsidRDefault="001075F3" w:rsidP="001075F3">
      <w:pPr>
        <w:rPr>
          <w:lang w:val="en-US"/>
        </w:rPr>
      </w:pPr>
      <w:r>
        <w:rPr>
          <w:lang w:val="en-US"/>
        </w:rPr>
        <w:t>*</w:t>
      </w:r>
      <w:r w:rsidR="005C7325">
        <w:rPr>
          <w:lang w:val="en-US"/>
        </w:rPr>
        <w:t xml:space="preserve"> *</w:t>
      </w:r>
      <w:r>
        <w:rPr>
          <w:lang w:val="en-US"/>
        </w:rPr>
        <w:t xml:space="preserve"> 1</w:t>
      </w:r>
    </w:p>
    <w:p w14:paraId="4854BBFC" w14:textId="6B778C9E" w:rsidR="00182E98" w:rsidRDefault="00182E98" w:rsidP="001075F3">
      <w:pPr>
        <w:rPr>
          <w:lang w:val="en-US"/>
        </w:rPr>
      </w:pPr>
      <w:r>
        <w:rPr>
          <w:lang w:val="en-US"/>
        </w:rPr>
        <w:t>Main text 2</w:t>
      </w:r>
    </w:p>
    <w:p w14:paraId="35C90D2B" w14:textId="5E6E65E6" w:rsidR="001075F3" w:rsidRDefault="005C7325" w:rsidP="001075F3">
      <w:pPr>
        <w:rPr>
          <w:lang w:val="en-US"/>
        </w:rPr>
      </w:pPr>
      <w:r>
        <w:rPr>
          <w:lang w:val="en-US"/>
        </w:rPr>
        <w:t>- -</w:t>
      </w:r>
      <w:r w:rsidR="001075F3">
        <w:rPr>
          <w:lang w:val="en-US"/>
        </w:rPr>
        <w:t xml:space="preserve"> 1</w:t>
      </w:r>
    </w:p>
    <w:p w14:paraId="1D18FBF1" w14:textId="4266FFB8" w:rsidR="001075F3" w:rsidRDefault="001075F3" w:rsidP="001075F3">
      <w:pPr>
        <w:rPr>
          <w:lang w:val="en-US"/>
        </w:rPr>
      </w:pPr>
    </w:p>
    <w:p w14:paraId="129CCF1A" w14:textId="77777777" w:rsidR="001075F3" w:rsidRDefault="001075F3" w:rsidP="001075F3">
      <w:pPr>
        <w:rPr>
          <w:lang w:val="en-US"/>
        </w:rPr>
      </w:pPr>
    </w:p>
    <w:p w14:paraId="5CAC87F8" w14:textId="77777777" w:rsidR="001075F3" w:rsidRDefault="001075F3" w:rsidP="001075F3">
      <w:pPr>
        <w:rPr>
          <w:lang w:val="en-US"/>
        </w:rPr>
      </w:pPr>
    </w:p>
    <w:p w14:paraId="78E64C72" w14:textId="35CF8B24" w:rsidR="001075F3" w:rsidRPr="001075F3" w:rsidRDefault="001075F3" w:rsidP="001075F3">
      <w:pPr>
        <w:rPr>
          <w:lang w:val="en-US"/>
        </w:rPr>
      </w:pPr>
    </w:p>
    <w:sectPr w:rsidR="001075F3" w:rsidRPr="001075F3" w:rsidSect="00D528B6">
      <w:footerReference w:type="default" r:id="rId7"/>
      <w:pgSz w:w="11906" w:h="16838" w:code="9"/>
      <w:pgMar w:top="567" w:right="1134" w:bottom="567" w:left="1134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785A6D" w14:textId="77777777" w:rsidR="003B7440" w:rsidRDefault="003B7440" w:rsidP="003F4F6F">
      <w:r>
        <w:separator/>
      </w:r>
    </w:p>
  </w:endnote>
  <w:endnote w:type="continuationSeparator" w:id="0">
    <w:p w14:paraId="19BC0AC3" w14:textId="77777777" w:rsidR="003B7440" w:rsidRDefault="003B7440" w:rsidP="003F4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59608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EA2753" w14:textId="200CDF44" w:rsidR="0087354D" w:rsidRDefault="0087354D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50A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F3A29F" w14:textId="77777777" w:rsidR="003F4F6F" w:rsidRDefault="003F4F6F" w:rsidP="000723E0">
    <w:pPr>
      <w:pStyle w:val="a8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D96DFB" w14:textId="77777777" w:rsidR="003B7440" w:rsidRDefault="003B7440" w:rsidP="003F4F6F">
      <w:r>
        <w:separator/>
      </w:r>
    </w:p>
  </w:footnote>
  <w:footnote w:type="continuationSeparator" w:id="0">
    <w:p w14:paraId="2E9EF17F" w14:textId="77777777" w:rsidR="003B7440" w:rsidRDefault="003B7440" w:rsidP="003F4F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0FC"/>
    <w:rsid w:val="0000005D"/>
    <w:rsid w:val="00000077"/>
    <w:rsid w:val="00000084"/>
    <w:rsid w:val="0000020F"/>
    <w:rsid w:val="00000210"/>
    <w:rsid w:val="00000437"/>
    <w:rsid w:val="000005EB"/>
    <w:rsid w:val="000007EF"/>
    <w:rsid w:val="0000082E"/>
    <w:rsid w:val="000008A7"/>
    <w:rsid w:val="000009D1"/>
    <w:rsid w:val="00000C05"/>
    <w:rsid w:val="00000C3A"/>
    <w:rsid w:val="00000CAB"/>
    <w:rsid w:val="00000CDE"/>
    <w:rsid w:val="00000E9F"/>
    <w:rsid w:val="00000F1C"/>
    <w:rsid w:val="00000F89"/>
    <w:rsid w:val="000011F4"/>
    <w:rsid w:val="000012AB"/>
    <w:rsid w:val="0000157D"/>
    <w:rsid w:val="0000190C"/>
    <w:rsid w:val="000019B8"/>
    <w:rsid w:val="00001ACC"/>
    <w:rsid w:val="00001B38"/>
    <w:rsid w:val="00001B3E"/>
    <w:rsid w:val="00001DB7"/>
    <w:rsid w:val="00001DFB"/>
    <w:rsid w:val="00001EA9"/>
    <w:rsid w:val="00001EC7"/>
    <w:rsid w:val="0000203D"/>
    <w:rsid w:val="00002186"/>
    <w:rsid w:val="00002366"/>
    <w:rsid w:val="000026FD"/>
    <w:rsid w:val="000027BD"/>
    <w:rsid w:val="000028C2"/>
    <w:rsid w:val="00002A5C"/>
    <w:rsid w:val="00002D38"/>
    <w:rsid w:val="00002DBD"/>
    <w:rsid w:val="00002DF9"/>
    <w:rsid w:val="00002E30"/>
    <w:rsid w:val="0000317C"/>
    <w:rsid w:val="00003437"/>
    <w:rsid w:val="00003476"/>
    <w:rsid w:val="0000347E"/>
    <w:rsid w:val="000036CB"/>
    <w:rsid w:val="000037C0"/>
    <w:rsid w:val="000037E9"/>
    <w:rsid w:val="000039B6"/>
    <w:rsid w:val="00003A1F"/>
    <w:rsid w:val="00003B14"/>
    <w:rsid w:val="00003C01"/>
    <w:rsid w:val="00003C23"/>
    <w:rsid w:val="00003C48"/>
    <w:rsid w:val="00003C5D"/>
    <w:rsid w:val="00003CF9"/>
    <w:rsid w:val="00003D2E"/>
    <w:rsid w:val="00003D86"/>
    <w:rsid w:val="00003F93"/>
    <w:rsid w:val="00003F9A"/>
    <w:rsid w:val="00004044"/>
    <w:rsid w:val="000043EC"/>
    <w:rsid w:val="000044F3"/>
    <w:rsid w:val="00004614"/>
    <w:rsid w:val="00004703"/>
    <w:rsid w:val="000047CF"/>
    <w:rsid w:val="00004955"/>
    <w:rsid w:val="0000496A"/>
    <w:rsid w:val="00004A77"/>
    <w:rsid w:val="00004A9C"/>
    <w:rsid w:val="00004AB8"/>
    <w:rsid w:val="00004B27"/>
    <w:rsid w:val="00004BD5"/>
    <w:rsid w:val="00004E22"/>
    <w:rsid w:val="00004E78"/>
    <w:rsid w:val="00004F3B"/>
    <w:rsid w:val="0000528D"/>
    <w:rsid w:val="000052C0"/>
    <w:rsid w:val="00005359"/>
    <w:rsid w:val="00005388"/>
    <w:rsid w:val="0000541A"/>
    <w:rsid w:val="000054C8"/>
    <w:rsid w:val="0000550F"/>
    <w:rsid w:val="0000570C"/>
    <w:rsid w:val="000057EF"/>
    <w:rsid w:val="0000584D"/>
    <w:rsid w:val="000059F2"/>
    <w:rsid w:val="00005B62"/>
    <w:rsid w:val="00005BE4"/>
    <w:rsid w:val="00005CCF"/>
    <w:rsid w:val="00005D5C"/>
    <w:rsid w:val="00005D6E"/>
    <w:rsid w:val="00005E10"/>
    <w:rsid w:val="00006002"/>
    <w:rsid w:val="0000611C"/>
    <w:rsid w:val="00006120"/>
    <w:rsid w:val="00006154"/>
    <w:rsid w:val="0000618F"/>
    <w:rsid w:val="000062DE"/>
    <w:rsid w:val="00006417"/>
    <w:rsid w:val="00006425"/>
    <w:rsid w:val="00006485"/>
    <w:rsid w:val="000064E4"/>
    <w:rsid w:val="000065D7"/>
    <w:rsid w:val="0000667E"/>
    <w:rsid w:val="000067A3"/>
    <w:rsid w:val="0000687A"/>
    <w:rsid w:val="0000689B"/>
    <w:rsid w:val="00006B48"/>
    <w:rsid w:val="00006BD6"/>
    <w:rsid w:val="00006BDF"/>
    <w:rsid w:val="00006BE1"/>
    <w:rsid w:val="00006D7A"/>
    <w:rsid w:val="00006D93"/>
    <w:rsid w:val="00007045"/>
    <w:rsid w:val="000070D6"/>
    <w:rsid w:val="000071F9"/>
    <w:rsid w:val="00007269"/>
    <w:rsid w:val="00007305"/>
    <w:rsid w:val="0000730B"/>
    <w:rsid w:val="00007431"/>
    <w:rsid w:val="00007501"/>
    <w:rsid w:val="00007624"/>
    <w:rsid w:val="000077D5"/>
    <w:rsid w:val="000077FE"/>
    <w:rsid w:val="000078E2"/>
    <w:rsid w:val="00007987"/>
    <w:rsid w:val="00007B5F"/>
    <w:rsid w:val="00007D4F"/>
    <w:rsid w:val="00007FD5"/>
    <w:rsid w:val="0001003F"/>
    <w:rsid w:val="000100C5"/>
    <w:rsid w:val="000101A3"/>
    <w:rsid w:val="00010467"/>
    <w:rsid w:val="0001059A"/>
    <w:rsid w:val="000106B7"/>
    <w:rsid w:val="000107F1"/>
    <w:rsid w:val="00010A2D"/>
    <w:rsid w:val="00010AF6"/>
    <w:rsid w:val="00010C74"/>
    <w:rsid w:val="00010C90"/>
    <w:rsid w:val="00010CA6"/>
    <w:rsid w:val="00010D3A"/>
    <w:rsid w:val="00010E5F"/>
    <w:rsid w:val="00010ECF"/>
    <w:rsid w:val="00010F39"/>
    <w:rsid w:val="00010FBA"/>
    <w:rsid w:val="00011372"/>
    <w:rsid w:val="000113BD"/>
    <w:rsid w:val="00011554"/>
    <w:rsid w:val="00011592"/>
    <w:rsid w:val="000115AB"/>
    <w:rsid w:val="000115E6"/>
    <w:rsid w:val="00011613"/>
    <w:rsid w:val="0001170D"/>
    <w:rsid w:val="0001179C"/>
    <w:rsid w:val="0001189E"/>
    <w:rsid w:val="0001194E"/>
    <w:rsid w:val="00011A71"/>
    <w:rsid w:val="00011C8C"/>
    <w:rsid w:val="00011CF2"/>
    <w:rsid w:val="0001205D"/>
    <w:rsid w:val="00012131"/>
    <w:rsid w:val="00012198"/>
    <w:rsid w:val="000121BE"/>
    <w:rsid w:val="000121DB"/>
    <w:rsid w:val="000123BF"/>
    <w:rsid w:val="000123C8"/>
    <w:rsid w:val="000123CB"/>
    <w:rsid w:val="0001240B"/>
    <w:rsid w:val="00012476"/>
    <w:rsid w:val="00012546"/>
    <w:rsid w:val="00012584"/>
    <w:rsid w:val="0001258B"/>
    <w:rsid w:val="00012A82"/>
    <w:rsid w:val="00012B6F"/>
    <w:rsid w:val="00012B7B"/>
    <w:rsid w:val="00012BFA"/>
    <w:rsid w:val="00012C4C"/>
    <w:rsid w:val="00012D3A"/>
    <w:rsid w:val="00012EB8"/>
    <w:rsid w:val="00013008"/>
    <w:rsid w:val="0001301F"/>
    <w:rsid w:val="00013392"/>
    <w:rsid w:val="000134E2"/>
    <w:rsid w:val="000134EB"/>
    <w:rsid w:val="0001350B"/>
    <w:rsid w:val="0001353E"/>
    <w:rsid w:val="000135DF"/>
    <w:rsid w:val="00013749"/>
    <w:rsid w:val="000138BC"/>
    <w:rsid w:val="00013936"/>
    <w:rsid w:val="00013A07"/>
    <w:rsid w:val="00013A76"/>
    <w:rsid w:val="00013B7B"/>
    <w:rsid w:val="00013BC1"/>
    <w:rsid w:val="00013C1E"/>
    <w:rsid w:val="00013C7A"/>
    <w:rsid w:val="00013F2B"/>
    <w:rsid w:val="00013F53"/>
    <w:rsid w:val="00013F7F"/>
    <w:rsid w:val="00013FA3"/>
    <w:rsid w:val="0001400A"/>
    <w:rsid w:val="000140D5"/>
    <w:rsid w:val="0001415F"/>
    <w:rsid w:val="000141AE"/>
    <w:rsid w:val="000141C5"/>
    <w:rsid w:val="00014269"/>
    <w:rsid w:val="000142C0"/>
    <w:rsid w:val="000142EB"/>
    <w:rsid w:val="0001434F"/>
    <w:rsid w:val="00014577"/>
    <w:rsid w:val="00014683"/>
    <w:rsid w:val="0001490E"/>
    <w:rsid w:val="00014BB7"/>
    <w:rsid w:val="00014CAB"/>
    <w:rsid w:val="00014EA7"/>
    <w:rsid w:val="00014EB1"/>
    <w:rsid w:val="00015105"/>
    <w:rsid w:val="0001511F"/>
    <w:rsid w:val="00015152"/>
    <w:rsid w:val="000152B7"/>
    <w:rsid w:val="00015304"/>
    <w:rsid w:val="0001542A"/>
    <w:rsid w:val="000156F1"/>
    <w:rsid w:val="00015828"/>
    <w:rsid w:val="0001590D"/>
    <w:rsid w:val="00015A1E"/>
    <w:rsid w:val="00015CBF"/>
    <w:rsid w:val="00015D8E"/>
    <w:rsid w:val="00015DDE"/>
    <w:rsid w:val="00015F83"/>
    <w:rsid w:val="000160C8"/>
    <w:rsid w:val="0001625C"/>
    <w:rsid w:val="0001632B"/>
    <w:rsid w:val="0001632F"/>
    <w:rsid w:val="0001653E"/>
    <w:rsid w:val="0001654B"/>
    <w:rsid w:val="0001665E"/>
    <w:rsid w:val="0001677F"/>
    <w:rsid w:val="0001679D"/>
    <w:rsid w:val="000167EA"/>
    <w:rsid w:val="000168AD"/>
    <w:rsid w:val="00016B64"/>
    <w:rsid w:val="00016B77"/>
    <w:rsid w:val="00016B9B"/>
    <w:rsid w:val="00016BD7"/>
    <w:rsid w:val="00016E21"/>
    <w:rsid w:val="0001717C"/>
    <w:rsid w:val="00017203"/>
    <w:rsid w:val="00017214"/>
    <w:rsid w:val="000172CF"/>
    <w:rsid w:val="000175E2"/>
    <w:rsid w:val="0001760C"/>
    <w:rsid w:val="000176B1"/>
    <w:rsid w:val="0001787B"/>
    <w:rsid w:val="00017A23"/>
    <w:rsid w:val="00017A75"/>
    <w:rsid w:val="00017A96"/>
    <w:rsid w:val="00017AFE"/>
    <w:rsid w:val="00017C92"/>
    <w:rsid w:val="00017FC6"/>
    <w:rsid w:val="00017FCD"/>
    <w:rsid w:val="000200E5"/>
    <w:rsid w:val="0002026D"/>
    <w:rsid w:val="0002027E"/>
    <w:rsid w:val="000202AD"/>
    <w:rsid w:val="00020405"/>
    <w:rsid w:val="00020459"/>
    <w:rsid w:val="000204A6"/>
    <w:rsid w:val="0002052C"/>
    <w:rsid w:val="00020536"/>
    <w:rsid w:val="0002056B"/>
    <w:rsid w:val="000205B8"/>
    <w:rsid w:val="000205CD"/>
    <w:rsid w:val="00020645"/>
    <w:rsid w:val="00020738"/>
    <w:rsid w:val="00020844"/>
    <w:rsid w:val="0002085B"/>
    <w:rsid w:val="00020B01"/>
    <w:rsid w:val="00020C18"/>
    <w:rsid w:val="00020DD8"/>
    <w:rsid w:val="00020DFA"/>
    <w:rsid w:val="0002101B"/>
    <w:rsid w:val="0002105E"/>
    <w:rsid w:val="0002110F"/>
    <w:rsid w:val="000211A0"/>
    <w:rsid w:val="00021271"/>
    <w:rsid w:val="000212A2"/>
    <w:rsid w:val="0002139D"/>
    <w:rsid w:val="000213E7"/>
    <w:rsid w:val="0002146E"/>
    <w:rsid w:val="000214CD"/>
    <w:rsid w:val="00021583"/>
    <w:rsid w:val="000216B6"/>
    <w:rsid w:val="000216E3"/>
    <w:rsid w:val="0002176C"/>
    <w:rsid w:val="00021861"/>
    <w:rsid w:val="000218AB"/>
    <w:rsid w:val="00021935"/>
    <w:rsid w:val="00021981"/>
    <w:rsid w:val="00021A09"/>
    <w:rsid w:val="00021AD3"/>
    <w:rsid w:val="00021AF6"/>
    <w:rsid w:val="00021B18"/>
    <w:rsid w:val="00021C14"/>
    <w:rsid w:val="00021E43"/>
    <w:rsid w:val="00021E8A"/>
    <w:rsid w:val="00021FCD"/>
    <w:rsid w:val="000220A3"/>
    <w:rsid w:val="00022128"/>
    <w:rsid w:val="00022316"/>
    <w:rsid w:val="000223EA"/>
    <w:rsid w:val="0002242A"/>
    <w:rsid w:val="000224D4"/>
    <w:rsid w:val="000225B2"/>
    <w:rsid w:val="000226C2"/>
    <w:rsid w:val="00022854"/>
    <w:rsid w:val="00022862"/>
    <w:rsid w:val="00022868"/>
    <w:rsid w:val="00022946"/>
    <w:rsid w:val="00022952"/>
    <w:rsid w:val="00022D58"/>
    <w:rsid w:val="00022E3B"/>
    <w:rsid w:val="00022F0A"/>
    <w:rsid w:val="00022FBF"/>
    <w:rsid w:val="00023054"/>
    <w:rsid w:val="000230BF"/>
    <w:rsid w:val="0002312F"/>
    <w:rsid w:val="00023153"/>
    <w:rsid w:val="0002317A"/>
    <w:rsid w:val="000231BC"/>
    <w:rsid w:val="00023210"/>
    <w:rsid w:val="00023283"/>
    <w:rsid w:val="000232F1"/>
    <w:rsid w:val="00023399"/>
    <w:rsid w:val="000234DD"/>
    <w:rsid w:val="000235BD"/>
    <w:rsid w:val="000236E0"/>
    <w:rsid w:val="00023A28"/>
    <w:rsid w:val="00023A37"/>
    <w:rsid w:val="00023A6A"/>
    <w:rsid w:val="00023F47"/>
    <w:rsid w:val="00024001"/>
    <w:rsid w:val="00024097"/>
    <w:rsid w:val="000242EE"/>
    <w:rsid w:val="00024324"/>
    <w:rsid w:val="00024352"/>
    <w:rsid w:val="000243FD"/>
    <w:rsid w:val="000245BB"/>
    <w:rsid w:val="000245D6"/>
    <w:rsid w:val="00024635"/>
    <w:rsid w:val="000246F6"/>
    <w:rsid w:val="000247CD"/>
    <w:rsid w:val="000248C6"/>
    <w:rsid w:val="000248C9"/>
    <w:rsid w:val="00024952"/>
    <w:rsid w:val="00024961"/>
    <w:rsid w:val="00024A74"/>
    <w:rsid w:val="00024AF6"/>
    <w:rsid w:val="00024BB4"/>
    <w:rsid w:val="00024C0B"/>
    <w:rsid w:val="00024C6F"/>
    <w:rsid w:val="00024CE2"/>
    <w:rsid w:val="00024ED6"/>
    <w:rsid w:val="00024F1F"/>
    <w:rsid w:val="00024F3D"/>
    <w:rsid w:val="00025124"/>
    <w:rsid w:val="0002520D"/>
    <w:rsid w:val="00025283"/>
    <w:rsid w:val="000252BD"/>
    <w:rsid w:val="000252BF"/>
    <w:rsid w:val="00025429"/>
    <w:rsid w:val="0002544F"/>
    <w:rsid w:val="00025483"/>
    <w:rsid w:val="000254E2"/>
    <w:rsid w:val="0002566A"/>
    <w:rsid w:val="00025708"/>
    <w:rsid w:val="00025903"/>
    <w:rsid w:val="000259C0"/>
    <w:rsid w:val="00025A12"/>
    <w:rsid w:val="00025BF4"/>
    <w:rsid w:val="00025C94"/>
    <w:rsid w:val="00025CB3"/>
    <w:rsid w:val="00025D6A"/>
    <w:rsid w:val="00025E68"/>
    <w:rsid w:val="00026072"/>
    <w:rsid w:val="0002609F"/>
    <w:rsid w:val="000260A1"/>
    <w:rsid w:val="0002619C"/>
    <w:rsid w:val="000261D0"/>
    <w:rsid w:val="00026333"/>
    <w:rsid w:val="00026435"/>
    <w:rsid w:val="000265EE"/>
    <w:rsid w:val="00026649"/>
    <w:rsid w:val="00026854"/>
    <w:rsid w:val="0002686E"/>
    <w:rsid w:val="000268F4"/>
    <w:rsid w:val="000268FA"/>
    <w:rsid w:val="00026BF3"/>
    <w:rsid w:val="00026C31"/>
    <w:rsid w:val="00027217"/>
    <w:rsid w:val="00027251"/>
    <w:rsid w:val="00027513"/>
    <w:rsid w:val="00027623"/>
    <w:rsid w:val="0002766E"/>
    <w:rsid w:val="00027A9A"/>
    <w:rsid w:val="00027B00"/>
    <w:rsid w:val="00027B3E"/>
    <w:rsid w:val="00027B61"/>
    <w:rsid w:val="00027BD1"/>
    <w:rsid w:val="00027C4B"/>
    <w:rsid w:val="00027C6D"/>
    <w:rsid w:val="00027CE6"/>
    <w:rsid w:val="00027E71"/>
    <w:rsid w:val="00027F7B"/>
    <w:rsid w:val="00027F7F"/>
    <w:rsid w:val="00027FAF"/>
    <w:rsid w:val="00030056"/>
    <w:rsid w:val="000302A0"/>
    <w:rsid w:val="000302D6"/>
    <w:rsid w:val="00030355"/>
    <w:rsid w:val="00030458"/>
    <w:rsid w:val="000304EB"/>
    <w:rsid w:val="00030553"/>
    <w:rsid w:val="0003055F"/>
    <w:rsid w:val="000308D6"/>
    <w:rsid w:val="0003092F"/>
    <w:rsid w:val="00030A2C"/>
    <w:rsid w:val="00030B3B"/>
    <w:rsid w:val="00030C7A"/>
    <w:rsid w:val="00030CE0"/>
    <w:rsid w:val="00030D03"/>
    <w:rsid w:val="00030D44"/>
    <w:rsid w:val="00030DB3"/>
    <w:rsid w:val="00030DC2"/>
    <w:rsid w:val="00030E0A"/>
    <w:rsid w:val="00030E30"/>
    <w:rsid w:val="00030EBD"/>
    <w:rsid w:val="00030FA2"/>
    <w:rsid w:val="0003109F"/>
    <w:rsid w:val="000310CE"/>
    <w:rsid w:val="000312FF"/>
    <w:rsid w:val="000313BD"/>
    <w:rsid w:val="000313D5"/>
    <w:rsid w:val="00031413"/>
    <w:rsid w:val="00031436"/>
    <w:rsid w:val="0003148E"/>
    <w:rsid w:val="000314D0"/>
    <w:rsid w:val="000316B8"/>
    <w:rsid w:val="000317A8"/>
    <w:rsid w:val="0003183A"/>
    <w:rsid w:val="00031A12"/>
    <w:rsid w:val="00031A42"/>
    <w:rsid w:val="00031C4A"/>
    <w:rsid w:val="00031D88"/>
    <w:rsid w:val="00031DBA"/>
    <w:rsid w:val="000320A9"/>
    <w:rsid w:val="000320B8"/>
    <w:rsid w:val="00032256"/>
    <w:rsid w:val="0003245F"/>
    <w:rsid w:val="000325F3"/>
    <w:rsid w:val="0003279E"/>
    <w:rsid w:val="000327E7"/>
    <w:rsid w:val="0003284E"/>
    <w:rsid w:val="00032877"/>
    <w:rsid w:val="00032932"/>
    <w:rsid w:val="00032935"/>
    <w:rsid w:val="00032940"/>
    <w:rsid w:val="00032A5B"/>
    <w:rsid w:val="00032B51"/>
    <w:rsid w:val="00032BFA"/>
    <w:rsid w:val="00032C78"/>
    <w:rsid w:val="00032E89"/>
    <w:rsid w:val="00032EB9"/>
    <w:rsid w:val="00032EC4"/>
    <w:rsid w:val="00032ED4"/>
    <w:rsid w:val="00032F2F"/>
    <w:rsid w:val="0003308E"/>
    <w:rsid w:val="000330D8"/>
    <w:rsid w:val="000330E7"/>
    <w:rsid w:val="000331EE"/>
    <w:rsid w:val="000331F3"/>
    <w:rsid w:val="00033446"/>
    <w:rsid w:val="00033484"/>
    <w:rsid w:val="00033494"/>
    <w:rsid w:val="000334ED"/>
    <w:rsid w:val="000335D7"/>
    <w:rsid w:val="0003370A"/>
    <w:rsid w:val="00033993"/>
    <w:rsid w:val="000339BD"/>
    <w:rsid w:val="00033B32"/>
    <w:rsid w:val="00033B61"/>
    <w:rsid w:val="00033D1E"/>
    <w:rsid w:val="00033F5A"/>
    <w:rsid w:val="00033F87"/>
    <w:rsid w:val="00033FC7"/>
    <w:rsid w:val="00033FE6"/>
    <w:rsid w:val="00034258"/>
    <w:rsid w:val="00034298"/>
    <w:rsid w:val="0003458E"/>
    <w:rsid w:val="00034643"/>
    <w:rsid w:val="0003480C"/>
    <w:rsid w:val="00034891"/>
    <w:rsid w:val="000348D7"/>
    <w:rsid w:val="00034925"/>
    <w:rsid w:val="00034977"/>
    <w:rsid w:val="00034A80"/>
    <w:rsid w:val="00034CEC"/>
    <w:rsid w:val="00034D6C"/>
    <w:rsid w:val="00034D77"/>
    <w:rsid w:val="00034FE1"/>
    <w:rsid w:val="0003502F"/>
    <w:rsid w:val="00035034"/>
    <w:rsid w:val="00035091"/>
    <w:rsid w:val="0003518D"/>
    <w:rsid w:val="00035376"/>
    <w:rsid w:val="000354C9"/>
    <w:rsid w:val="0003558B"/>
    <w:rsid w:val="000355B0"/>
    <w:rsid w:val="00035671"/>
    <w:rsid w:val="00035A8A"/>
    <w:rsid w:val="00035AAB"/>
    <w:rsid w:val="00035C79"/>
    <w:rsid w:val="00035CC6"/>
    <w:rsid w:val="00035E6B"/>
    <w:rsid w:val="00035E8F"/>
    <w:rsid w:val="00035EAB"/>
    <w:rsid w:val="00035F0D"/>
    <w:rsid w:val="00035FF6"/>
    <w:rsid w:val="0003602D"/>
    <w:rsid w:val="0003609A"/>
    <w:rsid w:val="0003610A"/>
    <w:rsid w:val="0003610E"/>
    <w:rsid w:val="0003615A"/>
    <w:rsid w:val="000361AB"/>
    <w:rsid w:val="000362BF"/>
    <w:rsid w:val="00036365"/>
    <w:rsid w:val="000363BC"/>
    <w:rsid w:val="00036553"/>
    <w:rsid w:val="0003679E"/>
    <w:rsid w:val="000368A7"/>
    <w:rsid w:val="00036963"/>
    <w:rsid w:val="0003698A"/>
    <w:rsid w:val="00036A15"/>
    <w:rsid w:val="00036A6F"/>
    <w:rsid w:val="00036AFA"/>
    <w:rsid w:val="00036CA2"/>
    <w:rsid w:val="00036D24"/>
    <w:rsid w:val="00036DC1"/>
    <w:rsid w:val="00036DD3"/>
    <w:rsid w:val="00036E7D"/>
    <w:rsid w:val="00036F1C"/>
    <w:rsid w:val="00037017"/>
    <w:rsid w:val="00037066"/>
    <w:rsid w:val="00037097"/>
    <w:rsid w:val="000370AB"/>
    <w:rsid w:val="0003715A"/>
    <w:rsid w:val="000371A8"/>
    <w:rsid w:val="000371BD"/>
    <w:rsid w:val="000371DB"/>
    <w:rsid w:val="00037308"/>
    <w:rsid w:val="0003737C"/>
    <w:rsid w:val="00037541"/>
    <w:rsid w:val="00037909"/>
    <w:rsid w:val="00037A1C"/>
    <w:rsid w:val="00037AAA"/>
    <w:rsid w:val="00037AB8"/>
    <w:rsid w:val="00037B70"/>
    <w:rsid w:val="00037D49"/>
    <w:rsid w:val="00037E85"/>
    <w:rsid w:val="00037F22"/>
    <w:rsid w:val="0004002D"/>
    <w:rsid w:val="00040059"/>
    <w:rsid w:val="00040137"/>
    <w:rsid w:val="000402E3"/>
    <w:rsid w:val="00040300"/>
    <w:rsid w:val="000403AF"/>
    <w:rsid w:val="00040612"/>
    <w:rsid w:val="00040802"/>
    <w:rsid w:val="000408A0"/>
    <w:rsid w:val="0004092A"/>
    <w:rsid w:val="00040AE6"/>
    <w:rsid w:val="00040E7F"/>
    <w:rsid w:val="00040E91"/>
    <w:rsid w:val="00040FB5"/>
    <w:rsid w:val="0004106B"/>
    <w:rsid w:val="000410EA"/>
    <w:rsid w:val="00041376"/>
    <w:rsid w:val="000414B8"/>
    <w:rsid w:val="000415D5"/>
    <w:rsid w:val="00041622"/>
    <w:rsid w:val="0004164C"/>
    <w:rsid w:val="0004166D"/>
    <w:rsid w:val="000418E3"/>
    <w:rsid w:val="00041901"/>
    <w:rsid w:val="000419B2"/>
    <w:rsid w:val="00041A31"/>
    <w:rsid w:val="00041C68"/>
    <w:rsid w:val="00041C70"/>
    <w:rsid w:val="00041DFD"/>
    <w:rsid w:val="00041EFA"/>
    <w:rsid w:val="000421ED"/>
    <w:rsid w:val="0004222C"/>
    <w:rsid w:val="0004250C"/>
    <w:rsid w:val="0004263A"/>
    <w:rsid w:val="000426BE"/>
    <w:rsid w:val="000426EF"/>
    <w:rsid w:val="000426F9"/>
    <w:rsid w:val="00042764"/>
    <w:rsid w:val="000427F2"/>
    <w:rsid w:val="00042A27"/>
    <w:rsid w:val="00042C84"/>
    <w:rsid w:val="00042C87"/>
    <w:rsid w:val="00042D79"/>
    <w:rsid w:val="00042D7E"/>
    <w:rsid w:val="00042E44"/>
    <w:rsid w:val="00043159"/>
    <w:rsid w:val="0004315A"/>
    <w:rsid w:val="00043212"/>
    <w:rsid w:val="00043315"/>
    <w:rsid w:val="0004338E"/>
    <w:rsid w:val="000435B5"/>
    <w:rsid w:val="000435CC"/>
    <w:rsid w:val="0004367F"/>
    <w:rsid w:val="000436A3"/>
    <w:rsid w:val="00043719"/>
    <w:rsid w:val="000438BF"/>
    <w:rsid w:val="0004399F"/>
    <w:rsid w:val="00043A62"/>
    <w:rsid w:val="00043AAE"/>
    <w:rsid w:val="00043B17"/>
    <w:rsid w:val="00043B78"/>
    <w:rsid w:val="00043BAF"/>
    <w:rsid w:val="00043BBC"/>
    <w:rsid w:val="00043CEB"/>
    <w:rsid w:val="00043FFA"/>
    <w:rsid w:val="00044081"/>
    <w:rsid w:val="00044241"/>
    <w:rsid w:val="0004440A"/>
    <w:rsid w:val="00044552"/>
    <w:rsid w:val="000445A1"/>
    <w:rsid w:val="000445B4"/>
    <w:rsid w:val="000445EC"/>
    <w:rsid w:val="0004465E"/>
    <w:rsid w:val="0004466A"/>
    <w:rsid w:val="000446BC"/>
    <w:rsid w:val="000446F3"/>
    <w:rsid w:val="000448A3"/>
    <w:rsid w:val="00044902"/>
    <w:rsid w:val="000451AC"/>
    <w:rsid w:val="00045213"/>
    <w:rsid w:val="00045219"/>
    <w:rsid w:val="000452ED"/>
    <w:rsid w:val="0004545F"/>
    <w:rsid w:val="0004569E"/>
    <w:rsid w:val="000458FF"/>
    <w:rsid w:val="0004594C"/>
    <w:rsid w:val="00045A5E"/>
    <w:rsid w:val="00045B59"/>
    <w:rsid w:val="00045C60"/>
    <w:rsid w:val="00045C63"/>
    <w:rsid w:val="00045CA2"/>
    <w:rsid w:val="00045DD9"/>
    <w:rsid w:val="00045E08"/>
    <w:rsid w:val="00045E81"/>
    <w:rsid w:val="000462E1"/>
    <w:rsid w:val="00046560"/>
    <w:rsid w:val="000465FC"/>
    <w:rsid w:val="0004686A"/>
    <w:rsid w:val="000468BB"/>
    <w:rsid w:val="00046903"/>
    <w:rsid w:val="0004699A"/>
    <w:rsid w:val="000469FC"/>
    <w:rsid w:val="00046DD3"/>
    <w:rsid w:val="00046E80"/>
    <w:rsid w:val="00046F8A"/>
    <w:rsid w:val="00046FE3"/>
    <w:rsid w:val="000471BC"/>
    <w:rsid w:val="000472F6"/>
    <w:rsid w:val="0004746E"/>
    <w:rsid w:val="0004777B"/>
    <w:rsid w:val="000477B7"/>
    <w:rsid w:val="000478A0"/>
    <w:rsid w:val="000478B5"/>
    <w:rsid w:val="00047B3A"/>
    <w:rsid w:val="00047C02"/>
    <w:rsid w:val="00047C5E"/>
    <w:rsid w:val="000500AC"/>
    <w:rsid w:val="000500F6"/>
    <w:rsid w:val="00050123"/>
    <w:rsid w:val="000501D2"/>
    <w:rsid w:val="000502C8"/>
    <w:rsid w:val="00050335"/>
    <w:rsid w:val="00050348"/>
    <w:rsid w:val="00050536"/>
    <w:rsid w:val="00050546"/>
    <w:rsid w:val="0005056D"/>
    <w:rsid w:val="000505F5"/>
    <w:rsid w:val="0005065D"/>
    <w:rsid w:val="0005082A"/>
    <w:rsid w:val="0005085D"/>
    <w:rsid w:val="00050940"/>
    <w:rsid w:val="00050CA5"/>
    <w:rsid w:val="00050F39"/>
    <w:rsid w:val="00050F53"/>
    <w:rsid w:val="00050FCE"/>
    <w:rsid w:val="00050FE0"/>
    <w:rsid w:val="000511FE"/>
    <w:rsid w:val="0005129A"/>
    <w:rsid w:val="0005138C"/>
    <w:rsid w:val="000514E8"/>
    <w:rsid w:val="0005155A"/>
    <w:rsid w:val="00051623"/>
    <w:rsid w:val="0005163C"/>
    <w:rsid w:val="00051647"/>
    <w:rsid w:val="00051696"/>
    <w:rsid w:val="000519AD"/>
    <w:rsid w:val="00051A59"/>
    <w:rsid w:val="00051B84"/>
    <w:rsid w:val="00051CDB"/>
    <w:rsid w:val="00051D43"/>
    <w:rsid w:val="00051E57"/>
    <w:rsid w:val="00051F6A"/>
    <w:rsid w:val="00051FB5"/>
    <w:rsid w:val="00051FC2"/>
    <w:rsid w:val="00052006"/>
    <w:rsid w:val="0005211C"/>
    <w:rsid w:val="00052453"/>
    <w:rsid w:val="000524D2"/>
    <w:rsid w:val="000524D4"/>
    <w:rsid w:val="000524D6"/>
    <w:rsid w:val="0005250B"/>
    <w:rsid w:val="000525AF"/>
    <w:rsid w:val="0005262E"/>
    <w:rsid w:val="00052739"/>
    <w:rsid w:val="00052864"/>
    <w:rsid w:val="00052866"/>
    <w:rsid w:val="000528DA"/>
    <w:rsid w:val="000528E9"/>
    <w:rsid w:val="00052973"/>
    <w:rsid w:val="0005299A"/>
    <w:rsid w:val="00052BAA"/>
    <w:rsid w:val="00052C2B"/>
    <w:rsid w:val="00052CB2"/>
    <w:rsid w:val="00052EBC"/>
    <w:rsid w:val="0005335C"/>
    <w:rsid w:val="00053395"/>
    <w:rsid w:val="0005339D"/>
    <w:rsid w:val="0005349C"/>
    <w:rsid w:val="00053673"/>
    <w:rsid w:val="0005367C"/>
    <w:rsid w:val="00053899"/>
    <w:rsid w:val="000539C3"/>
    <w:rsid w:val="00053A9A"/>
    <w:rsid w:val="00053D7A"/>
    <w:rsid w:val="00053F42"/>
    <w:rsid w:val="00053F7E"/>
    <w:rsid w:val="00054037"/>
    <w:rsid w:val="000543F7"/>
    <w:rsid w:val="00054552"/>
    <w:rsid w:val="000545CF"/>
    <w:rsid w:val="000545D7"/>
    <w:rsid w:val="000546B8"/>
    <w:rsid w:val="000546C8"/>
    <w:rsid w:val="00054792"/>
    <w:rsid w:val="000547E2"/>
    <w:rsid w:val="0005480B"/>
    <w:rsid w:val="00054A39"/>
    <w:rsid w:val="00054B2D"/>
    <w:rsid w:val="00054B67"/>
    <w:rsid w:val="00054BF0"/>
    <w:rsid w:val="00054C72"/>
    <w:rsid w:val="00054D08"/>
    <w:rsid w:val="00054D31"/>
    <w:rsid w:val="00054F27"/>
    <w:rsid w:val="000550DB"/>
    <w:rsid w:val="000550E8"/>
    <w:rsid w:val="000552EA"/>
    <w:rsid w:val="0005530A"/>
    <w:rsid w:val="0005549E"/>
    <w:rsid w:val="0005564D"/>
    <w:rsid w:val="00055751"/>
    <w:rsid w:val="000557A1"/>
    <w:rsid w:val="00055827"/>
    <w:rsid w:val="0005587A"/>
    <w:rsid w:val="000558BB"/>
    <w:rsid w:val="00055924"/>
    <w:rsid w:val="00055AC3"/>
    <w:rsid w:val="00055B25"/>
    <w:rsid w:val="00055B99"/>
    <w:rsid w:val="00055BE4"/>
    <w:rsid w:val="00055D2E"/>
    <w:rsid w:val="00055E37"/>
    <w:rsid w:val="00055E6B"/>
    <w:rsid w:val="0005606A"/>
    <w:rsid w:val="000561DC"/>
    <w:rsid w:val="000561EF"/>
    <w:rsid w:val="0005625E"/>
    <w:rsid w:val="000563CC"/>
    <w:rsid w:val="000564DF"/>
    <w:rsid w:val="000564E4"/>
    <w:rsid w:val="0005655B"/>
    <w:rsid w:val="0005676A"/>
    <w:rsid w:val="000567A7"/>
    <w:rsid w:val="000567C9"/>
    <w:rsid w:val="000568BF"/>
    <w:rsid w:val="00056939"/>
    <w:rsid w:val="00056A69"/>
    <w:rsid w:val="00056AB8"/>
    <w:rsid w:val="00056CDF"/>
    <w:rsid w:val="00056EF9"/>
    <w:rsid w:val="00056F01"/>
    <w:rsid w:val="00056F88"/>
    <w:rsid w:val="0005713F"/>
    <w:rsid w:val="000571B8"/>
    <w:rsid w:val="00057226"/>
    <w:rsid w:val="00057258"/>
    <w:rsid w:val="00057352"/>
    <w:rsid w:val="000573E8"/>
    <w:rsid w:val="0005751A"/>
    <w:rsid w:val="000579D2"/>
    <w:rsid w:val="00057AFA"/>
    <w:rsid w:val="00057C0B"/>
    <w:rsid w:val="00057C3A"/>
    <w:rsid w:val="00057D21"/>
    <w:rsid w:val="00057D25"/>
    <w:rsid w:val="00057E80"/>
    <w:rsid w:val="000601BF"/>
    <w:rsid w:val="0006024D"/>
    <w:rsid w:val="00060260"/>
    <w:rsid w:val="000602FD"/>
    <w:rsid w:val="0006034D"/>
    <w:rsid w:val="0006035E"/>
    <w:rsid w:val="000604E3"/>
    <w:rsid w:val="00060525"/>
    <w:rsid w:val="00060573"/>
    <w:rsid w:val="000606EE"/>
    <w:rsid w:val="00060764"/>
    <w:rsid w:val="0006077A"/>
    <w:rsid w:val="000607EB"/>
    <w:rsid w:val="000608BF"/>
    <w:rsid w:val="00060943"/>
    <w:rsid w:val="00060C04"/>
    <w:rsid w:val="00060C9D"/>
    <w:rsid w:val="00060CBF"/>
    <w:rsid w:val="00060EBB"/>
    <w:rsid w:val="000610E3"/>
    <w:rsid w:val="000610F4"/>
    <w:rsid w:val="000613D6"/>
    <w:rsid w:val="00061590"/>
    <w:rsid w:val="00061623"/>
    <w:rsid w:val="00061874"/>
    <w:rsid w:val="00061BD1"/>
    <w:rsid w:val="00061C4E"/>
    <w:rsid w:val="00061C9E"/>
    <w:rsid w:val="00061DD0"/>
    <w:rsid w:val="00061E22"/>
    <w:rsid w:val="00062093"/>
    <w:rsid w:val="00062248"/>
    <w:rsid w:val="00062279"/>
    <w:rsid w:val="00062334"/>
    <w:rsid w:val="00062339"/>
    <w:rsid w:val="00062427"/>
    <w:rsid w:val="0006256F"/>
    <w:rsid w:val="00062698"/>
    <w:rsid w:val="000626B0"/>
    <w:rsid w:val="00062958"/>
    <w:rsid w:val="00062B05"/>
    <w:rsid w:val="00062C37"/>
    <w:rsid w:val="00062C5A"/>
    <w:rsid w:val="00062D0E"/>
    <w:rsid w:val="00062D3C"/>
    <w:rsid w:val="00062F36"/>
    <w:rsid w:val="00063047"/>
    <w:rsid w:val="00063391"/>
    <w:rsid w:val="000633F8"/>
    <w:rsid w:val="000635FE"/>
    <w:rsid w:val="000636B1"/>
    <w:rsid w:val="000636BF"/>
    <w:rsid w:val="000636C2"/>
    <w:rsid w:val="00063A4B"/>
    <w:rsid w:val="00063A89"/>
    <w:rsid w:val="00063CBA"/>
    <w:rsid w:val="00063EDD"/>
    <w:rsid w:val="00063FE9"/>
    <w:rsid w:val="000641EC"/>
    <w:rsid w:val="00064217"/>
    <w:rsid w:val="0006421F"/>
    <w:rsid w:val="00064301"/>
    <w:rsid w:val="00064629"/>
    <w:rsid w:val="0006474D"/>
    <w:rsid w:val="00064790"/>
    <w:rsid w:val="00064C75"/>
    <w:rsid w:val="00064CCA"/>
    <w:rsid w:val="00064CDE"/>
    <w:rsid w:val="00064DF4"/>
    <w:rsid w:val="00064E80"/>
    <w:rsid w:val="0006505C"/>
    <w:rsid w:val="0006514D"/>
    <w:rsid w:val="000652AE"/>
    <w:rsid w:val="00065434"/>
    <w:rsid w:val="00065517"/>
    <w:rsid w:val="0006551A"/>
    <w:rsid w:val="000655A0"/>
    <w:rsid w:val="00065873"/>
    <w:rsid w:val="0006594A"/>
    <w:rsid w:val="00065C84"/>
    <w:rsid w:val="00065CD2"/>
    <w:rsid w:val="00065D9A"/>
    <w:rsid w:val="00065E50"/>
    <w:rsid w:val="00065FF5"/>
    <w:rsid w:val="00066059"/>
    <w:rsid w:val="00066131"/>
    <w:rsid w:val="00066519"/>
    <w:rsid w:val="00066562"/>
    <w:rsid w:val="000668DB"/>
    <w:rsid w:val="0006691B"/>
    <w:rsid w:val="000669BA"/>
    <w:rsid w:val="00066A15"/>
    <w:rsid w:val="00066A31"/>
    <w:rsid w:val="00066B68"/>
    <w:rsid w:val="00066D2A"/>
    <w:rsid w:val="00066D3C"/>
    <w:rsid w:val="00066DF9"/>
    <w:rsid w:val="00066E60"/>
    <w:rsid w:val="00066EB7"/>
    <w:rsid w:val="00066F7C"/>
    <w:rsid w:val="00066FB3"/>
    <w:rsid w:val="00066FD8"/>
    <w:rsid w:val="00067099"/>
    <w:rsid w:val="00067136"/>
    <w:rsid w:val="0006719A"/>
    <w:rsid w:val="00067209"/>
    <w:rsid w:val="000672BB"/>
    <w:rsid w:val="00067324"/>
    <w:rsid w:val="0006735F"/>
    <w:rsid w:val="000674D4"/>
    <w:rsid w:val="0006788D"/>
    <w:rsid w:val="000678BE"/>
    <w:rsid w:val="000678E5"/>
    <w:rsid w:val="000678FE"/>
    <w:rsid w:val="00067A19"/>
    <w:rsid w:val="00067AD2"/>
    <w:rsid w:val="00067B3C"/>
    <w:rsid w:val="00067BB5"/>
    <w:rsid w:val="00067C21"/>
    <w:rsid w:val="00067CD8"/>
    <w:rsid w:val="00067E8B"/>
    <w:rsid w:val="00067F6A"/>
    <w:rsid w:val="000701E0"/>
    <w:rsid w:val="000702BB"/>
    <w:rsid w:val="00070303"/>
    <w:rsid w:val="00070402"/>
    <w:rsid w:val="000704BE"/>
    <w:rsid w:val="00070526"/>
    <w:rsid w:val="00070556"/>
    <w:rsid w:val="000705DE"/>
    <w:rsid w:val="0007061C"/>
    <w:rsid w:val="000706C9"/>
    <w:rsid w:val="000706D2"/>
    <w:rsid w:val="000706ED"/>
    <w:rsid w:val="00070794"/>
    <w:rsid w:val="000707B5"/>
    <w:rsid w:val="000708A9"/>
    <w:rsid w:val="0007093D"/>
    <w:rsid w:val="00070C96"/>
    <w:rsid w:val="00070E49"/>
    <w:rsid w:val="00070EC8"/>
    <w:rsid w:val="00071052"/>
    <w:rsid w:val="00071090"/>
    <w:rsid w:val="00071125"/>
    <w:rsid w:val="00071136"/>
    <w:rsid w:val="000711DE"/>
    <w:rsid w:val="000715F5"/>
    <w:rsid w:val="0007168E"/>
    <w:rsid w:val="00071709"/>
    <w:rsid w:val="00071716"/>
    <w:rsid w:val="0007180D"/>
    <w:rsid w:val="000718C4"/>
    <w:rsid w:val="00071903"/>
    <w:rsid w:val="00071A19"/>
    <w:rsid w:val="00071B10"/>
    <w:rsid w:val="00071B26"/>
    <w:rsid w:val="00071BFC"/>
    <w:rsid w:val="00071C4F"/>
    <w:rsid w:val="00071D46"/>
    <w:rsid w:val="00071D47"/>
    <w:rsid w:val="00071DF4"/>
    <w:rsid w:val="00071E00"/>
    <w:rsid w:val="00071F99"/>
    <w:rsid w:val="000720C3"/>
    <w:rsid w:val="000720E5"/>
    <w:rsid w:val="0007224A"/>
    <w:rsid w:val="000722C9"/>
    <w:rsid w:val="0007230F"/>
    <w:rsid w:val="000723E0"/>
    <w:rsid w:val="00072500"/>
    <w:rsid w:val="00072572"/>
    <w:rsid w:val="000725DC"/>
    <w:rsid w:val="000725EE"/>
    <w:rsid w:val="000726A1"/>
    <w:rsid w:val="00072743"/>
    <w:rsid w:val="00072757"/>
    <w:rsid w:val="0007278A"/>
    <w:rsid w:val="000728D6"/>
    <w:rsid w:val="0007292E"/>
    <w:rsid w:val="00072D1F"/>
    <w:rsid w:val="00072DA1"/>
    <w:rsid w:val="00072EC0"/>
    <w:rsid w:val="00072F1B"/>
    <w:rsid w:val="00072F92"/>
    <w:rsid w:val="00072FF7"/>
    <w:rsid w:val="0007301C"/>
    <w:rsid w:val="00073327"/>
    <w:rsid w:val="00073455"/>
    <w:rsid w:val="000734C4"/>
    <w:rsid w:val="000734FA"/>
    <w:rsid w:val="000736A6"/>
    <w:rsid w:val="00073772"/>
    <w:rsid w:val="0007378D"/>
    <w:rsid w:val="00073830"/>
    <w:rsid w:val="000738C4"/>
    <w:rsid w:val="000738E0"/>
    <w:rsid w:val="00073975"/>
    <w:rsid w:val="000739C8"/>
    <w:rsid w:val="00073C1D"/>
    <w:rsid w:val="00073C8D"/>
    <w:rsid w:val="00073D60"/>
    <w:rsid w:val="00073D6A"/>
    <w:rsid w:val="00073E9C"/>
    <w:rsid w:val="00073F68"/>
    <w:rsid w:val="00073FE1"/>
    <w:rsid w:val="0007403A"/>
    <w:rsid w:val="000741C9"/>
    <w:rsid w:val="0007420A"/>
    <w:rsid w:val="00074285"/>
    <w:rsid w:val="00074674"/>
    <w:rsid w:val="00074718"/>
    <w:rsid w:val="00074842"/>
    <w:rsid w:val="00074906"/>
    <w:rsid w:val="000749C3"/>
    <w:rsid w:val="00074A7C"/>
    <w:rsid w:val="00074B82"/>
    <w:rsid w:val="00074BF5"/>
    <w:rsid w:val="00074DD1"/>
    <w:rsid w:val="00074EB7"/>
    <w:rsid w:val="00074F77"/>
    <w:rsid w:val="00074FA7"/>
    <w:rsid w:val="000751E9"/>
    <w:rsid w:val="00075263"/>
    <w:rsid w:val="0007527D"/>
    <w:rsid w:val="0007538E"/>
    <w:rsid w:val="00075402"/>
    <w:rsid w:val="00075564"/>
    <w:rsid w:val="0007559A"/>
    <w:rsid w:val="0007565B"/>
    <w:rsid w:val="00075864"/>
    <w:rsid w:val="00075975"/>
    <w:rsid w:val="00075A12"/>
    <w:rsid w:val="00075A6C"/>
    <w:rsid w:val="00075B21"/>
    <w:rsid w:val="00075BF2"/>
    <w:rsid w:val="00075C05"/>
    <w:rsid w:val="00075CAF"/>
    <w:rsid w:val="00075D66"/>
    <w:rsid w:val="00075E54"/>
    <w:rsid w:val="00075F7C"/>
    <w:rsid w:val="0007605B"/>
    <w:rsid w:val="0007613A"/>
    <w:rsid w:val="00076311"/>
    <w:rsid w:val="0007646D"/>
    <w:rsid w:val="00076528"/>
    <w:rsid w:val="0007656B"/>
    <w:rsid w:val="00076606"/>
    <w:rsid w:val="00076B68"/>
    <w:rsid w:val="00076C5C"/>
    <w:rsid w:val="00076D30"/>
    <w:rsid w:val="00076D59"/>
    <w:rsid w:val="00076E9B"/>
    <w:rsid w:val="00076F39"/>
    <w:rsid w:val="0007724B"/>
    <w:rsid w:val="0007734B"/>
    <w:rsid w:val="00077585"/>
    <w:rsid w:val="0007762F"/>
    <w:rsid w:val="0007769C"/>
    <w:rsid w:val="000777B1"/>
    <w:rsid w:val="000778A7"/>
    <w:rsid w:val="000779D4"/>
    <w:rsid w:val="00077A6A"/>
    <w:rsid w:val="00077AD8"/>
    <w:rsid w:val="00077AE2"/>
    <w:rsid w:val="00077BFB"/>
    <w:rsid w:val="00077C5B"/>
    <w:rsid w:val="00077C78"/>
    <w:rsid w:val="00077E67"/>
    <w:rsid w:val="000801C4"/>
    <w:rsid w:val="0008029C"/>
    <w:rsid w:val="0008037C"/>
    <w:rsid w:val="0008042D"/>
    <w:rsid w:val="0008051D"/>
    <w:rsid w:val="00080522"/>
    <w:rsid w:val="00080664"/>
    <w:rsid w:val="000806FE"/>
    <w:rsid w:val="000808C5"/>
    <w:rsid w:val="000808F8"/>
    <w:rsid w:val="00080951"/>
    <w:rsid w:val="00080957"/>
    <w:rsid w:val="0008096A"/>
    <w:rsid w:val="000809BC"/>
    <w:rsid w:val="00080D0F"/>
    <w:rsid w:val="00080DD6"/>
    <w:rsid w:val="00080E44"/>
    <w:rsid w:val="00080FC9"/>
    <w:rsid w:val="00081002"/>
    <w:rsid w:val="00081010"/>
    <w:rsid w:val="000810E0"/>
    <w:rsid w:val="00081118"/>
    <w:rsid w:val="000811DA"/>
    <w:rsid w:val="00081275"/>
    <w:rsid w:val="000812F5"/>
    <w:rsid w:val="000813F7"/>
    <w:rsid w:val="00081495"/>
    <w:rsid w:val="000815B3"/>
    <w:rsid w:val="00081633"/>
    <w:rsid w:val="000816CD"/>
    <w:rsid w:val="000816E8"/>
    <w:rsid w:val="00081AAC"/>
    <w:rsid w:val="00081BE2"/>
    <w:rsid w:val="00081D9E"/>
    <w:rsid w:val="00081DAE"/>
    <w:rsid w:val="00081E5A"/>
    <w:rsid w:val="00081FE8"/>
    <w:rsid w:val="00081FED"/>
    <w:rsid w:val="00082083"/>
    <w:rsid w:val="000821F0"/>
    <w:rsid w:val="00082239"/>
    <w:rsid w:val="000822D5"/>
    <w:rsid w:val="00082305"/>
    <w:rsid w:val="00082331"/>
    <w:rsid w:val="00082388"/>
    <w:rsid w:val="000823CC"/>
    <w:rsid w:val="00082457"/>
    <w:rsid w:val="000824A8"/>
    <w:rsid w:val="000824A9"/>
    <w:rsid w:val="000824BF"/>
    <w:rsid w:val="0008260D"/>
    <w:rsid w:val="0008273B"/>
    <w:rsid w:val="0008287B"/>
    <w:rsid w:val="000828C1"/>
    <w:rsid w:val="00082993"/>
    <w:rsid w:val="000829BF"/>
    <w:rsid w:val="000829F0"/>
    <w:rsid w:val="00082BD2"/>
    <w:rsid w:val="00082C38"/>
    <w:rsid w:val="00082E47"/>
    <w:rsid w:val="00082F88"/>
    <w:rsid w:val="000831FD"/>
    <w:rsid w:val="0008323D"/>
    <w:rsid w:val="0008326D"/>
    <w:rsid w:val="000832D1"/>
    <w:rsid w:val="000832EE"/>
    <w:rsid w:val="000833C2"/>
    <w:rsid w:val="000833D2"/>
    <w:rsid w:val="0008342E"/>
    <w:rsid w:val="0008345C"/>
    <w:rsid w:val="00083594"/>
    <w:rsid w:val="00083771"/>
    <w:rsid w:val="00083A94"/>
    <w:rsid w:val="00083B61"/>
    <w:rsid w:val="00083B7B"/>
    <w:rsid w:val="00083D7A"/>
    <w:rsid w:val="00083DC8"/>
    <w:rsid w:val="00083FFC"/>
    <w:rsid w:val="000840E2"/>
    <w:rsid w:val="00084274"/>
    <w:rsid w:val="000842CC"/>
    <w:rsid w:val="000842EA"/>
    <w:rsid w:val="00084327"/>
    <w:rsid w:val="000844CF"/>
    <w:rsid w:val="00084608"/>
    <w:rsid w:val="00084670"/>
    <w:rsid w:val="000849E7"/>
    <w:rsid w:val="00084BA3"/>
    <w:rsid w:val="00084BB1"/>
    <w:rsid w:val="00084CD5"/>
    <w:rsid w:val="00085148"/>
    <w:rsid w:val="000851E9"/>
    <w:rsid w:val="0008533D"/>
    <w:rsid w:val="0008537E"/>
    <w:rsid w:val="000853D1"/>
    <w:rsid w:val="0008541E"/>
    <w:rsid w:val="000855FD"/>
    <w:rsid w:val="00085636"/>
    <w:rsid w:val="000856E4"/>
    <w:rsid w:val="00085846"/>
    <w:rsid w:val="000858C1"/>
    <w:rsid w:val="00085A99"/>
    <w:rsid w:val="00085B68"/>
    <w:rsid w:val="00085E8C"/>
    <w:rsid w:val="00085E8F"/>
    <w:rsid w:val="00086189"/>
    <w:rsid w:val="0008629B"/>
    <w:rsid w:val="000862F9"/>
    <w:rsid w:val="000866FA"/>
    <w:rsid w:val="0008672F"/>
    <w:rsid w:val="0008679B"/>
    <w:rsid w:val="000867A6"/>
    <w:rsid w:val="0008699C"/>
    <w:rsid w:val="00086A55"/>
    <w:rsid w:val="00086B5C"/>
    <w:rsid w:val="00086B60"/>
    <w:rsid w:val="00086DA4"/>
    <w:rsid w:val="00086E27"/>
    <w:rsid w:val="00087049"/>
    <w:rsid w:val="00087408"/>
    <w:rsid w:val="000874B9"/>
    <w:rsid w:val="00087582"/>
    <w:rsid w:val="00087631"/>
    <w:rsid w:val="0008769A"/>
    <w:rsid w:val="00087712"/>
    <w:rsid w:val="00087900"/>
    <w:rsid w:val="00087912"/>
    <w:rsid w:val="00087ADA"/>
    <w:rsid w:val="00087B9E"/>
    <w:rsid w:val="00087BF7"/>
    <w:rsid w:val="00087CD7"/>
    <w:rsid w:val="00087DF9"/>
    <w:rsid w:val="00087FB1"/>
    <w:rsid w:val="00090140"/>
    <w:rsid w:val="0009025E"/>
    <w:rsid w:val="00090278"/>
    <w:rsid w:val="00090287"/>
    <w:rsid w:val="00090329"/>
    <w:rsid w:val="0009033B"/>
    <w:rsid w:val="00090401"/>
    <w:rsid w:val="000905CC"/>
    <w:rsid w:val="000907DA"/>
    <w:rsid w:val="000907FF"/>
    <w:rsid w:val="00090874"/>
    <w:rsid w:val="00090888"/>
    <w:rsid w:val="0009094B"/>
    <w:rsid w:val="000909CC"/>
    <w:rsid w:val="00090B2C"/>
    <w:rsid w:val="00090BAF"/>
    <w:rsid w:val="00090BCE"/>
    <w:rsid w:val="00090C02"/>
    <w:rsid w:val="00090CF2"/>
    <w:rsid w:val="00090E7B"/>
    <w:rsid w:val="00090EF3"/>
    <w:rsid w:val="000910EC"/>
    <w:rsid w:val="000912F7"/>
    <w:rsid w:val="00091364"/>
    <w:rsid w:val="000913AF"/>
    <w:rsid w:val="000913D9"/>
    <w:rsid w:val="0009142B"/>
    <w:rsid w:val="0009148A"/>
    <w:rsid w:val="0009148F"/>
    <w:rsid w:val="0009157D"/>
    <w:rsid w:val="000917F3"/>
    <w:rsid w:val="000917FC"/>
    <w:rsid w:val="00091859"/>
    <w:rsid w:val="00091905"/>
    <w:rsid w:val="0009194B"/>
    <w:rsid w:val="00091A09"/>
    <w:rsid w:val="00091A6C"/>
    <w:rsid w:val="00091A94"/>
    <w:rsid w:val="00091AB2"/>
    <w:rsid w:val="00091AB6"/>
    <w:rsid w:val="00091B30"/>
    <w:rsid w:val="00091B54"/>
    <w:rsid w:val="00091C98"/>
    <w:rsid w:val="00091FB1"/>
    <w:rsid w:val="00091FE6"/>
    <w:rsid w:val="0009203E"/>
    <w:rsid w:val="000921CE"/>
    <w:rsid w:val="000921DB"/>
    <w:rsid w:val="00092274"/>
    <w:rsid w:val="00092330"/>
    <w:rsid w:val="0009235A"/>
    <w:rsid w:val="00092542"/>
    <w:rsid w:val="00092547"/>
    <w:rsid w:val="00092573"/>
    <w:rsid w:val="00092587"/>
    <w:rsid w:val="00092657"/>
    <w:rsid w:val="00092691"/>
    <w:rsid w:val="00092694"/>
    <w:rsid w:val="00092797"/>
    <w:rsid w:val="000929B8"/>
    <w:rsid w:val="00092A03"/>
    <w:rsid w:val="00092B60"/>
    <w:rsid w:val="00092B89"/>
    <w:rsid w:val="00092B90"/>
    <w:rsid w:val="00092BE7"/>
    <w:rsid w:val="00092C72"/>
    <w:rsid w:val="00092CC4"/>
    <w:rsid w:val="00092DF2"/>
    <w:rsid w:val="00092F12"/>
    <w:rsid w:val="00092FE2"/>
    <w:rsid w:val="00093022"/>
    <w:rsid w:val="00093100"/>
    <w:rsid w:val="0009316F"/>
    <w:rsid w:val="000932A4"/>
    <w:rsid w:val="000933E5"/>
    <w:rsid w:val="00093453"/>
    <w:rsid w:val="0009346C"/>
    <w:rsid w:val="00093490"/>
    <w:rsid w:val="0009351F"/>
    <w:rsid w:val="0009373E"/>
    <w:rsid w:val="0009395C"/>
    <w:rsid w:val="0009397E"/>
    <w:rsid w:val="00093A1A"/>
    <w:rsid w:val="00093A96"/>
    <w:rsid w:val="00093B11"/>
    <w:rsid w:val="00093B84"/>
    <w:rsid w:val="00093B97"/>
    <w:rsid w:val="00093B9D"/>
    <w:rsid w:val="00093C76"/>
    <w:rsid w:val="00093CD9"/>
    <w:rsid w:val="00094000"/>
    <w:rsid w:val="000940A0"/>
    <w:rsid w:val="000940A9"/>
    <w:rsid w:val="0009412C"/>
    <w:rsid w:val="00094133"/>
    <w:rsid w:val="00094243"/>
    <w:rsid w:val="0009427F"/>
    <w:rsid w:val="0009428B"/>
    <w:rsid w:val="00094304"/>
    <w:rsid w:val="000944CB"/>
    <w:rsid w:val="0009466C"/>
    <w:rsid w:val="00094764"/>
    <w:rsid w:val="000947DE"/>
    <w:rsid w:val="00094847"/>
    <w:rsid w:val="00094887"/>
    <w:rsid w:val="000948D1"/>
    <w:rsid w:val="000948DA"/>
    <w:rsid w:val="00094933"/>
    <w:rsid w:val="00094957"/>
    <w:rsid w:val="000949AB"/>
    <w:rsid w:val="000949C0"/>
    <w:rsid w:val="00094A69"/>
    <w:rsid w:val="00094AD3"/>
    <w:rsid w:val="00094B0D"/>
    <w:rsid w:val="00094C0A"/>
    <w:rsid w:val="00094C15"/>
    <w:rsid w:val="00094DD9"/>
    <w:rsid w:val="00095041"/>
    <w:rsid w:val="00095092"/>
    <w:rsid w:val="0009517B"/>
    <w:rsid w:val="000951AE"/>
    <w:rsid w:val="000952D0"/>
    <w:rsid w:val="00095541"/>
    <w:rsid w:val="00095558"/>
    <w:rsid w:val="0009557E"/>
    <w:rsid w:val="0009569B"/>
    <w:rsid w:val="00095742"/>
    <w:rsid w:val="000958BF"/>
    <w:rsid w:val="0009591E"/>
    <w:rsid w:val="00095AA0"/>
    <w:rsid w:val="00095D4C"/>
    <w:rsid w:val="00095D70"/>
    <w:rsid w:val="00095F51"/>
    <w:rsid w:val="00096026"/>
    <w:rsid w:val="000960AE"/>
    <w:rsid w:val="00096183"/>
    <w:rsid w:val="00096186"/>
    <w:rsid w:val="000962BC"/>
    <w:rsid w:val="00096354"/>
    <w:rsid w:val="0009635D"/>
    <w:rsid w:val="000965A4"/>
    <w:rsid w:val="000965D3"/>
    <w:rsid w:val="000966CF"/>
    <w:rsid w:val="0009678A"/>
    <w:rsid w:val="00096791"/>
    <w:rsid w:val="00096860"/>
    <w:rsid w:val="000968E4"/>
    <w:rsid w:val="00096946"/>
    <w:rsid w:val="00096A66"/>
    <w:rsid w:val="00096ACD"/>
    <w:rsid w:val="00096B69"/>
    <w:rsid w:val="00096BC5"/>
    <w:rsid w:val="00096C16"/>
    <w:rsid w:val="00096CA9"/>
    <w:rsid w:val="00096D1B"/>
    <w:rsid w:val="00096F03"/>
    <w:rsid w:val="00097037"/>
    <w:rsid w:val="0009705F"/>
    <w:rsid w:val="000970EF"/>
    <w:rsid w:val="00097143"/>
    <w:rsid w:val="000974C2"/>
    <w:rsid w:val="00097574"/>
    <w:rsid w:val="000975BE"/>
    <w:rsid w:val="000976EC"/>
    <w:rsid w:val="00097917"/>
    <w:rsid w:val="00097A42"/>
    <w:rsid w:val="00097B85"/>
    <w:rsid w:val="00097BE3"/>
    <w:rsid w:val="00097CC0"/>
    <w:rsid w:val="00097DFF"/>
    <w:rsid w:val="000A004E"/>
    <w:rsid w:val="000A0087"/>
    <w:rsid w:val="000A034E"/>
    <w:rsid w:val="000A0363"/>
    <w:rsid w:val="000A04D4"/>
    <w:rsid w:val="000A04F5"/>
    <w:rsid w:val="000A0505"/>
    <w:rsid w:val="000A05AC"/>
    <w:rsid w:val="000A07C6"/>
    <w:rsid w:val="000A0802"/>
    <w:rsid w:val="000A095F"/>
    <w:rsid w:val="000A0A45"/>
    <w:rsid w:val="000A0A90"/>
    <w:rsid w:val="000A0B58"/>
    <w:rsid w:val="000A0CE5"/>
    <w:rsid w:val="000A0EF2"/>
    <w:rsid w:val="000A0F38"/>
    <w:rsid w:val="000A1246"/>
    <w:rsid w:val="000A12C5"/>
    <w:rsid w:val="000A1306"/>
    <w:rsid w:val="000A134F"/>
    <w:rsid w:val="000A13CC"/>
    <w:rsid w:val="000A140E"/>
    <w:rsid w:val="000A14AF"/>
    <w:rsid w:val="000A1509"/>
    <w:rsid w:val="000A15AE"/>
    <w:rsid w:val="000A1610"/>
    <w:rsid w:val="000A16B7"/>
    <w:rsid w:val="000A1792"/>
    <w:rsid w:val="000A17E3"/>
    <w:rsid w:val="000A1A8E"/>
    <w:rsid w:val="000A1B1E"/>
    <w:rsid w:val="000A1BC4"/>
    <w:rsid w:val="000A1BF2"/>
    <w:rsid w:val="000A1CAF"/>
    <w:rsid w:val="000A1DC0"/>
    <w:rsid w:val="000A1EA6"/>
    <w:rsid w:val="000A2126"/>
    <w:rsid w:val="000A216C"/>
    <w:rsid w:val="000A21EF"/>
    <w:rsid w:val="000A224B"/>
    <w:rsid w:val="000A2429"/>
    <w:rsid w:val="000A242B"/>
    <w:rsid w:val="000A247A"/>
    <w:rsid w:val="000A2645"/>
    <w:rsid w:val="000A2670"/>
    <w:rsid w:val="000A2715"/>
    <w:rsid w:val="000A2A1B"/>
    <w:rsid w:val="000A2A5B"/>
    <w:rsid w:val="000A2A69"/>
    <w:rsid w:val="000A2AE6"/>
    <w:rsid w:val="000A2B51"/>
    <w:rsid w:val="000A2E0B"/>
    <w:rsid w:val="000A2E2C"/>
    <w:rsid w:val="000A2E5C"/>
    <w:rsid w:val="000A2FB1"/>
    <w:rsid w:val="000A30AA"/>
    <w:rsid w:val="000A32BB"/>
    <w:rsid w:val="000A33B1"/>
    <w:rsid w:val="000A34F8"/>
    <w:rsid w:val="000A35C4"/>
    <w:rsid w:val="000A361B"/>
    <w:rsid w:val="000A368E"/>
    <w:rsid w:val="000A3787"/>
    <w:rsid w:val="000A37D7"/>
    <w:rsid w:val="000A381D"/>
    <w:rsid w:val="000A3C64"/>
    <w:rsid w:val="000A3CF5"/>
    <w:rsid w:val="000A3D99"/>
    <w:rsid w:val="000A3E90"/>
    <w:rsid w:val="000A4128"/>
    <w:rsid w:val="000A4310"/>
    <w:rsid w:val="000A44A8"/>
    <w:rsid w:val="000A45AA"/>
    <w:rsid w:val="000A45DE"/>
    <w:rsid w:val="000A461E"/>
    <w:rsid w:val="000A46D9"/>
    <w:rsid w:val="000A4760"/>
    <w:rsid w:val="000A47F6"/>
    <w:rsid w:val="000A4805"/>
    <w:rsid w:val="000A4963"/>
    <w:rsid w:val="000A4967"/>
    <w:rsid w:val="000A49A0"/>
    <w:rsid w:val="000A4A2D"/>
    <w:rsid w:val="000A4A6A"/>
    <w:rsid w:val="000A4A8A"/>
    <w:rsid w:val="000A4AAE"/>
    <w:rsid w:val="000A4B3C"/>
    <w:rsid w:val="000A4B77"/>
    <w:rsid w:val="000A4B90"/>
    <w:rsid w:val="000A4B9D"/>
    <w:rsid w:val="000A4CE0"/>
    <w:rsid w:val="000A50E5"/>
    <w:rsid w:val="000A5291"/>
    <w:rsid w:val="000A5371"/>
    <w:rsid w:val="000A5623"/>
    <w:rsid w:val="000A5789"/>
    <w:rsid w:val="000A5E7D"/>
    <w:rsid w:val="000A60D5"/>
    <w:rsid w:val="000A614C"/>
    <w:rsid w:val="000A61E3"/>
    <w:rsid w:val="000A6200"/>
    <w:rsid w:val="000A62D6"/>
    <w:rsid w:val="000A6333"/>
    <w:rsid w:val="000A63F1"/>
    <w:rsid w:val="000A6435"/>
    <w:rsid w:val="000A643F"/>
    <w:rsid w:val="000A646E"/>
    <w:rsid w:val="000A66BD"/>
    <w:rsid w:val="000A66E3"/>
    <w:rsid w:val="000A68F5"/>
    <w:rsid w:val="000A6980"/>
    <w:rsid w:val="000A6AA6"/>
    <w:rsid w:val="000A6B10"/>
    <w:rsid w:val="000A6BC2"/>
    <w:rsid w:val="000A6C50"/>
    <w:rsid w:val="000A6CBA"/>
    <w:rsid w:val="000A6E0F"/>
    <w:rsid w:val="000A6F2C"/>
    <w:rsid w:val="000A71BB"/>
    <w:rsid w:val="000A7233"/>
    <w:rsid w:val="000A7314"/>
    <w:rsid w:val="000A7386"/>
    <w:rsid w:val="000A7395"/>
    <w:rsid w:val="000A75CE"/>
    <w:rsid w:val="000A776D"/>
    <w:rsid w:val="000A7AE5"/>
    <w:rsid w:val="000A7D7E"/>
    <w:rsid w:val="000A7EE2"/>
    <w:rsid w:val="000B0085"/>
    <w:rsid w:val="000B01EF"/>
    <w:rsid w:val="000B0278"/>
    <w:rsid w:val="000B04FD"/>
    <w:rsid w:val="000B0511"/>
    <w:rsid w:val="000B0589"/>
    <w:rsid w:val="000B05B1"/>
    <w:rsid w:val="000B06D9"/>
    <w:rsid w:val="000B075D"/>
    <w:rsid w:val="000B07AA"/>
    <w:rsid w:val="000B08AD"/>
    <w:rsid w:val="000B099F"/>
    <w:rsid w:val="000B09EF"/>
    <w:rsid w:val="000B0A03"/>
    <w:rsid w:val="000B0A83"/>
    <w:rsid w:val="000B0AD9"/>
    <w:rsid w:val="000B0AE3"/>
    <w:rsid w:val="000B0CEC"/>
    <w:rsid w:val="000B0ECA"/>
    <w:rsid w:val="000B105F"/>
    <w:rsid w:val="000B10F4"/>
    <w:rsid w:val="000B11FA"/>
    <w:rsid w:val="000B1226"/>
    <w:rsid w:val="000B1231"/>
    <w:rsid w:val="000B12C0"/>
    <w:rsid w:val="000B1637"/>
    <w:rsid w:val="000B1722"/>
    <w:rsid w:val="000B1879"/>
    <w:rsid w:val="000B1884"/>
    <w:rsid w:val="000B18DF"/>
    <w:rsid w:val="000B1C9E"/>
    <w:rsid w:val="000B1D65"/>
    <w:rsid w:val="000B1D7D"/>
    <w:rsid w:val="000B1DC5"/>
    <w:rsid w:val="000B1F5B"/>
    <w:rsid w:val="000B2166"/>
    <w:rsid w:val="000B224B"/>
    <w:rsid w:val="000B22A2"/>
    <w:rsid w:val="000B2520"/>
    <w:rsid w:val="000B2574"/>
    <w:rsid w:val="000B267A"/>
    <w:rsid w:val="000B27A6"/>
    <w:rsid w:val="000B287F"/>
    <w:rsid w:val="000B28BB"/>
    <w:rsid w:val="000B2BE2"/>
    <w:rsid w:val="000B2C4B"/>
    <w:rsid w:val="000B2C85"/>
    <w:rsid w:val="000B2E06"/>
    <w:rsid w:val="000B2FF5"/>
    <w:rsid w:val="000B303E"/>
    <w:rsid w:val="000B3137"/>
    <w:rsid w:val="000B3153"/>
    <w:rsid w:val="000B32C4"/>
    <w:rsid w:val="000B33BF"/>
    <w:rsid w:val="000B33E6"/>
    <w:rsid w:val="000B3440"/>
    <w:rsid w:val="000B34E3"/>
    <w:rsid w:val="000B3559"/>
    <w:rsid w:val="000B36A8"/>
    <w:rsid w:val="000B36EF"/>
    <w:rsid w:val="000B3AB2"/>
    <w:rsid w:val="000B3B40"/>
    <w:rsid w:val="000B3B5C"/>
    <w:rsid w:val="000B3B6A"/>
    <w:rsid w:val="000B3C57"/>
    <w:rsid w:val="000B3D64"/>
    <w:rsid w:val="000B3DB4"/>
    <w:rsid w:val="000B3F42"/>
    <w:rsid w:val="000B4259"/>
    <w:rsid w:val="000B42CD"/>
    <w:rsid w:val="000B4364"/>
    <w:rsid w:val="000B437E"/>
    <w:rsid w:val="000B43C0"/>
    <w:rsid w:val="000B44DD"/>
    <w:rsid w:val="000B45B3"/>
    <w:rsid w:val="000B4658"/>
    <w:rsid w:val="000B4691"/>
    <w:rsid w:val="000B4917"/>
    <w:rsid w:val="000B4971"/>
    <w:rsid w:val="000B49A2"/>
    <w:rsid w:val="000B4BDF"/>
    <w:rsid w:val="000B4D6E"/>
    <w:rsid w:val="000B4ECA"/>
    <w:rsid w:val="000B4EE7"/>
    <w:rsid w:val="000B4F0F"/>
    <w:rsid w:val="000B4FE8"/>
    <w:rsid w:val="000B524F"/>
    <w:rsid w:val="000B52AE"/>
    <w:rsid w:val="000B52CC"/>
    <w:rsid w:val="000B5347"/>
    <w:rsid w:val="000B535A"/>
    <w:rsid w:val="000B545E"/>
    <w:rsid w:val="000B565D"/>
    <w:rsid w:val="000B56E9"/>
    <w:rsid w:val="000B57C0"/>
    <w:rsid w:val="000B57F6"/>
    <w:rsid w:val="000B5A36"/>
    <w:rsid w:val="000B5B47"/>
    <w:rsid w:val="000B5BE0"/>
    <w:rsid w:val="000B5CA3"/>
    <w:rsid w:val="000B5DAE"/>
    <w:rsid w:val="000B5EEB"/>
    <w:rsid w:val="000B5F51"/>
    <w:rsid w:val="000B5F6E"/>
    <w:rsid w:val="000B61E5"/>
    <w:rsid w:val="000B638E"/>
    <w:rsid w:val="000B641B"/>
    <w:rsid w:val="000B641F"/>
    <w:rsid w:val="000B65B2"/>
    <w:rsid w:val="000B65BA"/>
    <w:rsid w:val="000B683B"/>
    <w:rsid w:val="000B6900"/>
    <w:rsid w:val="000B6B47"/>
    <w:rsid w:val="000B6B90"/>
    <w:rsid w:val="000B6B9E"/>
    <w:rsid w:val="000B6DF6"/>
    <w:rsid w:val="000B6E0A"/>
    <w:rsid w:val="000B6ECD"/>
    <w:rsid w:val="000B6F1A"/>
    <w:rsid w:val="000B7014"/>
    <w:rsid w:val="000B707D"/>
    <w:rsid w:val="000B7384"/>
    <w:rsid w:val="000B745E"/>
    <w:rsid w:val="000B749B"/>
    <w:rsid w:val="000B74D3"/>
    <w:rsid w:val="000B75AA"/>
    <w:rsid w:val="000B7765"/>
    <w:rsid w:val="000B7766"/>
    <w:rsid w:val="000B77FA"/>
    <w:rsid w:val="000B7972"/>
    <w:rsid w:val="000B7981"/>
    <w:rsid w:val="000B7A3A"/>
    <w:rsid w:val="000B7B61"/>
    <w:rsid w:val="000B7B75"/>
    <w:rsid w:val="000B7D42"/>
    <w:rsid w:val="000B7D5C"/>
    <w:rsid w:val="000B7EB0"/>
    <w:rsid w:val="000B7F59"/>
    <w:rsid w:val="000B7F5B"/>
    <w:rsid w:val="000B7F82"/>
    <w:rsid w:val="000B7FD8"/>
    <w:rsid w:val="000B7FE4"/>
    <w:rsid w:val="000C00C9"/>
    <w:rsid w:val="000C0126"/>
    <w:rsid w:val="000C0168"/>
    <w:rsid w:val="000C033D"/>
    <w:rsid w:val="000C0472"/>
    <w:rsid w:val="000C06A7"/>
    <w:rsid w:val="000C0957"/>
    <w:rsid w:val="000C09DD"/>
    <w:rsid w:val="000C0A72"/>
    <w:rsid w:val="000C0B0C"/>
    <w:rsid w:val="000C0B5E"/>
    <w:rsid w:val="000C0BE2"/>
    <w:rsid w:val="000C0CC0"/>
    <w:rsid w:val="000C0DC3"/>
    <w:rsid w:val="000C0E29"/>
    <w:rsid w:val="000C0F2C"/>
    <w:rsid w:val="000C104F"/>
    <w:rsid w:val="000C15EE"/>
    <w:rsid w:val="000C163B"/>
    <w:rsid w:val="000C1702"/>
    <w:rsid w:val="000C1915"/>
    <w:rsid w:val="000C1A88"/>
    <w:rsid w:val="000C1B3D"/>
    <w:rsid w:val="000C1BDE"/>
    <w:rsid w:val="000C1DCF"/>
    <w:rsid w:val="000C1F5F"/>
    <w:rsid w:val="000C2050"/>
    <w:rsid w:val="000C2071"/>
    <w:rsid w:val="000C2158"/>
    <w:rsid w:val="000C21EA"/>
    <w:rsid w:val="000C221C"/>
    <w:rsid w:val="000C223C"/>
    <w:rsid w:val="000C2288"/>
    <w:rsid w:val="000C252D"/>
    <w:rsid w:val="000C261D"/>
    <w:rsid w:val="000C29A5"/>
    <w:rsid w:val="000C2ABA"/>
    <w:rsid w:val="000C2C3F"/>
    <w:rsid w:val="000C2FBE"/>
    <w:rsid w:val="000C3038"/>
    <w:rsid w:val="000C3232"/>
    <w:rsid w:val="000C32BC"/>
    <w:rsid w:val="000C3310"/>
    <w:rsid w:val="000C33D3"/>
    <w:rsid w:val="000C35E8"/>
    <w:rsid w:val="000C3827"/>
    <w:rsid w:val="000C398D"/>
    <w:rsid w:val="000C3BDF"/>
    <w:rsid w:val="000C3D76"/>
    <w:rsid w:val="000C3D88"/>
    <w:rsid w:val="000C3EB5"/>
    <w:rsid w:val="000C3F37"/>
    <w:rsid w:val="000C3FBC"/>
    <w:rsid w:val="000C3FE7"/>
    <w:rsid w:val="000C4039"/>
    <w:rsid w:val="000C423C"/>
    <w:rsid w:val="000C42C0"/>
    <w:rsid w:val="000C431E"/>
    <w:rsid w:val="000C457D"/>
    <w:rsid w:val="000C45AA"/>
    <w:rsid w:val="000C486E"/>
    <w:rsid w:val="000C4922"/>
    <w:rsid w:val="000C4943"/>
    <w:rsid w:val="000C49D7"/>
    <w:rsid w:val="000C4C5B"/>
    <w:rsid w:val="000C4D56"/>
    <w:rsid w:val="000C4DFA"/>
    <w:rsid w:val="000C5025"/>
    <w:rsid w:val="000C5029"/>
    <w:rsid w:val="000C50F3"/>
    <w:rsid w:val="000C51B6"/>
    <w:rsid w:val="000C553A"/>
    <w:rsid w:val="000C55B1"/>
    <w:rsid w:val="000C5609"/>
    <w:rsid w:val="000C566E"/>
    <w:rsid w:val="000C566F"/>
    <w:rsid w:val="000C56B1"/>
    <w:rsid w:val="000C570E"/>
    <w:rsid w:val="000C59CF"/>
    <w:rsid w:val="000C5A0B"/>
    <w:rsid w:val="000C5BA7"/>
    <w:rsid w:val="000C5C01"/>
    <w:rsid w:val="000C5C4B"/>
    <w:rsid w:val="000C5CBC"/>
    <w:rsid w:val="000C5EFC"/>
    <w:rsid w:val="000C6053"/>
    <w:rsid w:val="000C63E9"/>
    <w:rsid w:val="000C64D4"/>
    <w:rsid w:val="000C651C"/>
    <w:rsid w:val="000C652F"/>
    <w:rsid w:val="000C660F"/>
    <w:rsid w:val="000C6741"/>
    <w:rsid w:val="000C67ED"/>
    <w:rsid w:val="000C6891"/>
    <w:rsid w:val="000C6AA8"/>
    <w:rsid w:val="000C6B62"/>
    <w:rsid w:val="000C6B6B"/>
    <w:rsid w:val="000C6C19"/>
    <w:rsid w:val="000C6F1E"/>
    <w:rsid w:val="000C6FB6"/>
    <w:rsid w:val="000C7154"/>
    <w:rsid w:val="000C7157"/>
    <w:rsid w:val="000C7392"/>
    <w:rsid w:val="000C73C8"/>
    <w:rsid w:val="000C7478"/>
    <w:rsid w:val="000C75BA"/>
    <w:rsid w:val="000C75F9"/>
    <w:rsid w:val="000C7723"/>
    <w:rsid w:val="000C7740"/>
    <w:rsid w:val="000C7791"/>
    <w:rsid w:val="000C77A3"/>
    <w:rsid w:val="000C77A9"/>
    <w:rsid w:val="000C7826"/>
    <w:rsid w:val="000C7986"/>
    <w:rsid w:val="000C7A5C"/>
    <w:rsid w:val="000C7B13"/>
    <w:rsid w:val="000C7B8D"/>
    <w:rsid w:val="000C7BA9"/>
    <w:rsid w:val="000C7D29"/>
    <w:rsid w:val="000C7E1D"/>
    <w:rsid w:val="000C7F4D"/>
    <w:rsid w:val="000D0386"/>
    <w:rsid w:val="000D0439"/>
    <w:rsid w:val="000D0450"/>
    <w:rsid w:val="000D0467"/>
    <w:rsid w:val="000D0476"/>
    <w:rsid w:val="000D048B"/>
    <w:rsid w:val="000D0511"/>
    <w:rsid w:val="000D0598"/>
    <w:rsid w:val="000D05AC"/>
    <w:rsid w:val="000D0657"/>
    <w:rsid w:val="000D06BA"/>
    <w:rsid w:val="000D06D2"/>
    <w:rsid w:val="000D06EF"/>
    <w:rsid w:val="000D0736"/>
    <w:rsid w:val="000D07FD"/>
    <w:rsid w:val="000D0B12"/>
    <w:rsid w:val="000D0D42"/>
    <w:rsid w:val="000D0D8F"/>
    <w:rsid w:val="000D10F1"/>
    <w:rsid w:val="000D111F"/>
    <w:rsid w:val="000D1182"/>
    <w:rsid w:val="000D1189"/>
    <w:rsid w:val="000D120F"/>
    <w:rsid w:val="000D12DE"/>
    <w:rsid w:val="000D1410"/>
    <w:rsid w:val="000D14A7"/>
    <w:rsid w:val="000D1636"/>
    <w:rsid w:val="000D17E9"/>
    <w:rsid w:val="000D18A7"/>
    <w:rsid w:val="000D192D"/>
    <w:rsid w:val="000D1C77"/>
    <w:rsid w:val="000D1D75"/>
    <w:rsid w:val="000D1EDF"/>
    <w:rsid w:val="000D1FB3"/>
    <w:rsid w:val="000D2071"/>
    <w:rsid w:val="000D208D"/>
    <w:rsid w:val="000D20AB"/>
    <w:rsid w:val="000D20CD"/>
    <w:rsid w:val="000D220D"/>
    <w:rsid w:val="000D230C"/>
    <w:rsid w:val="000D239E"/>
    <w:rsid w:val="000D2457"/>
    <w:rsid w:val="000D2481"/>
    <w:rsid w:val="000D2543"/>
    <w:rsid w:val="000D25B2"/>
    <w:rsid w:val="000D25EB"/>
    <w:rsid w:val="000D2716"/>
    <w:rsid w:val="000D27EB"/>
    <w:rsid w:val="000D2920"/>
    <w:rsid w:val="000D2A22"/>
    <w:rsid w:val="000D2AD4"/>
    <w:rsid w:val="000D2B0B"/>
    <w:rsid w:val="000D2B39"/>
    <w:rsid w:val="000D2CB1"/>
    <w:rsid w:val="000D2D6F"/>
    <w:rsid w:val="000D2D7A"/>
    <w:rsid w:val="000D2EBD"/>
    <w:rsid w:val="000D2F23"/>
    <w:rsid w:val="000D3006"/>
    <w:rsid w:val="000D304C"/>
    <w:rsid w:val="000D30E1"/>
    <w:rsid w:val="000D30FC"/>
    <w:rsid w:val="000D314C"/>
    <w:rsid w:val="000D31AA"/>
    <w:rsid w:val="000D31B1"/>
    <w:rsid w:val="000D323A"/>
    <w:rsid w:val="000D324E"/>
    <w:rsid w:val="000D3486"/>
    <w:rsid w:val="000D34E3"/>
    <w:rsid w:val="000D3545"/>
    <w:rsid w:val="000D356C"/>
    <w:rsid w:val="000D356D"/>
    <w:rsid w:val="000D357F"/>
    <w:rsid w:val="000D364D"/>
    <w:rsid w:val="000D3ABD"/>
    <w:rsid w:val="000D3C96"/>
    <w:rsid w:val="000D3D25"/>
    <w:rsid w:val="000D3D2F"/>
    <w:rsid w:val="000D3F98"/>
    <w:rsid w:val="000D3FAF"/>
    <w:rsid w:val="000D3FE8"/>
    <w:rsid w:val="000D4030"/>
    <w:rsid w:val="000D403A"/>
    <w:rsid w:val="000D40C9"/>
    <w:rsid w:val="000D4219"/>
    <w:rsid w:val="000D4461"/>
    <w:rsid w:val="000D4494"/>
    <w:rsid w:val="000D44B2"/>
    <w:rsid w:val="000D4647"/>
    <w:rsid w:val="000D4786"/>
    <w:rsid w:val="000D4882"/>
    <w:rsid w:val="000D493A"/>
    <w:rsid w:val="000D49AF"/>
    <w:rsid w:val="000D4ABF"/>
    <w:rsid w:val="000D4BDD"/>
    <w:rsid w:val="000D5250"/>
    <w:rsid w:val="000D5379"/>
    <w:rsid w:val="000D544C"/>
    <w:rsid w:val="000D5464"/>
    <w:rsid w:val="000D5584"/>
    <w:rsid w:val="000D55BF"/>
    <w:rsid w:val="000D5640"/>
    <w:rsid w:val="000D584E"/>
    <w:rsid w:val="000D588C"/>
    <w:rsid w:val="000D59B2"/>
    <w:rsid w:val="000D5C1B"/>
    <w:rsid w:val="000D5D16"/>
    <w:rsid w:val="000D5D2B"/>
    <w:rsid w:val="000D5D61"/>
    <w:rsid w:val="000D5DE7"/>
    <w:rsid w:val="000D5F5C"/>
    <w:rsid w:val="000D6062"/>
    <w:rsid w:val="000D60AF"/>
    <w:rsid w:val="000D60E9"/>
    <w:rsid w:val="000D614D"/>
    <w:rsid w:val="000D6201"/>
    <w:rsid w:val="000D622C"/>
    <w:rsid w:val="000D62A0"/>
    <w:rsid w:val="000D64E5"/>
    <w:rsid w:val="000D6557"/>
    <w:rsid w:val="000D66EF"/>
    <w:rsid w:val="000D66F9"/>
    <w:rsid w:val="000D678D"/>
    <w:rsid w:val="000D68E6"/>
    <w:rsid w:val="000D69ED"/>
    <w:rsid w:val="000D6EB3"/>
    <w:rsid w:val="000D724D"/>
    <w:rsid w:val="000D7262"/>
    <w:rsid w:val="000D72B3"/>
    <w:rsid w:val="000D72D5"/>
    <w:rsid w:val="000D7323"/>
    <w:rsid w:val="000D7345"/>
    <w:rsid w:val="000D738E"/>
    <w:rsid w:val="000D75C1"/>
    <w:rsid w:val="000D75F0"/>
    <w:rsid w:val="000D7785"/>
    <w:rsid w:val="000D7797"/>
    <w:rsid w:val="000D7819"/>
    <w:rsid w:val="000D79C1"/>
    <w:rsid w:val="000D7B67"/>
    <w:rsid w:val="000D7B94"/>
    <w:rsid w:val="000D7BBF"/>
    <w:rsid w:val="000D7C53"/>
    <w:rsid w:val="000D7CE7"/>
    <w:rsid w:val="000D7FE4"/>
    <w:rsid w:val="000E000A"/>
    <w:rsid w:val="000E0047"/>
    <w:rsid w:val="000E0089"/>
    <w:rsid w:val="000E0125"/>
    <w:rsid w:val="000E02EE"/>
    <w:rsid w:val="000E03FD"/>
    <w:rsid w:val="000E041C"/>
    <w:rsid w:val="000E0429"/>
    <w:rsid w:val="000E0437"/>
    <w:rsid w:val="000E04A5"/>
    <w:rsid w:val="000E059A"/>
    <w:rsid w:val="000E063A"/>
    <w:rsid w:val="000E0776"/>
    <w:rsid w:val="000E08C1"/>
    <w:rsid w:val="000E08FD"/>
    <w:rsid w:val="000E09C4"/>
    <w:rsid w:val="000E0AF3"/>
    <w:rsid w:val="000E0B92"/>
    <w:rsid w:val="000E0B9A"/>
    <w:rsid w:val="000E0C8B"/>
    <w:rsid w:val="000E0D6D"/>
    <w:rsid w:val="000E0E30"/>
    <w:rsid w:val="000E0EEB"/>
    <w:rsid w:val="000E0FA1"/>
    <w:rsid w:val="000E10A8"/>
    <w:rsid w:val="000E1119"/>
    <w:rsid w:val="000E1129"/>
    <w:rsid w:val="000E11B4"/>
    <w:rsid w:val="000E11E4"/>
    <w:rsid w:val="000E1222"/>
    <w:rsid w:val="000E1389"/>
    <w:rsid w:val="000E1445"/>
    <w:rsid w:val="000E1453"/>
    <w:rsid w:val="000E14B7"/>
    <w:rsid w:val="000E1581"/>
    <w:rsid w:val="000E1630"/>
    <w:rsid w:val="000E1714"/>
    <w:rsid w:val="000E1729"/>
    <w:rsid w:val="000E175D"/>
    <w:rsid w:val="000E1B43"/>
    <w:rsid w:val="000E1CED"/>
    <w:rsid w:val="000E1D3C"/>
    <w:rsid w:val="000E1D72"/>
    <w:rsid w:val="000E1E20"/>
    <w:rsid w:val="000E1F51"/>
    <w:rsid w:val="000E204C"/>
    <w:rsid w:val="000E216E"/>
    <w:rsid w:val="000E231E"/>
    <w:rsid w:val="000E245F"/>
    <w:rsid w:val="000E26E9"/>
    <w:rsid w:val="000E282F"/>
    <w:rsid w:val="000E287F"/>
    <w:rsid w:val="000E2A8C"/>
    <w:rsid w:val="000E2CD0"/>
    <w:rsid w:val="000E2DCB"/>
    <w:rsid w:val="000E2EA6"/>
    <w:rsid w:val="000E2F3F"/>
    <w:rsid w:val="000E31A5"/>
    <w:rsid w:val="000E32CD"/>
    <w:rsid w:val="000E32D7"/>
    <w:rsid w:val="000E33D1"/>
    <w:rsid w:val="000E35AC"/>
    <w:rsid w:val="000E3639"/>
    <w:rsid w:val="000E3657"/>
    <w:rsid w:val="000E3746"/>
    <w:rsid w:val="000E37A3"/>
    <w:rsid w:val="000E37F2"/>
    <w:rsid w:val="000E3831"/>
    <w:rsid w:val="000E38BD"/>
    <w:rsid w:val="000E3974"/>
    <w:rsid w:val="000E39CD"/>
    <w:rsid w:val="000E3A23"/>
    <w:rsid w:val="000E3B5F"/>
    <w:rsid w:val="000E3C9E"/>
    <w:rsid w:val="000E3CE1"/>
    <w:rsid w:val="000E3CF6"/>
    <w:rsid w:val="000E3E80"/>
    <w:rsid w:val="000E3F4F"/>
    <w:rsid w:val="000E41B8"/>
    <w:rsid w:val="000E41D0"/>
    <w:rsid w:val="000E41FB"/>
    <w:rsid w:val="000E4230"/>
    <w:rsid w:val="000E4324"/>
    <w:rsid w:val="000E437F"/>
    <w:rsid w:val="000E43DF"/>
    <w:rsid w:val="000E4656"/>
    <w:rsid w:val="000E47CC"/>
    <w:rsid w:val="000E4890"/>
    <w:rsid w:val="000E48B4"/>
    <w:rsid w:val="000E4985"/>
    <w:rsid w:val="000E4AFA"/>
    <w:rsid w:val="000E4AFF"/>
    <w:rsid w:val="000E4B24"/>
    <w:rsid w:val="000E4D68"/>
    <w:rsid w:val="000E4D9C"/>
    <w:rsid w:val="000E4E99"/>
    <w:rsid w:val="000E4F0C"/>
    <w:rsid w:val="000E50DF"/>
    <w:rsid w:val="000E5128"/>
    <w:rsid w:val="000E5154"/>
    <w:rsid w:val="000E51C9"/>
    <w:rsid w:val="000E538A"/>
    <w:rsid w:val="000E56A3"/>
    <w:rsid w:val="000E56E3"/>
    <w:rsid w:val="000E57CD"/>
    <w:rsid w:val="000E58E1"/>
    <w:rsid w:val="000E5904"/>
    <w:rsid w:val="000E5983"/>
    <w:rsid w:val="000E5B39"/>
    <w:rsid w:val="000E5BD5"/>
    <w:rsid w:val="000E5BF2"/>
    <w:rsid w:val="000E5CAB"/>
    <w:rsid w:val="000E5DA2"/>
    <w:rsid w:val="000E5E10"/>
    <w:rsid w:val="000E604C"/>
    <w:rsid w:val="000E61B1"/>
    <w:rsid w:val="000E6223"/>
    <w:rsid w:val="000E62AA"/>
    <w:rsid w:val="000E62D6"/>
    <w:rsid w:val="000E6336"/>
    <w:rsid w:val="000E63F2"/>
    <w:rsid w:val="000E6404"/>
    <w:rsid w:val="000E6490"/>
    <w:rsid w:val="000E666D"/>
    <w:rsid w:val="000E66B4"/>
    <w:rsid w:val="000E68D2"/>
    <w:rsid w:val="000E6C33"/>
    <w:rsid w:val="000E6C62"/>
    <w:rsid w:val="000E6CFF"/>
    <w:rsid w:val="000E7157"/>
    <w:rsid w:val="000E73E7"/>
    <w:rsid w:val="000E7482"/>
    <w:rsid w:val="000E7519"/>
    <w:rsid w:val="000E76BD"/>
    <w:rsid w:val="000E76E1"/>
    <w:rsid w:val="000E77A9"/>
    <w:rsid w:val="000E77B8"/>
    <w:rsid w:val="000E77E8"/>
    <w:rsid w:val="000E78B6"/>
    <w:rsid w:val="000E79D9"/>
    <w:rsid w:val="000E7D3C"/>
    <w:rsid w:val="000F0120"/>
    <w:rsid w:val="000F0131"/>
    <w:rsid w:val="000F0430"/>
    <w:rsid w:val="000F05DF"/>
    <w:rsid w:val="000F073D"/>
    <w:rsid w:val="000F07C1"/>
    <w:rsid w:val="000F09A0"/>
    <w:rsid w:val="000F09EB"/>
    <w:rsid w:val="000F0AAE"/>
    <w:rsid w:val="000F0AE2"/>
    <w:rsid w:val="000F0C3E"/>
    <w:rsid w:val="000F0E8E"/>
    <w:rsid w:val="000F0EB5"/>
    <w:rsid w:val="000F0F62"/>
    <w:rsid w:val="000F0FA3"/>
    <w:rsid w:val="000F0FC5"/>
    <w:rsid w:val="000F0FE1"/>
    <w:rsid w:val="000F1037"/>
    <w:rsid w:val="000F115A"/>
    <w:rsid w:val="000F1332"/>
    <w:rsid w:val="000F166F"/>
    <w:rsid w:val="000F177F"/>
    <w:rsid w:val="000F183D"/>
    <w:rsid w:val="000F193A"/>
    <w:rsid w:val="000F1942"/>
    <w:rsid w:val="000F197B"/>
    <w:rsid w:val="000F1A47"/>
    <w:rsid w:val="000F1B26"/>
    <w:rsid w:val="000F1C46"/>
    <w:rsid w:val="000F1D07"/>
    <w:rsid w:val="000F1E37"/>
    <w:rsid w:val="000F1FFE"/>
    <w:rsid w:val="000F20AB"/>
    <w:rsid w:val="000F20FA"/>
    <w:rsid w:val="000F2126"/>
    <w:rsid w:val="000F2217"/>
    <w:rsid w:val="000F2246"/>
    <w:rsid w:val="000F233F"/>
    <w:rsid w:val="000F23A5"/>
    <w:rsid w:val="000F23FA"/>
    <w:rsid w:val="000F26B2"/>
    <w:rsid w:val="000F26CF"/>
    <w:rsid w:val="000F2772"/>
    <w:rsid w:val="000F27B6"/>
    <w:rsid w:val="000F2977"/>
    <w:rsid w:val="000F2CF4"/>
    <w:rsid w:val="000F2CF7"/>
    <w:rsid w:val="000F2CFC"/>
    <w:rsid w:val="000F2F12"/>
    <w:rsid w:val="000F2F83"/>
    <w:rsid w:val="000F2FF5"/>
    <w:rsid w:val="000F3090"/>
    <w:rsid w:val="000F319C"/>
    <w:rsid w:val="000F3229"/>
    <w:rsid w:val="000F3356"/>
    <w:rsid w:val="000F34CC"/>
    <w:rsid w:val="000F3540"/>
    <w:rsid w:val="000F3568"/>
    <w:rsid w:val="000F3582"/>
    <w:rsid w:val="000F35E0"/>
    <w:rsid w:val="000F35E2"/>
    <w:rsid w:val="000F3622"/>
    <w:rsid w:val="000F36DC"/>
    <w:rsid w:val="000F36E2"/>
    <w:rsid w:val="000F3860"/>
    <w:rsid w:val="000F3985"/>
    <w:rsid w:val="000F39FC"/>
    <w:rsid w:val="000F3B38"/>
    <w:rsid w:val="000F3C85"/>
    <w:rsid w:val="000F4211"/>
    <w:rsid w:val="000F4251"/>
    <w:rsid w:val="000F42A5"/>
    <w:rsid w:val="000F4386"/>
    <w:rsid w:val="000F4545"/>
    <w:rsid w:val="000F455A"/>
    <w:rsid w:val="000F4583"/>
    <w:rsid w:val="000F45C4"/>
    <w:rsid w:val="000F468F"/>
    <w:rsid w:val="000F478C"/>
    <w:rsid w:val="000F48D0"/>
    <w:rsid w:val="000F49BB"/>
    <w:rsid w:val="000F4B2D"/>
    <w:rsid w:val="000F4C41"/>
    <w:rsid w:val="000F4C90"/>
    <w:rsid w:val="000F4C96"/>
    <w:rsid w:val="000F4E5B"/>
    <w:rsid w:val="000F4EDD"/>
    <w:rsid w:val="000F4EFC"/>
    <w:rsid w:val="000F507B"/>
    <w:rsid w:val="000F513D"/>
    <w:rsid w:val="000F51FA"/>
    <w:rsid w:val="000F52BA"/>
    <w:rsid w:val="000F5356"/>
    <w:rsid w:val="000F543C"/>
    <w:rsid w:val="000F5459"/>
    <w:rsid w:val="000F5528"/>
    <w:rsid w:val="000F5569"/>
    <w:rsid w:val="000F5705"/>
    <w:rsid w:val="000F5764"/>
    <w:rsid w:val="000F598F"/>
    <w:rsid w:val="000F5B1E"/>
    <w:rsid w:val="000F5B5B"/>
    <w:rsid w:val="000F5C66"/>
    <w:rsid w:val="000F5D01"/>
    <w:rsid w:val="000F5D1C"/>
    <w:rsid w:val="000F5D83"/>
    <w:rsid w:val="000F5DBB"/>
    <w:rsid w:val="000F61A1"/>
    <w:rsid w:val="000F64AB"/>
    <w:rsid w:val="000F64D7"/>
    <w:rsid w:val="000F6562"/>
    <w:rsid w:val="000F66AC"/>
    <w:rsid w:val="000F6766"/>
    <w:rsid w:val="000F6785"/>
    <w:rsid w:val="000F6896"/>
    <w:rsid w:val="000F68A1"/>
    <w:rsid w:val="000F69F2"/>
    <w:rsid w:val="000F6A26"/>
    <w:rsid w:val="000F6B32"/>
    <w:rsid w:val="000F6C5F"/>
    <w:rsid w:val="000F6CAA"/>
    <w:rsid w:val="000F704A"/>
    <w:rsid w:val="000F734A"/>
    <w:rsid w:val="000F73DD"/>
    <w:rsid w:val="000F74B5"/>
    <w:rsid w:val="000F7609"/>
    <w:rsid w:val="000F7617"/>
    <w:rsid w:val="000F7618"/>
    <w:rsid w:val="000F774B"/>
    <w:rsid w:val="000F7810"/>
    <w:rsid w:val="000F783B"/>
    <w:rsid w:val="000F785B"/>
    <w:rsid w:val="000F7864"/>
    <w:rsid w:val="000F7973"/>
    <w:rsid w:val="000F798F"/>
    <w:rsid w:val="000F7B95"/>
    <w:rsid w:val="000F7BD8"/>
    <w:rsid w:val="000F7E1D"/>
    <w:rsid w:val="000F7EA2"/>
    <w:rsid w:val="000F7EDD"/>
    <w:rsid w:val="000F7F19"/>
    <w:rsid w:val="0010001A"/>
    <w:rsid w:val="0010004F"/>
    <w:rsid w:val="001002CB"/>
    <w:rsid w:val="001002E5"/>
    <w:rsid w:val="0010036D"/>
    <w:rsid w:val="00100425"/>
    <w:rsid w:val="00100449"/>
    <w:rsid w:val="0010054B"/>
    <w:rsid w:val="001006C3"/>
    <w:rsid w:val="0010085D"/>
    <w:rsid w:val="00100914"/>
    <w:rsid w:val="00100965"/>
    <w:rsid w:val="0010099F"/>
    <w:rsid w:val="00100AE9"/>
    <w:rsid w:val="00100BB6"/>
    <w:rsid w:val="00100BE3"/>
    <w:rsid w:val="00100C4B"/>
    <w:rsid w:val="00100CF8"/>
    <w:rsid w:val="00100F84"/>
    <w:rsid w:val="00100FE7"/>
    <w:rsid w:val="00101023"/>
    <w:rsid w:val="0010105F"/>
    <w:rsid w:val="001011B0"/>
    <w:rsid w:val="001011E3"/>
    <w:rsid w:val="00101201"/>
    <w:rsid w:val="0010136A"/>
    <w:rsid w:val="001013A4"/>
    <w:rsid w:val="0010161E"/>
    <w:rsid w:val="00101748"/>
    <w:rsid w:val="001017EB"/>
    <w:rsid w:val="00101840"/>
    <w:rsid w:val="001018AB"/>
    <w:rsid w:val="001018F1"/>
    <w:rsid w:val="00101AA6"/>
    <w:rsid w:val="00101CFD"/>
    <w:rsid w:val="00101D68"/>
    <w:rsid w:val="00101D8A"/>
    <w:rsid w:val="00101E62"/>
    <w:rsid w:val="00101EE5"/>
    <w:rsid w:val="00101F37"/>
    <w:rsid w:val="00101F4F"/>
    <w:rsid w:val="001020C8"/>
    <w:rsid w:val="0010223F"/>
    <w:rsid w:val="00102335"/>
    <w:rsid w:val="001023C0"/>
    <w:rsid w:val="00102448"/>
    <w:rsid w:val="0010250A"/>
    <w:rsid w:val="001025E0"/>
    <w:rsid w:val="001025E3"/>
    <w:rsid w:val="001029DB"/>
    <w:rsid w:val="00102A1A"/>
    <w:rsid w:val="00102B4C"/>
    <w:rsid w:val="00102B90"/>
    <w:rsid w:val="00102C24"/>
    <w:rsid w:val="00102D31"/>
    <w:rsid w:val="00102D9D"/>
    <w:rsid w:val="00102F14"/>
    <w:rsid w:val="0010317E"/>
    <w:rsid w:val="00103234"/>
    <w:rsid w:val="001032A6"/>
    <w:rsid w:val="00103582"/>
    <w:rsid w:val="001035BA"/>
    <w:rsid w:val="001035EF"/>
    <w:rsid w:val="00103652"/>
    <w:rsid w:val="00103738"/>
    <w:rsid w:val="00103920"/>
    <w:rsid w:val="0010393B"/>
    <w:rsid w:val="001039BD"/>
    <w:rsid w:val="00103A99"/>
    <w:rsid w:val="00103B04"/>
    <w:rsid w:val="00103BDB"/>
    <w:rsid w:val="00103C49"/>
    <w:rsid w:val="00103CBD"/>
    <w:rsid w:val="00103CC4"/>
    <w:rsid w:val="00103D27"/>
    <w:rsid w:val="00103D6E"/>
    <w:rsid w:val="00104076"/>
    <w:rsid w:val="001040F2"/>
    <w:rsid w:val="001043E9"/>
    <w:rsid w:val="001043EB"/>
    <w:rsid w:val="001045D7"/>
    <w:rsid w:val="001046D1"/>
    <w:rsid w:val="00104846"/>
    <w:rsid w:val="00104BE3"/>
    <w:rsid w:val="00104E58"/>
    <w:rsid w:val="00104EA0"/>
    <w:rsid w:val="00104EAF"/>
    <w:rsid w:val="00104FD0"/>
    <w:rsid w:val="0010506A"/>
    <w:rsid w:val="0010511D"/>
    <w:rsid w:val="00105140"/>
    <w:rsid w:val="0010514E"/>
    <w:rsid w:val="00105160"/>
    <w:rsid w:val="001051BB"/>
    <w:rsid w:val="0010533E"/>
    <w:rsid w:val="00105357"/>
    <w:rsid w:val="001053BA"/>
    <w:rsid w:val="00105401"/>
    <w:rsid w:val="00105464"/>
    <w:rsid w:val="00105679"/>
    <w:rsid w:val="001056FC"/>
    <w:rsid w:val="001058DF"/>
    <w:rsid w:val="0010594F"/>
    <w:rsid w:val="0010598E"/>
    <w:rsid w:val="00105A16"/>
    <w:rsid w:val="00105AB9"/>
    <w:rsid w:val="00105B84"/>
    <w:rsid w:val="00105D68"/>
    <w:rsid w:val="00106095"/>
    <w:rsid w:val="00106106"/>
    <w:rsid w:val="001063D8"/>
    <w:rsid w:val="00106404"/>
    <w:rsid w:val="001065B9"/>
    <w:rsid w:val="0010660F"/>
    <w:rsid w:val="001066BD"/>
    <w:rsid w:val="0010684D"/>
    <w:rsid w:val="00106892"/>
    <w:rsid w:val="00106944"/>
    <w:rsid w:val="0010699C"/>
    <w:rsid w:val="00106A0B"/>
    <w:rsid w:val="00106A87"/>
    <w:rsid w:val="00106B40"/>
    <w:rsid w:val="00106B79"/>
    <w:rsid w:val="00106BDA"/>
    <w:rsid w:val="00106C43"/>
    <w:rsid w:val="00106CE6"/>
    <w:rsid w:val="00106D12"/>
    <w:rsid w:val="00106D4E"/>
    <w:rsid w:val="00106DFB"/>
    <w:rsid w:val="001070A0"/>
    <w:rsid w:val="001071A1"/>
    <w:rsid w:val="00107272"/>
    <w:rsid w:val="001072EC"/>
    <w:rsid w:val="001072F9"/>
    <w:rsid w:val="001075D2"/>
    <w:rsid w:val="001075F3"/>
    <w:rsid w:val="001075F6"/>
    <w:rsid w:val="001076DA"/>
    <w:rsid w:val="001076F4"/>
    <w:rsid w:val="0010774C"/>
    <w:rsid w:val="00107A46"/>
    <w:rsid w:val="00107AD2"/>
    <w:rsid w:val="00107B2A"/>
    <w:rsid w:val="00107B88"/>
    <w:rsid w:val="00107D23"/>
    <w:rsid w:val="00107F24"/>
    <w:rsid w:val="00110006"/>
    <w:rsid w:val="0011022A"/>
    <w:rsid w:val="0011044B"/>
    <w:rsid w:val="0011058C"/>
    <w:rsid w:val="00110608"/>
    <w:rsid w:val="001106A7"/>
    <w:rsid w:val="00110863"/>
    <w:rsid w:val="001108BC"/>
    <w:rsid w:val="0011096B"/>
    <w:rsid w:val="00110B47"/>
    <w:rsid w:val="00110B85"/>
    <w:rsid w:val="00111114"/>
    <w:rsid w:val="001111EE"/>
    <w:rsid w:val="00111265"/>
    <w:rsid w:val="00111295"/>
    <w:rsid w:val="00111377"/>
    <w:rsid w:val="001113B5"/>
    <w:rsid w:val="001113EB"/>
    <w:rsid w:val="0011148D"/>
    <w:rsid w:val="00111535"/>
    <w:rsid w:val="001115BB"/>
    <w:rsid w:val="00111643"/>
    <w:rsid w:val="0011164C"/>
    <w:rsid w:val="00111719"/>
    <w:rsid w:val="001117DE"/>
    <w:rsid w:val="0011180F"/>
    <w:rsid w:val="00111840"/>
    <w:rsid w:val="00111B7D"/>
    <w:rsid w:val="00111BE7"/>
    <w:rsid w:val="00111C86"/>
    <w:rsid w:val="00111E0F"/>
    <w:rsid w:val="00111E44"/>
    <w:rsid w:val="00111F39"/>
    <w:rsid w:val="00111F70"/>
    <w:rsid w:val="00111FED"/>
    <w:rsid w:val="0011211C"/>
    <w:rsid w:val="00112260"/>
    <w:rsid w:val="0011233F"/>
    <w:rsid w:val="00112375"/>
    <w:rsid w:val="0011260D"/>
    <w:rsid w:val="001126FA"/>
    <w:rsid w:val="00112802"/>
    <w:rsid w:val="00112810"/>
    <w:rsid w:val="0011281A"/>
    <w:rsid w:val="00112A00"/>
    <w:rsid w:val="00112A94"/>
    <w:rsid w:val="00112CAF"/>
    <w:rsid w:val="00112CB1"/>
    <w:rsid w:val="00112D89"/>
    <w:rsid w:val="00112FD1"/>
    <w:rsid w:val="001133A6"/>
    <w:rsid w:val="001134A8"/>
    <w:rsid w:val="0011363D"/>
    <w:rsid w:val="00113774"/>
    <w:rsid w:val="001138A2"/>
    <w:rsid w:val="00113AF4"/>
    <w:rsid w:val="00113BD4"/>
    <w:rsid w:val="00113DFB"/>
    <w:rsid w:val="00114021"/>
    <w:rsid w:val="0011419A"/>
    <w:rsid w:val="001142F7"/>
    <w:rsid w:val="00114345"/>
    <w:rsid w:val="001144D9"/>
    <w:rsid w:val="001145EF"/>
    <w:rsid w:val="00114619"/>
    <w:rsid w:val="001146E5"/>
    <w:rsid w:val="0011477A"/>
    <w:rsid w:val="001147DE"/>
    <w:rsid w:val="001147FA"/>
    <w:rsid w:val="0011483D"/>
    <w:rsid w:val="00114936"/>
    <w:rsid w:val="00114961"/>
    <w:rsid w:val="00114973"/>
    <w:rsid w:val="00114A7B"/>
    <w:rsid w:val="00114B84"/>
    <w:rsid w:val="00114BDA"/>
    <w:rsid w:val="00114CCE"/>
    <w:rsid w:val="00114E3D"/>
    <w:rsid w:val="00114EC6"/>
    <w:rsid w:val="0011504A"/>
    <w:rsid w:val="00115162"/>
    <w:rsid w:val="0011516A"/>
    <w:rsid w:val="00115287"/>
    <w:rsid w:val="00115337"/>
    <w:rsid w:val="00115425"/>
    <w:rsid w:val="00115508"/>
    <w:rsid w:val="00115679"/>
    <w:rsid w:val="0011577C"/>
    <w:rsid w:val="00115803"/>
    <w:rsid w:val="001158B4"/>
    <w:rsid w:val="001158C7"/>
    <w:rsid w:val="0011590C"/>
    <w:rsid w:val="001159C9"/>
    <w:rsid w:val="00115AE6"/>
    <w:rsid w:val="00115CC7"/>
    <w:rsid w:val="00115D77"/>
    <w:rsid w:val="00115D7D"/>
    <w:rsid w:val="00115ED5"/>
    <w:rsid w:val="001160D3"/>
    <w:rsid w:val="001162FC"/>
    <w:rsid w:val="0011630A"/>
    <w:rsid w:val="0011636C"/>
    <w:rsid w:val="001164C0"/>
    <w:rsid w:val="001164E9"/>
    <w:rsid w:val="001164F5"/>
    <w:rsid w:val="0011655C"/>
    <w:rsid w:val="001165E3"/>
    <w:rsid w:val="001166BB"/>
    <w:rsid w:val="00116724"/>
    <w:rsid w:val="00116741"/>
    <w:rsid w:val="0011674D"/>
    <w:rsid w:val="001167EE"/>
    <w:rsid w:val="00116826"/>
    <w:rsid w:val="00116938"/>
    <w:rsid w:val="001169BD"/>
    <w:rsid w:val="00116A20"/>
    <w:rsid w:val="00116A52"/>
    <w:rsid w:val="00116C13"/>
    <w:rsid w:val="00116DFC"/>
    <w:rsid w:val="00116E27"/>
    <w:rsid w:val="00116F9E"/>
    <w:rsid w:val="0011708A"/>
    <w:rsid w:val="001170DE"/>
    <w:rsid w:val="001170E1"/>
    <w:rsid w:val="00117177"/>
    <w:rsid w:val="001173AF"/>
    <w:rsid w:val="001173EB"/>
    <w:rsid w:val="001173FB"/>
    <w:rsid w:val="001174A4"/>
    <w:rsid w:val="00117655"/>
    <w:rsid w:val="001176A7"/>
    <w:rsid w:val="001176AC"/>
    <w:rsid w:val="001176B1"/>
    <w:rsid w:val="00117825"/>
    <w:rsid w:val="00117877"/>
    <w:rsid w:val="001178D4"/>
    <w:rsid w:val="001179B0"/>
    <w:rsid w:val="00117AC7"/>
    <w:rsid w:val="00117C26"/>
    <w:rsid w:val="00117CBA"/>
    <w:rsid w:val="00117CF7"/>
    <w:rsid w:val="00117DB4"/>
    <w:rsid w:val="00117DF3"/>
    <w:rsid w:val="00117E9C"/>
    <w:rsid w:val="00117F16"/>
    <w:rsid w:val="00117FBF"/>
    <w:rsid w:val="00117FE6"/>
    <w:rsid w:val="0012012B"/>
    <w:rsid w:val="001201C7"/>
    <w:rsid w:val="001201C9"/>
    <w:rsid w:val="00120422"/>
    <w:rsid w:val="00120496"/>
    <w:rsid w:val="001204CC"/>
    <w:rsid w:val="0012056D"/>
    <w:rsid w:val="00120598"/>
    <w:rsid w:val="001205BA"/>
    <w:rsid w:val="00120600"/>
    <w:rsid w:val="00120603"/>
    <w:rsid w:val="0012065C"/>
    <w:rsid w:val="00120663"/>
    <w:rsid w:val="0012071E"/>
    <w:rsid w:val="00120732"/>
    <w:rsid w:val="001207D7"/>
    <w:rsid w:val="00120965"/>
    <w:rsid w:val="00120A05"/>
    <w:rsid w:val="00120A5B"/>
    <w:rsid w:val="00120AB2"/>
    <w:rsid w:val="00120B2E"/>
    <w:rsid w:val="00120B8B"/>
    <w:rsid w:val="00120D17"/>
    <w:rsid w:val="00120DB0"/>
    <w:rsid w:val="00120E23"/>
    <w:rsid w:val="00120E94"/>
    <w:rsid w:val="00120E9C"/>
    <w:rsid w:val="00120FBC"/>
    <w:rsid w:val="00120FC7"/>
    <w:rsid w:val="00121304"/>
    <w:rsid w:val="0012158F"/>
    <w:rsid w:val="001216C0"/>
    <w:rsid w:val="0012178E"/>
    <w:rsid w:val="001218F0"/>
    <w:rsid w:val="00121A56"/>
    <w:rsid w:val="00121B06"/>
    <w:rsid w:val="00121C7D"/>
    <w:rsid w:val="00121D39"/>
    <w:rsid w:val="00121D94"/>
    <w:rsid w:val="00121FBF"/>
    <w:rsid w:val="00122051"/>
    <w:rsid w:val="00122084"/>
    <w:rsid w:val="0012218A"/>
    <w:rsid w:val="0012259C"/>
    <w:rsid w:val="001225D0"/>
    <w:rsid w:val="001225E5"/>
    <w:rsid w:val="001225F3"/>
    <w:rsid w:val="00122715"/>
    <w:rsid w:val="00122765"/>
    <w:rsid w:val="00122848"/>
    <w:rsid w:val="0012285B"/>
    <w:rsid w:val="001228E0"/>
    <w:rsid w:val="00122A15"/>
    <w:rsid w:val="00122A5C"/>
    <w:rsid w:val="00122A8B"/>
    <w:rsid w:val="00122AF2"/>
    <w:rsid w:val="00122B51"/>
    <w:rsid w:val="00122C9A"/>
    <w:rsid w:val="00122CE7"/>
    <w:rsid w:val="00122D0F"/>
    <w:rsid w:val="00122D3B"/>
    <w:rsid w:val="00122DBD"/>
    <w:rsid w:val="0012311C"/>
    <w:rsid w:val="001233BB"/>
    <w:rsid w:val="00123405"/>
    <w:rsid w:val="00123485"/>
    <w:rsid w:val="00123656"/>
    <w:rsid w:val="0012380A"/>
    <w:rsid w:val="0012381B"/>
    <w:rsid w:val="001238C5"/>
    <w:rsid w:val="00123976"/>
    <w:rsid w:val="00123AD2"/>
    <w:rsid w:val="00123AE9"/>
    <w:rsid w:val="00123AFD"/>
    <w:rsid w:val="00123C6D"/>
    <w:rsid w:val="00123CA1"/>
    <w:rsid w:val="00123D50"/>
    <w:rsid w:val="00123D5B"/>
    <w:rsid w:val="00123DF0"/>
    <w:rsid w:val="00123EC5"/>
    <w:rsid w:val="00123F30"/>
    <w:rsid w:val="00123FDE"/>
    <w:rsid w:val="00124121"/>
    <w:rsid w:val="0012420C"/>
    <w:rsid w:val="00124248"/>
    <w:rsid w:val="0012455C"/>
    <w:rsid w:val="001245EC"/>
    <w:rsid w:val="0012469D"/>
    <w:rsid w:val="001247D7"/>
    <w:rsid w:val="00124AF2"/>
    <w:rsid w:val="00124BA0"/>
    <w:rsid w:val="00124CDE"/>
    <w:rsid w:val="00124DD5"/>
    <w:rsid w:val="00124EF6"/>
    <w:rsid w:val="00124F9F"/>
    <w:rsid w:val="0012508C"/>
    <w:rsid w:val="0012536D"/>
    <w:rsid w:val="00125412"/>
    <w:rsid w:val="0012560F"/>
    <w:rsid w:val="0012569A"/>
    <w:rsid w:val="00125752"/>
    <w:rsid w:val="00125B9E"/>
    <w:rsid w:val="00125BEE"/>
    <w:rsid w:val="00125BF2"/>
    <w:rsid w:val="00125C4D"/>
    <w:rsid w:val="00125D57"/>
    <w:rsid w:val="00125E30"/>
    <w:rsid w:val="00125E9C"/>
    <w:rsid w:val="00125EDD"/>
    <w:rsid w:val="00125F61"/>
    <w:rsid w:val="00125F93"/>
    <w:rsid w:val="0012603B"/>
    <w:rsid w:val="00126130"/>
    <w:rsid w:val="0012613D"/>
    <w:rsid w:val="00126286"/>
    <w:rsid w:val="00126333"/>
    <w:rsid w:val="00126341"/>
    <w:rsid w:val="00126400"/>
    <w:rsid w:val="00126565"/>
    <w:rsid w:val="0012675E"/>
    <w:rsid w:val="001267CA"/>
    <w:rsid w:val="00126884"/>
    <w:rsid w:val="00126C2B"/>
    <w:rsid w:val="00126DC8"/>
    <w:rsid w:val="00126DFE"/>
    <w:rsid w:val="00126E55"/>
    <w:rsid w:val="00127041"/>
    <w:rsid w:val="001270BA"/>
    <w:rsid w:val="00127190"/>
    <w:rsid w:val="00127243"/>
    <w:rsid w:val="001272BA"/>
    <w:rsid w:val="00127325"/>
    <w:rsid w:val="001273D5"/>
    <w:rsid w:val="00127476"/>
    <w:rsid w:val="00127482"/>
    <w:rsid w:val="001274FB"/>
    <w:rsid w:val="00127615"/>
    <w:rsid w:val="00127766"/>
    <w:rsid w:val="001278F2"/>
    <w:rsid w:val="0012799D"/>
    <w:rsid w:val="00127A2E"/>
    <w:rsid w:val="00127AFD"/>
    <w:rsid w:val="00127C10"/>
    <w:rsid w:val="00127E52"/>
    <w:rsid w:val="00127FE3"/>
    <w:rsid w:val="0013012C"/>
    <w:rsid w:val="001301BB"/>
    <w:rsid w:val="001301D0"/>
    <w:rsid w:val="001301DB"/>
    <w:rsid w:val="00130264"/>
    <w:rsid w:val="001304A9"/>
    <w:rsid w:val="00130670"/>
    <w:rsid w:val="0013074F"/>
    <w:rsid w:val="00130884"/>
    <w:rsid w:val="00130AA4"/>
    <w:rsid w:val="00130AC5"/>
    <w:rsid w:val="00130B06"/>
    <w:rsid w:val="00130BF9"/>
    <w:rsid w:val="00130C0A"/>
    <w:rsid w:val="00130D03"/>
    <w:rsid w:val="00130DE6"/>
    <w:rsid w:val="00130E5D"/>
    <w:rsid w:val="001311E9"/>
    <w:rsid w:val="001312D9"/>
    <w:rsid w:val="00131312"/>
    <w:rsid w:val="00131519"/>
    <w:rsid w:val="00131709"/>
    <w:rsid w:val="00131814"/>
    <w:rsid w:val="0013196B"/>
    <w:rsid w:val="001319B5"/>
    <w:rsid w:val="00131A72"/>
    <w:rsid w:val="00131B79"/>
    <w:rsid w:val="00131B92"/>
    <w:rsid w:val="00131BAE"/>
    <w:rsid w:val="00131C63"/>
    <w:rsid w:val="00131C81"/>
    <w:rsid w:val="00131D4D"/>
    <w:rsid w:val="00131D85"/>
    <w:rsid w:val="00131F36"/>
    <w:rsid w:val="00131FC6"/>
    <w:rsid w:val="00131FF1"/>
    <w:rsid w:val="00132050"/>
    <w:rsid w:val="001322B6"/>
    <w:rsid w:val="001322DE"/>
    <w:rsid w:val="00132395"/>
    <w:rsid w:val="00132527"/>
    <w:rsid w:val="0013271E"/>
    <w:rsid w:val="0013280F"/>
    <w:rsid w:val="00132B06"/>
    <w:rsid w:val="00132E3B"/>
    <w:rsid w:val="00132E99"/>
    <w:rsid w:val="001330C4"/>
    <w:rsid w:val="001332D1"/>
    <w:rsid w:val="00133315"/>
    <w:rsid w:val="00133565"/>
    <w:rsid w:val="001335C5"/>
    <w:rsid w:val="001335CE"/>
    <w:rsid w:val="00133617"/>
    <w:rsid w:val="0013363A"/>
    <w:rsid w:val="001336F9"/>
    <w:rsid w:val="00133726"/>
    <w:rsid w:val="001338CA"/>
    <w:rsid w:val="00133ACE"/>
    <w:rsid w:val="00133AE9"/>
    <w:rsid w:val="00133B17"/>
    <w:rsid w:val="00133BC0"/>
    <w:rsid w:val="00133C3B"/>
    <w:rsid w:val="00133C48"/>
    <w:rsid w:val="00133D5B"/>
    <w:rsid w:val="00133F52"/>
    <w:rsid w:val="00133FA4"/>
    <w:rsid w:val="00133FB1"/>
    <w:rsid w:val="00134148"/>
    <w:rsid w:val="001341BC"/>
    <w:rsid w:val="00134301"/>
    <w:rsid w:val="001344A5"/>
    <w:rsid w:val="00134592"/>
    <w:rsid w:val="001346AC"/>
    <w:rsid w:val="00134861"/>
    <w:rsid w:val="001348DB"/>
    <w:rsid w:val="001349A4"/>
    <w:rsid w:val="00134A83"/>
    <w:rsid w:val="00134A86"/>
    <w:rsid w:val="00134AAA"/>
    <w:rsid w:val="00134AF3"/>
    <w:rsid w:val="00134B7A"/>
    <w:rsid w:val="00134C3F"/>
    <w:rsid w:val="00134C45"/>
    <w:rsid w:val="00134CD4"/>
    <w:rsid w:val="00134ECF"/>
    <w:rsid w:val="00134EE3"/>
    <w:rsid w:val="00134F2D"/>
    <w:rsid w:val="00135000"/>
    <w:rsid w:val="00135293"/>
    <w:rsid w:val="001352AC"/>
    <w:rsid w:val="0013531C"/>
    <w:rsid w:val="00135369"/>
    <w:rsid w:val="001353B7"/>
    <w:rsid w:val="001355A4"/>
    <w:rsid w:val="001355E1"/>
    <w:rsid w:val="001357C6"/>
    <w:rsid w:val="0013580E"/>
    <w:rsid w:val="00135841"/>
    <w:rsid w:val="00135847"/>
    <w:rsid w:val="00135873"/>
    <w:rsid w:val="00135B00"/>
    <w:rsid w:val="00135B5C"/>
    <w:rsid w:val="00135C93"/>
    <w:rsid w:val="00135FA7"/>
    <w:rsid w:val="001360F8"/>
    <w:rsid w:val="001362BE"/>
    <w:rsid w:val="00136505"/>
    <w:rsid w:val="00136761"/>
    <w:rsid w:val="00136772"/>
    <w:rsid w:val="00136785"/>
    <w:rsid w:val="00136793"/>
    <w:rsid w:val="001367A1"/>
    <w:rsid w:val="001368A7"/>
    <w:rsid w:val="00136922"/>
    <w:rsid w:val="00136A46"/>
    <w:rsid w:val="00136BDC"/>
    <w:rsid w:val="00136D2B"/>
    <w:rsid w:val="00136DC1"/>
    <w:rsid w:val="00136DE3"/>
    <w:rsid w:val="00136E45"/>
    <w:rsid w:val="00136E9B"/>
    <w:rsid w:val="00136F1E"/>
    <w:rsid w:val="00137106"/>
    <w:rsid w:val="00137156"/>
    <w:rsid w:val="001371C7"/>
    <w:rsid w:val="001373AC"/>
    <w:rsid w:val="00137418"/>
    <w:rsid w:val="001376A2"/>
    <w:rsid w:val="00137881"/>
    <w:rsid w:val="00137947"/>
    <w:rsid w:val="00137A50"/>
    <w:rsid w:val="00137F20"/>
    <w:rsid w:val="001400A4"/>
    <w:rsid w:val="001401BE"/>
    <w:rsid w:val="001402B1"/>
    <w:rsid w:val="001402C1"/>
    <w:rsid w:val="001404B6"/>
    <w:rsid w:val="0014056F"/>
    <w:rsid w:val="001405AD"/>
    <w:rsid w:val="0014067F"/>
    <w:rsid w:val="001406D1"/>
    <w:rsid w:val="001406DD"/>
    <w:rsid w:val="001406E3"/>
    <w:rsid w:val="00140704"/>
    <w:rsid w:val="00140715"/>
    <w:rsid w:val="0014076D"/>
    <w:rsid w:val="001407BF"/>
    <w:rsid w:val="001407E2"/>
    <w:rsid w:val="001407F9"/>
    <w:rsid w:val="001408BB"/>
    <w:rsid w:val="00140ADB"/>
    <w:rsid w:val="00140B84"/>
    <w:rsid w:val="00140F3F"/>
    <w:rsid w:val="00140FAC"/>
    <w:rsid w:val="001411DE"/>
    <w:rsid w:val="00141347"/>
    <w:rsid w:val="00141458"/>
    <w:rsid w:val="0014164F"/>
    <w:rsid w:val="001418E0"/>
    <w:rsid w:val="001419F1"/>
    <w:rsid w:val="00141CD7"/>
    <w:rsid w:val="00141DA4"/>
    <w:rsid w:val="00141F99"/>
    <w:rsid w:val="00142130"/>
    <w:rsid w:val="00142273"/>
    <w:rsid w:val="00142303"/>
    <w:rsid w:val="00142353"/>
    <w:rsid w:val="0014235D"/>
    <w:rsid w:val="00142373"/>
    <w:rsid w:val="00142478"/>
    <w:rsid w:val="0014247A"/>
    <w:rsid w:val="00142546"/>
    <w:rsid w:val="00142648"/>
    <w:rsid w:val="001429EB"/>
    <w:rsid w:val="00142A5E"/>
    <w:rsid w:val="00142BE0"/>
    <w:rsid w:val="00142CB0"/>
    <w:rsid w:val="00142D3F"/>
    <w:rsid w:val="00142E6D"/>
    <w:rsid w:val="001433A7"/>
    <w:rsid w:val="001433F1"/>
    <w:rsid w:val="00143484"/>
    <w:rsid w:val="00143717"/>
    <w:rsid w:val="0014378D"/>
    <w:rsid w:val="001437B1"/>
    <w:rsid w:val="001437F3"/>
    <w:rsid w:val="0014383C"/>
    <w:rsid w:val="0014396D"/>
    <w:rsid w:val="001439C0"/>
    <w:rsid w:val="001439E5"/>
    <w:rsid w:val="00143D04"/>
    <w:rsid w:val="00143F27"/>
    <w:rsid w:val="0014404B"/>
    <w:rsid w:val="00144122"/>
    <w:rsid w:val="001441A0"/>
    <w:rsid w:val="00144212"/>
    <w:rsid w:val="0014424F"/>
    <w:rsid w:val="00144399"/>
    <w:rsid w:val="0014447B"/>
    <w:rsid w:val="0014454B"/>
    <w:rsid w:val="001445A5"/>
    <w:rsid w:val="001447D4"/>
    <w:rsid w:val="001447FC"/>
    <w:rsid w:val="00144B5C"/>
    <w:rsid w:val="00144BDB"/>
    <w:rsid w:val="00144CC4"/>
    <w:rsid w:val="00144CD1"/>
    <w:rsid w:val="00144CD4"/>
    <w:rsid w:val="00144D0B"/>
    <w:rsid w:val="00144DD5"/>
    <w:rsid w:val="00144E6D"/>
    <w:rsid w:val="00145095"/>
    <w:rsid w:val="001450C4"/>
    <w:rsid w:val="001450CB"/>
    <w:rsid w:val="00145105"/>
    <w:rsid w:val="001451E5"/>
    <w:rsid w:val="001452FE"/>
    <w:rsid w:val="001453AE"/>
    <w:rsid w:val="0014554B"/>
    <w:rsid w:val="00145560"/>
    <w:rsid w:val="001456B5"/>
    <w:rsid w:val="0014574D"/>
    <w:rsid w:val="00145920"/>
    <w:rsid w:val="00145991"/>
    <w:rsid w:val="00145B88"/>
    <w:rsid w:val="00145CBC"/>
    <w:rsid w:val="00145E38"/>
    <w:rsid w:val="00145EAB"/>
    <w:rsid w:val="00145FAD"/>
    <w:rsid w:val="001463FB"/>
    <w:rsid w:val="001464D8"/>
    <w:rsid w:val="0014661D"/>
    <w:rsid w:val="0014674A"/>
    <w:rsid w:val="0014676F"/>
    <w:rsid w:val="0014694C"/>
    <w:rsid w:val="00146AC3"/>
    <w:rsid w:val="00146AE3"/>
    <w:rsid w:val="00146BFF"/>
    <w:rsid w:val="00146E18"/>
    <w:rsid w:val="00146E71"/>
    <w:rsid w:val="00146E72"/>
    <w:rsid w:val="00147343"/>
    <w:rsid w:val="00147387"/>
    <w:rsid w:val="00147465"/>
    <w:rsid w:val="00147477"/>
    <w:rsid w:val="0014747F"/>
    <w:rsid w:val="001474C1"/>
    <w:rsid w:val="00147530"/>
    <w:rsid w:val="0014775D"/>
    <w:rsid w:val="00147786"/>
    <w:rsid w:val="0014781A"/>
    <w:rsid w:val="00147A69"/>
    <w:rsid w:val="00147CEC"/>
    <w:rsid w:val="00147F92"/>
    <w:rsid w:val="00147FC0"/>
    <w:rsid w:val="00147FE2"/>
    <w:rsid w:val="00150073"/>
    <w:rsid w:val="001500C5"/>
    <w:rsid w:val="0015019A"/>
    <w:rsid w:val="001501CE"/>
    <w:rsid w:val="00150225"/>
    <w:rsid w:val="0015036F"/>
    <w:rsid w:val="0015052E"/>
    <w:rsid w:val="00150566"/>
    <w:rsid w:val="001505C9"/>
    <w:rsid w:val="001507DE"/>
    <w:rsid w:val="00150862"/>
    <w:rsid w:val="00150AD0"/>
    <w:rsid w:val="00150C1C"/>
    <w:rsid w:val="00150D98"/>
    <w:rsid w:val="001511C8"/>
    <w:rsid w:val="001511DB"/>
    <w:rsid w:val="00151265"/>
    <w:rsid w:val="001514A3"/>
    <w:rsid w:val="00151519"/>
    <w:rsid w:val="00151892"/>
    <w:rsid w:val="001518F6"/>
    <w:rsid w:val="00151947"/>
    <w:rsid w:val="001519C9"/>
    <w:rsid w:val="001519D9"/>
    <w:rsid w:val="00151A2A"/>
    <w:rsid w:val="00151B24"/>
    <w:rsid w:val="00151D34"/>
    <w:rsid w:val="00151D7C"/>
    <w:rsid w:val="00151DA1"/>
    <w:rsid w:val="00151E1E"/>
    <w:rsid w:val="00151F78"/>
    <w:rsid w:val="00152048"/>
    <w:rsid w:val="001521C7"/>
    <w:rsid w:val="00152241"/>
    <w:rsid w:val="0015276B"/>
    <w:rsid w:val="001527FA"/>
    <w:rsid w:val="00152A99"/>
    <w:rsid w:val="00152A9F"/>
    <w:rsid w:val="00152AA1"/>
    <w:rsid w:val="00152AC0"/>
    <w:rsid w:val="00152AE9"/>
    <w:rsid w:val="00152AF4"/>
    <w:rsid w:val="00152E8A"/>
    <w:rsid w:val="00152EC0"/>
    <w:rsid w:val="00152F7D"/>
    <w:rsid w:val="00153167"/>
    <w:rsid w:val="001531E4"/>
    <w:rsid w:val="001533DB"/>
    <w:rsid w:val="001535F6"/>
    <w:rsid w:val="00153744"/>
    <w:rsid w:val="00153796"/>
    <w:rsid w:val="001537E0"/>
    <w:rsid w:val="001539CC"/>
    <w:rsid w:val="001539EC"/>
    <w:rsid w:val="00153AF3"/>
    <w:rsid w:val="00153B5C"/>
    <w:rsid w:val="00153CED"/>
    <w:rsid w:val="00153D05"/>
    <w:rsid w:val="00153DC8"/>
    <w:rsid w:val="00153E4E"/>
    <w:rsid w:val="00153E72"/>
    <w:rsid w:val="00153EC5"/>
    <w:rsid w:val="00154350"/>
    <w:rsid w:val="00154358"/>
    <w:rsid w:val="00154453"/>
    <w:rsid w:val="0015475A"/>
    <w:rsid w:val="001548B3"/>
    <w:rsid w:val="0015497E"/>
    <w:rsid w:val="00154C73"/>
    <w:rsid w:val="00154D30"/>
    <w:rsid w:val="00154D60"/>
    <w:rsid w:val="00154E4A"/>
    <w:rsid w:val="00154E8A"/>
    <w:rsid w:val="00154E8B"/>
    <w:rsid w:val="0015502E"/>
    <w:rsid w:val="00155071"/>
    <w:rsid w:val="001550A2"/>
    <w:rsid w:val="001550FD"/>
    <w:rsid w:val="0015510F"/>
    <w:rsid w:val="0015511D"/>
    <w:rsid w:val="001551C9"/>
    <w:rsid w:val="00155299"/>
    <w:rsid w:val="001552F4"/>
    <w:rsid w:val="00155371"/>
    <w:rsid w:val="001555E7"/>
    <w:rsid w:val="0015568D"/>
    <w:rsid w:val="0015572F"/>
    <w:rsid w:val="001557B4"/>
    <w:rsid w:val="00155826"/>
    <w:rsid w:val="00155853"/>
    <w:rsid w:val="0015595C"/>
    <w:rsid w:val="00155990"/>
    <w:rsid w:val="00155C48"/>
    <w:rsid w:val="00155FAC"/>
    <w:rsid w:val="0015603D"/>
    <w:rsid w:val="001560CC"/>
    <w:rsid w:val="00156109"/>
    <w:rsid w:val="001562B9"/>
    <w:rsid w:val="001562EC"/>
    <w:rsid w:val="00156352"/>
    <w:rsid w:val="001563D2"/>
    <w:rsid w:val="001563F1"/>
    <w:rsid w:val="00156454"/>
    <w:rsid w:val="001565EF"/>
    <w:rsid w:val="00156681"/>
    <w:rsid w:val="001566DC"/>
    <w:rsid w:val="00156837"/>
    <w:rsid w:val="001568A2"/>
    <w:rsid w:val="00156A30"/>
    <w:rsid w:val="00156A3A"/>
    <w:rsid w:val="00156A7A"/>
    <w:rsid w:val="00156A7F"/>
    <w:rsid w:val="00156B10"/>
    <w:rsid w:val="00156C6F"/>
    <w:rsid w:val="00156E39"/>
    <w:rsid w:val="00156ECE"/>
    <w:rsid w:val="0015703B"/>
    <w:rsid w:val="00157332"/>
    <w:rsid w:val="0015737A"/>
    <w:rsid w:val="001574D3"/>
    <w:rsid w:val="00157558"/>
    <w:rsid w:val="0015759A"/>
    <w:rsid w:val="00157629"/>
    <w:rsid w:val="00157660"/>
    <w:rsid w:val="001576DF"/>
    <w:rsid w:val="00157775"/>
    <w:rsid w:val="00157A58"/>
    <w:rsid w:val="00157AD5"/>
    <w:rsid w:val="00157AED"/>
    <w:rsid w:val="00157BF8"/>
    <w:rsid w:val="00157C22"/>
    <w:rsid w:val="00157C5D"/>
    <w:rsid w:val="00157C90"/>
    <w:rsid w:val="00157D42"/>
    <w:rsid w:val="00157F81"/>
    <w:rsid w:val="00157FFE"/>
    <w:rsid w:val="00160016"/>
    <w:rsid w:val="0016015C"/>
    <w:rsid w:val="001601DF"/>
    <w:rsid w:val="001602CF"/>
    <w:rsid w:val="0016033D"/>
    <w:rsid w:val="00160355"/>
    <w:rsid w:val="001603AB"/>
    <w:rsid w:val="001603EF"/>
    <w:rsid w:val="00160429"/>
    <w:rsid w:val="00160563"/>
    <w:rsid w:val="00160582"/>
    <w:rsid w:val="00160773"/>
    <w:rsid w:val="0016094A"/>
    <w:rsid w:val="00160A0E"/>
    <w:rsid w:val="00160A67"/>
    <w:rsid w:val="00160A9B"/>
    <w:rsid w:val="00160B37"/>
    <w:rsid w:val="00160B64"/>
    <w:rsid w:val="00160CD1"/>
    <w:rsid w:val="00160D16"/>
    <w:rsid w:val="00160D2B"/>
    <w:rsid w:val="00160D87"/>
    <w:rsid w:val="00160E77"/>
    <w:rsid w:val="00160F61"/>
    <w:rsid w:val="00161133"/>
    <w:rsid w:val="001612AE"/>
    <w:rsid w:val="00161512"/>
    <w:rsid w:val="001615B3"/>
    <w:rsid w:val="001615BB"/>
    <w:rsid w:val="00161734"/>
    <w:rsid w:val="001618C4"/>
    <w:rsid w:val="001618DE"/>
    <w:rsid w:val="00161966"/>
    <w:rsid w:val="00161B8F"/>
    <w:rsid w:val="00161B90"/>
    <w:rsid w:val="00161D03"/>
    <w:rsid w:val="0016204E"/>
    <w:rsid w:val="0016222B"/>
    <w:rsid w:val="0016227A"/>
    <w:rsid w:val="00162300"/>
    <w:rsid w:val="00162365"/>
    <w:rsid w:val="00162417"/>
    <w:rsid w:val="0016246F"/>
    <w:rsid w:val="00162739"/>
    <w:rsid w:val="001627C3"/>
    <w:rsid w:val="001627D0"/>
    <w:rsid w:val="001627EF"/>
    <w:rsid w:val="001627FE"/>
    <w:rsid w:val="00162849"/>
    <w:rsid w:val="001628DB"/>
    <w:rsid w:val="00162A9D"/>
    <w:rsid w:val="00162C9B"/>
    <w:rsid w:val="00162CB0"/>
    <w:rsid w:val="00163015"/>
    <w:rsid w:val="00163029"/>
    <w:rsid w:val="00163061"/>
    <w:rsid w:val="00163172"/>
    <w:rsid w:val="0016332C"/>
    <w:rsid w:val="001634CF"/>
    <w:rsid w:val="00163677"/>
    <w:rsid w:val="00163785"/>
    <w:rsid w:val="001637AB"/>
    <w:rsid w:val="00163974"/>
    <w:rsid w:val="001639ED"/>
    <w:rsid w:val="00163A25"/>
    <w:rsid w:val="00163C16"/>
    <w:rsid w:val="00163C66"/>
    <w:rsid w:val="00163C92"/>
    <w:rsid w:val="00164096"/>
    <w:rsid w:val="001644DB"/>
    <w:rsid w:val="0016465E"/>
    <w:rsid w:val="00164B9E"/>
    <w:rsid w:val="00164C77"/>
    <w:rsid w:val="00164CE5"/>
    <w:rsid w:val="00164D20"/>
    <w:rsid w:val="00164D54"/>
    <w:rsid w:val="00164E9A"/>
    <w:rsid w:val="00164EA7"/>
    <w:rsid w:val="00164ECC"/>
    <w:rsid w:val="00164ED8"/>
    <w:rsid w:val="00165079"/>
    <w:rsid w:val="0016508C"/>
    <w:rsid w:val="00165098"/>
    <w:rsid w:val="00165121"/>
    <w:rsid w:val="001651A2"/>
    <w:rsid w:val="00165229"/>
    <w:rsid w:val="0016537C"/>
    <w:rsid w:val="00165420"/>
    <w:rsid w:val="0016549B"/>
    <w:rsid w:val="00165641"/>
    <w:rsid w:val="0016569F"/>
    <w:rsid w:val="00165798"/>
    <w:rsid w:val="001657FF"/>
    <w:rsid w:val="00165903"/>
    <w:rsid w:val="00165A42"/>
    <w:rsid w:val="00165A88"/>
    <w:rsid w:val="00165C1C"/>
    <w:rsid w:val="00165C31"/>
    <w:rsid w:val="00165C8F"/>
    <w:rsid w:val="00165D3A"/>
    <w:rsid w:val="00165EAF"/>
    <w:rsid w:val="00165FE0"/>
    <w:rsid w:val="001660D3"/>
    <w:rsid w:val="0016618C"/>
    <w:rsid w:val="001662E9"/>
    <w:rsid w:val="0016638D"/>
    <w:rsid w:val="001663FF"/>
    <w:rsid w:val="0016641B"/>
    <w:rsid w:val="00166423"/>
    <w:rsid w:val="00166496"/>
    <w:rsid w:val="001664AE"/>
    <w:rsid w:val="00166603"/>
    <w:rsid w:val="001666BD"/>
    <w:rsid w:val="001667DF"/>
    <w:rsid w:val="00166844"/>
    <w:rsid w:val="00166861"/>
    <w:rsid w:val="001668E8"/>
    <w:rsid w:val="00166AC8"/>
    <w:rsid w:val="00166ADF"/>
    <w:rsid w:val="00166B71"/>
    <w:rsid w:val="00166BE9"/>
    <w:rsid w:val="00166C69"/>
    <w:rsid w:val="00166CA7"/>
    <w:rsid w:val="00166CF4"/>
    <w:rsid w:val="00166ED3"/>
    <w:rsid w:val="00166FA7"/>
    <w:rsid w:val="001671B9"/>
    <w:rsid w:val="00167221"/>
    <w:rsid w:val="001673BD"/>
    <w:rsid w:val="0016748F"/>
    <w:rsid w:val="00167635"/>
    <w:rsid w:val="00167683"/>
    <w:rsid w:val="001676E2"/>
    <w:rsid w:val="0016770C"/>
    <w:rsid w:val="00167758"/>
    <w:rsid w:val="00167863"/>
    <w:rsid w:val="00167933"/>
    <w:rsid w:val="0016798C"/>
    <w:rsid w:val="00167BDF"/>
    <w:rsid w:val="00167C0A"/>
    <w:rsid w:val="00167C18"/>
    <w:rsid w:val="00167D29"/>
    <w:rsid w:val="00167DB9"/>
    <w:rsid w:val="00167F24"/>
    <w:rsid w:val="00167FC4"/>
    <w:rsid w:val="001700B6"/>
    <w:rsid w:val="00170133"/>
    <w:rsid w:val="00170309"/>
    <w:rsid w:val="00170504"/>
    <w:rsid w:val="00170610"/>
    <w:rsid w:val="0017071C"/>
    <w:rsid w:val="0017072D"/>
    <w:rsid w:val="001707C4"/>
    <w:rsid w:val="00170A47"/>
    <w:rsid w:val="00170A78"/>
    <w:rsid w:val="00170ABE"/>
    <w:rsid w:val="00170B14"/>
    <w:rsid w:val="00170BCE"/>
    <w:rsid w:val="00170BE3"/>
    <w:rsid w:val="00170BEF"/>
    <w:rsid w:val="00170CB2"/>
    <w:rsid w:val="00170CD1"/>
    <w:rsid w:val="00170CFD"/>
    <w:rsid w:val="00170D16"/>
    <w:rsid w:val="00170D20"/>
    <w:rsid w:val="00170D6B"/>
    <w:rsid w:val="00170DDA"/>
    <w:rsid w:val="00170E23"/>
    <w:rsid w:val="00170EAE"/>
    <w:rsid w:val="00170EBE"/>
    <w:rsid w:val="00170F1B"/>
    <w:rsid w:val="00170FB5"/>
    <w:rsid w:val="00171253"/>
    <w:rsid w:val="0017125F"/>
    <w:rsid w:val="00171265"/>
    <w:rsid w:val="001716EF"/>
    <w:rsid w:val="001717EA"/>
    <w:rsid w:val="00171810"/>
    <w:rsid w:val="00171910"/>
    <w:rsid w:val="00171A54"/>
    <w:rsid w:val="00171A5E"/>
    <w:rsid w:val="00171A86"/>
    <w:rsid w:val="00171C54"/>
    <w:rsid w:val="00171CAF"/>
    <w:rsid w:val="00171E64"/>
    <w:rsid w:val="00171FC6"/>
    <w:rsid w:val="00172370"/>
    <w:rsid w:val="001723C2"/>
    <w:rsid w:val="001723EF"/>
    <w:rsid w:val="00172411"/>
    <w:rsid w:val="001725BA"/>
    <w:rsid w:val="0017264B"/>
    <w:rsid w:val="001726FD"/>
    <w:rsid w:val="0017292F"/>
    <w:rsid w:val="00172ABB"/>
    <w:rsid w:val="00172B44"/>
    <w:rsid w:val="00172C38"/>
    <w:rsid w:val="00172C5D"/>
    <w:rsid w:val="00172C65"/>
    <w:rsid w:val="00172CEC"/>
    <w:rsid w:val="00172ECB"/>
    <w:rsid w:val="00172F50"/>
    <w:rsid w:val="00172F52"/>
    <w:rsid w:val="00172FBF"/>
    <w:rsid w:val="00172FEA"/>
    <w:rsid w:val="00173098"/>
    <w:rsid w:val="00173412"/>
    <w:rsid w:val="001734D2"/>
    <w:rsid w:val="0017380D"/>
    <w:rsid w:val="00173852"/>
    <w:rsid w:val="00173A57"/>
    <w:rsid w:val="00173B94"/>
    <w:rsid w:val="00173CCD"/>
    <w:rsid w:val="00173DBD"/>
    <w:rsid w:val="00173E2F"/>
    <w:rsid w:val="00174034"/>
    <w:rsid w:val="00174077"/>
    <w:rsid w:val="00174114"/>
    <w:rsid w:val="00174304"/>
    <w:rsid w:val="00174339"/>
    <w:rsid w:val="00174737"/>
    <w:rsid w:val="00174856"/>
    <w:rsid w:val="001749F0"/>
    <w:rsid w:val="00174B1E"/>
    <w:rsid w:val="00174B38"/>
    <w:rsid w:val="00174C99"/>
    <w:rsid w:val="00174D13"/>
    <w:rsid w:val="00174DBA"/>
    <w:rsid w:val="00174EA5"/>
    <w:rsid w:val="00175116"/>
    <w:rsid w:val="001752BA"/>
    <w:rsid w:val="001753F8"/>
    <w:rsid w:val="00175472"/>
    <w:rsid w:val="00175674"/>
    <w:rsid w:val="001756F9"/>
    <w:rsid w:val="0017578E"/>
    <w:rsid w:val="0017581F"/>
    <w:rsid w:val="00175876"/>
    <w:rsid w:val="0017589F"/>
    <w:rsid w:val="00175915"/>
    <w:rsid w:val="001759A2"/>
    <w:rsid w:val="00175A69"/>
    <w:rsid w:val="00175ACA"/>
    <w:rsid w:val="00175D41"/>
    <w:rsid w:val="00175DB1"/>
    <w:rsid w:val="00175FD0"/>
    <w:rsid w:val="00176050"/>
    <w:rsid w:val="001760A5"/>
    <w:rsid w:val="001761A7"/>
    <w:rsid w:val="001762D1"/>
    <w:rsid w:val="00176330"/>
    <w:rsid w:val="00176335"/>
    <w:rsid w:val="0017642C"/>
    <w:rsid w:val="00176457"/>
    <w:rsid w:val="00176491"/>
    <w:rsid w:val="00176588"/>
    <w:rsid w:val="0017669F"/>
    <w:rsid w:val="00176801"/>
    <w:rsid w:val="001768ED"/>
    <w:rsid w:val="001768FF"/>
    <w:rsid w:val="0017697A"/>
    <w:rsid w:val="00176B1C"/>
    <w:rsid w:val="00176B79"/>
    <w:rsid w:val="00176B9C"/>
    <w:rsid w:val="00176BEE"/>
    <w:rsid w:val="00176C75"/>
    <w:rsid w:val="00176C7A"/>
    <w:rsid w:val="00176CAB"/>
    <w:rsid w:val="00176CF5"/>
    <w:rsid w:val="00176CFF"/>
    <w:rsid w:val="00176E37"/>
    <w:rsid w:val="00176F51"/>
    <w:rsid w:val="00177102"/>
    <w:rsid w:val="00177222"/>
    <w:rsid w:val="0017736C"/>
    <w:rsid w:val="00177446"/>
    <w:rsid w:val="001776C3"/>
    <w:rsid w:val="00177706"/>
    <w:rsid w:val="00177731"/>
    <w:rsid w:val="00177A0C"/>
    <w:rsid w:val="00177C15"/>
    <w:rsid w:val="00177E83"/>
    <w:rsid w:val="00177E8A"/>
    <w:rsid w:val="00180138"/>
    <w:rsid w:val="001801BD"/>
    <w:rsid w:val="00180427"/>
    <w:rsid w:val="0018065B"/>
    <w:rsid w:val="0018076B"/>
    <w:rsid w:val="0018090F"/>
    <w:rsid w:val="00180AAF"/>
    <w:rsid w:val="00180B1E"/>
    <w:rsid w:val="00180B65"/>
    <w:rsid w:val="00180C2E"/>
    <w:rsid w:val="00180D08"/>
    <w:rsid w:val="00180FED"/>
    <w:rsid w:val="00181048"/>
    <w:rsid w:val="0018119F"/>
    <w:rsid w:val="0018126F"/>
    <w:rsid w:val="00181359"/>
    <w:rsid w:val="00181527"/>
    <w:rsid w:val="001815E0"/>
    <w:rsid w:val="001816A6"/>
    <w:rsid w:val="001816D8"/>
    <w:rsid w:val="0018174C"/>
    <w:rsid w:val="00181751"/>
    <w:rsid w:val="001818DD"/>
    <w:rsid w:val="00181914"/>
    <w:rsid w:val="00181A53"/>
    <w:rsid w:val="00181B40"/>
    <w:rsid w:val="00181B54"/>
    <w:rsid w:val="00181D84"/>
    <w:rsid w:val="00181E96"/>
    <w:rsid w:val="0018213E"/>
    <w:rsid w:val="001821DE"/>
    <w:rsid w:val="001821F8"/>
    <w:rsid w:val="00182403"/>
    <w:rsid w:val="0018247B"/>
    <w:rsid w:val="00182661"/>
    <w:rsid w:val="001827A2"/>
    <w:rsid w:val="001828A5"/>
    <w:rsid w:val="00182980"/>
    <w:rsid w:val="00182A09"/>
    <w:rsid w:val="00182ABE"/>
    <w:rsid w:val="00182BFB"/>
    <w:rsid w:val="00182C76"/>
    <w:rsid w:val="00182D40"/>
    <w:rsid w:val="00182E98"/>
    <w:rsid w:val="00182F23"/>
    <w:rsid w:val="00182FB0"/>
    <w:rsid w:val="00182FE1"/>
    <w:rsid w:val="001830BE"/>
    <w:rsid w:val="001833D0"/>
    <w:rsid w:val="00183483"/>
    <w:rsid w:val="001836E1"/>
    <w:rsid w:val="001838B1"/>
    <w:rsid w:val="00183929"/>
    <w:rsid w:val="0018395B"/>
    <w:rsid w:val="00183964"/>
    <w:rsid w:val="00183A0A"/>
    <w:rsid w:val="00183B66"/>
    <w:rsid w:val="00183BE7"/>
    <w:rsid w:val="00183CA8"/>
    <w:rsid w:val="00183D8F"/>
    <w:rsid w:val="00183E80"/>
    <w:rsid w:val="00183E9F"/>
    <w:rsid w:val="00183EFE"/>
    <w:rsid w:val="00184220"/>
    <w:rsid w:val="00184320"/>
    <w:rsid w:val="0018435A"/>
    <w:rsid w:val="001843D4"/>
    <w:rsid w:val="00184441"/>
    <w:rsid w:val="0018445D"/>
    <w:rsid w:val="00184499"/>
    <w:rsid w:val="00184516"/>
    <w:rsid w:val="00184673"/>
    <w:rsid w:val="001846AC"/>
    <w:rsid w:val="00184826"/>
    <w:rsid w:val="0018487E"/>
    <w:rsid w:val="00184939"/>
    <w:rsid w:val="00184964"/>
    <w:rsid w:val="0018497C"/>
    <w:rsid w:val="00184AEC"/>
    <w:rsid w:val="00184B10"/>
    <w:rsid w:val="00184BAF"/>
    <w:rsid w:val="00184F65"/>
    <w:rsid w:val="00184F86"/>
    <w:rsid w:val="00184FC7"/>
    <w:rsid w:val="001850E7"/>
    <w:rsid w:val="0018517B"/>
    <w:rsid w:val="001851F0"/>
    <w:rsid w:val="00185243"/>
    <w:rsid w:val="0018525A"/>
    <w:rsid w:val="00185281"/>
    <w:rsid w:val="001853D1"/>
    <w:rsid w:val="00185445"/>
    <w:rsid w:val="001854C4"/>
    <w:rsid w:val="001854CB"/>
    <w:rsid w:val="00185538"/>
    <w:rsid w:val="001856F4"/>
    <w:rsid w:val="00185840"/>
    <w:rsid w:val="00185888"/>
    <w:rsid w:val="001859F6"/>
    <w:rsid w:val="00185A27"/>
    <w:rsid w:val="00185A7C"/>
    <w:rsid w:val="00185B0C"/>
    <w:rsid w:val="00185C6D"/>
    <w:rsid w:val="00185C78"/>
    <w:rsid w:val="00185CDF"/>
    <w:rsid w:val="00185D1A"/>
    <w:rsid w:val="00185EA9"/>
    <w:rsid w:val="00185FAD"/>
    <w:rsid w:val="00186006"/>
    <w:rsid w:val="00186019"/>
    <w:rsid w:val="001864F5"/>
    <w:rsid w:val="0018669F"/>
    <w:rsid w:val="00186735"/>
    <w:rsid w:val="0018676D"/>
    <w:rsid w:val="001868DB"/>
    <w:rsid w:val="001868F1"/>
    <w:rsid w:val="00186974"/>
    <w:rsid w:val="001869CA"/>
    <w:rsid w:val="00186B7A"/>
    <w:rsid w:val="00186BE2"/>
    <w:rsid w:val="00186C16"/>
    <w:rsid w:val="00186DE9"/>
    <w:rsid w:val="00186F73"/>
    <w:rsid w:val="0018700F"/>
    <w:rsid w:val="0018713F"/>
    <w:rsid w:val="001873A3"/>
    <w:rsid w:val="001873DF"/>
    <w:rsid w:val="00187624"/>
    <w:rsid w:val="00187694"/>
    <w:rsid w:val="0018769F"/>
    <w:rsid w:val="001877CB"/>
    <w:rsid w:val="001879C5"/>
    <w:rsid w:val="001879C9"/>
    <w:rsid w:val="00187A8A"/>
    <w:rsid w:val="00187AC3"/>
    <w:rsid w:val="00187B2C"/>
    <w:rsid w:val="00187B89"/>
    <w:rsid w:val="00187DE8"/>
    <w:rsid w:val="00187F6B"/>
    <w:rsid w:val="0019001A"/>
    <w:rsid w:val="00190037"/>
    <w:rsid w:val="001901BD"/>
    <w:rsid w:val="0019025B"/>
    <w:rsid w:val="0019035A"/>
    <w:rsid w:val="0019053C"/>
    <w:rsid w:val="001905D0"/>
    <w:rsid w:val="00190705"/>
    <w:rsid w:val="00190849"/>
    <w:rsid w:val="0019095F"/>
    <w:rsid w:val="00190AB3"/>
    <w:rsid w:val="00190BD5"/>
    <w:rsid w:val="00190E6A"/>
    <w:rsid w:val="00190ECE"/>
    <w:rsid w:val="00190F87"/>
    <w:rsid w:val="00191003"/>
    <w:rsid w:val="00191058"/>
    <w:rsid w:val="00191219"/>
    <w:rsid w:val="001912D7"/>
    <w:rsid w:val="001914EA"/>
    <w:rsid w:val="00191581"/>
    <w:rsid w:val="0019158E"/>
    <w:rsid w:val="001915CC"/>
    <w:rsid w:val="001915E5"/>
    <w:rsid w:val="0019168F"/>
    <w:rsid w:val="001916F3"/>
    <w:rsid w:val="0019186B"/>
    <w:rsid w:val="00191B2C"/>
    <w:rsid w:val="00191BEF"/>
    <w:rsid w:val="00191D3C"/>
    <w:rsid w:val="00191E01"/>
    <w:rsid w:val="00192084"/>
    <w:rsid w:val="001920C1"/>
    <w:rsid w:val="001921C2"/>
    <w:rsid w:val="00192263"/>
    <w:rsid w:val="00192285"/>
    <w:rsid w:val="001922EE"/>
    <w:rsid w:val="00192333"/>
    <w:rsid w:val="001923CE"/>
    <w:rsid w:val="00192420"/>
    <w:rsid w:val="001924A3"/>
    <w:rsid w:val="0019254C"/>
    <w:rsid w:val="001925B9"/>
    <w:rsid w:val="0019276A"/>
    <w:rsid w:val="001927BE"/>
    <w:rsid w:val="00192AA9"/>
    <w:rsid w:val="00192E20"/>
    <w:rsid w:val="00192E2F"/>
    <w:rsid w:val="00192F0D"/>
    <w:rsid w:val="00192F64"/>
    <w:rsid w:val="00192F6B"/>
    <w:rsid w:val="00192FF1"/>
    <w:rsid w:val="00193105"/>
    <w:rsid w:val="001931E7"/>
    <w:rsid w:val="0019320B"/>
    <w:rsid w:val="00193377"/>
    <w:rsid w:val="001933B1"/>
    <w:rsid w:val="00193437"/>
    <w:rsid w:val="00193652"/>
    <w:rsid w:val="001936E1"/>
    <w:rsid w:val="001937E9"/>
    <w:rsid w:val="0019380B"/>
    <w:rsid w:val="0019391F"/>
    <w:rsid w:val="0019394E"/>
    <w:rsid w:val="0019395B"/>
    <w:rsid w:val="00193A7B"/>
    <w:rsid w:val="00193C01"/>
    <w:rsid w:val="00193C40"/>
    <w:rsid w:val="00193D06"/>
    <w:rsid w:val="00193D1E"/>
    <w:rsid w:val="00193E40"/>
    <w:rsid w:val="00193ED3"/>
    <w:rsid w:val="00193F5F"/>
    <w:rsid w:val="00194094"/>
    <w:rsid w:val="001941A7"/>
    <w:rsid w:val="0019434B"/>
    <w:rsid w:val="001943B4"/>
    <w:rsid w:val="001945E1"/>
    <w:rsid w:val="001946B1"/>
    <w:rsid w:val="00194908"/>
    <w:rsid w:val="00194A50"/>
    <w:rsid w:val="00194BFF"/>
    <w:rsid w:val="00194CE3"/>
    <w:rsid w:val="00194D26"/>
    <w:rsid w:val="00194F02"/>
    <w:rsid w:val="00194F05"/>
    <w:rsid w:val="00194F4B"/>
    <w:rsid w:val="00194FCB"/>
    <w:rsid w:val="00195224"/>
    <w:rsid w:val="001952E9"/>
    <w:rsid w:val="0019532B"/>
    <w:rsid w:val="001953A1"/>
    <w:rsid w:val="00195538"/>
    <w:rsid w:val="00195569"/>
    <w:rsid w:val="0019568E"/>
    <w:rsid w:val="001956B5"/>
    <w:rsid w:val="00195879"/>
    <w:rsid w:val="001958A8"/>
    <w:rsid w:val="00195984"/>
    <w:rsid w:val="00195993"/>
    <w:rsid w:val="00195CCB"/>
    <w:rsid w:val="00195D0D"/>
    <w:rsid w:val="00195D5E"/>
    <w:rsid w:val="00195D86"/>
    <w:rsid w:val="00195DE5"/>
    <w:rsid w:val="00196242"/>
    <w:rsid w:val="001963C2"/>
    <w:rsid w:val="00196440"/>
    <w:rsid w:val="00196447"/>
    <w:rsid w:val="0019655C"/>
    <w:rsid w:val="0019662E"/>
    <w:rsid w:val="00196643"/>
    <w:rsid w:val="0019665D"/>
    <w:rsid w:val="0019679F"/>
    <w:rsid w:val="0019688F"/>
    <w:rsid w:val="00196949"/>
    <w:rsid w:val="001969D1"/>
    <w:rsid w:val="001969EE"/>
    <w:rsid w:val="00196AD0"/>
    <w:rsid w:val="00196B08"/>
    <w:rsid w:val="00196B61"/>
    <w:rsid w:val="00196CB7"/>
    <w:rsid w:val="001970F2"/>
    <w:rsid w:val="001971B1"/>
    <w:rsid w:val="001971E3"/>
    <w:rsid w:val="00197225"/>
    <w:rsid w:val="00197296"/>
    <w:rsid w:val="001972C1"/>
    <w:rsid w:val="00197415"/>
    <w:rsid w:val="00197532"/>
    <w:rsid w:val="001976A3"/>
    <w:rsid w:val="001977E7"/>
    <w:rsid w:val="00197A42"/>
    <w:rsid w:val="00197A79"/>
    <w:rsid w:val="00197ABC"/>
    <w:rsid w:val="00197BB4"/>
    <w:rsid w:val="00197CD0"/>
    <w:rsid w:val="00197CEA"/>
    <w:rsid w:val="00197CF9"/>
    <w:rsid w:val="00197D94"/>
    <w:rsid w:val="00197DA6"/>
    <w:rsid w:val="00197DE3"/>
    <w:rsid w:val="00197EEF"/>
    <w:rsid w:val="001A02E2"/>
    <w:rsid w:val="001A032B"/>
    <w:rsid w:val="001A0865"/>
    <w:rsid w:val="001A0931"/>
    <w:rsid w:val="001A0993"/>
    <w:rsid w:val="001A09A4"/>
    <w:rsid w:val="001A09D6"/>
    <w:rsid w:val="001A0D4A"/>
    <w:rsid w:val="001A0EA1"/>
    <w:rsid w:val="001A0F35"/>
    <w:rsid w:val="001A101F"/>
    <w:rsid w:val="001A1037"/>
    <w:rsid w:val="001A1049"/>
    <w:rsid w:val="001A1136"/>
    <w:rsid w:val="001A11E0"/>
    <w:rsid w:val="001A159E"/>
    <w:rsid w:val="001A169A"/>
    <w:rsid w:val="001A16C7"/>
    <w:rsid w:val="001A1753"/>
    <w:rsid w:val="001A199F"/>
    <w:rsid w:val="001A1A7D"/>
    <w:rsid w:val="001A1B49"/>
    <w:rsid w:val="001A1B5C"/>
    <w:rsid w:val="001A1CA7"/>
    <w:rsid w:val="001A1CB0"/>
    <w:rsid w:val="001A1CE2"/>
    <w:rsid w:val="001A1D06"/>
    <w:rsid w:val="001A1D13"/>
    <w:rsid w:val="001A1D31"/>
    <w:rsid w:val="001A1EE4"/>
    <w:rsid w:val="001A1F78"/>
    <w:rsid w:val="001A1F8A"/>
    <w:rsid w:val="001A20C5"/>
    <w:rsid w:val="001A2601"/>
    <w:rsid w:val="001A26C1"/>
    <w:rsid w:val="001A2772"/>
    <w:rsid w:val="001A297D"/>
    <w:rsid w:val="001A29F6"/>
    <w:rsid w:val="001A2B3E"/>
    <w:rsid w:val="001A2BD3"/>
    <w:rsid w:val="001A2C28"/>
    <w:rsid w:val="001A2D44"/>
    <w:rsid w:val="001A2DD8"/>
    <w:rsid w:val="001A2F19"/>
    <w:rsid w:val="001A3024"/>
    <w:rsid w:val="001A306E"/>
    <w:rsid w:val="001A30EA"/>
    <w:rsid w:val="001A33C8"/>
    <w:rsid w:val="001A3423"/>
    <w:rsid w:val="001A3566"/>
    <w:rsid w:val="001A35FD"/>
    <w:rsid w:val="001A3653"/>
    <w:rsid w:val="001A378C"/>
    <w:rsid w:val="001A3A38"/>
    <w:rsid w:val="001A3B58"/>
    <w:rsid w:val="001A3B97"/>
    <w:rsid w:val="001A3CC4"/>
    <w:rsid w:val="001A3DE7"/>
    <w:rsid w:val="001A3E8F"/>
    <w:rsid w:val="001A407B"/>
    <w:rsid w:val="001A40A3"/>
    <w:rsid w:val="001A4203"/>
    <w:rsid w:val="001A43BA"/>
    <w:rsid w:val="001A43CA"/>
    <w:rsid w:val="001A4402"/>
    <w:rsid w:val="001A446F"/>
    <w:rsid w:val="001A45BF"/>
    <w:rsid w:val="001A45F3"/>
    <w:rsid w:val="001A4613"/>
    <w:rsid w:val="001A4699"/>
    <w:rsid w:val="001A4785"/>
    <w:rsid w:val="001A492F"/>
    <w:rsid w:val="001A4974"/>
    <w:rsid w:val="001A4BA2"/>
    <w:rsid w:val="001A4BEA"/>
    <w:rsid w:val="001A4CB4"/>
    <w:rsid w:val="001A4E16"/>
    <w:rsid w:val="001A505E"/>
    <w:rsid w:val="001A50A6"/>
    <w:rsid w:val="001A50F1"/>
    <w:rsid w:val="001A50FA"/>
    <w:rsid w:val="001A51CB"/>
    <w:rsid w:val="001A53E4"/>
    <w:rsid w:val="001A5422"/>
    <w:rsid w:val="001A54FB"/>
    <w:rsid w:val="001A552D"/>
    <w:rsid w:val="001A554B"/>
    <w:rsid w:val="001A57B0"/>
    <w:rsid w:val="001A581C"/>
    <w:rsid w:val="001A5834"/>
    <w:rsid w:val="001A58C9"/>
    <w:rsid w:val="001A5984"/>
    <w:rsid w:val="001A5B6C"/>
    <w:rsid w:val="001A5C00"/>
    <w:rsid w:val="001A5C0D"/>
    <w:rsid w:val="001A5CB7"/>
    <w:rsid w:val="001A5CB8"/>
    <w:rsid w:val="001A5E2E"/>
    <w:rsid w:val="001A5FD5"/>
    <w:rsid w:val="001A5FE6"/>
    <w:rsid w:val="001A6072"/>
    <w:rsid w:val="001A60B9"/>
    <w:rsid w:val="001A6147"/>
    <w:rsid w:val="001A618B"/>
    <w:rsid w:val="001A626C"/>
    <w:rsid w:val="001A6478"/>
    <w:rsid w:val="001A648D"/>
    <w:rsid w:val="001A650F"/>
    <w:rsid w:val="001A6517"/>
    <w:rsid w:val="001A662B"/>
    <w:rsid w:val="001A67B2"/>
    <w:rsid w:val="001A67D6"/>
    <w:rsid w:val="001A6921"/>
    <w:rsid w:val="001A694A"/>
    <w:rsid w:val="001A6985"/>
    <w:rsid w:val="001A6A6F"/>
    <w:rsid w:val="001A6A9B"/>
    <w:rsid w:val="001A6BC0"/>
    <w:rsid w:val="001A6C85"/>
    <w:rsid w:val="001A6F2B"/>
    <w:rsid w:val="001A6F6E"/>
    <w:rsid w:val="001A7162"/>
    <w:rsid w:val="001A7165"/>
    <w:rsid w:val="001A71BA"/>
    <w:rsid w:val="001A75B7"/>
    <w:rsid w:val="001A75EE"/>
    <w:rsid w:val="001A75F2"/>
    <w:rsid w:val="001A76D8"/>
    <w:rsid w:val="001A76E9"/>
    <w:rsid w:val="001A78B7"/>
    <w:rsid w:val="001A793C"/>
    <w:rsid w:val="001A794B"/>
    <w:rsid w:val="001A7961"/>
    <w:rsid w:val="001A79F6"/>
    <w:rsid w:val="001A7A8B"/>
    <w:rsid w:val="001A7CA6"/>
    <w:rsid w:val="001A7DA2"/>
    <w:rsid w:val="001A7F27"/>
    <w:rsid w:val="001B00C4"/>
    <w:rsid w:val="001B00D1"/>
    <w:rsid w:val="001B0167"/>
    <w:rsid w:val="001B0173"/>
    <w:rsid w:val="001B0226"/>
    <w:rsid w:val="001B030A"/>
    <w:rsid w:val="001B031D"/>
    <w:rsid w:val="001B0603"/>
    <w:rsid w:val="001B0678"/>
    <w:rsid w:val="001B06E2"/>
    <w:rsid w:val="001B0752"/>
    <w:rsid w:val="001B0BDD"/>
    <w:rsid w:val="001B0C53"/>
    <w:rsid w:val="001B0C82"/>
    <w:rsid w:val="001B0CFD"/>
    <w:rsid w:val="001B0E12"/>
    <w:rsid w:val="001B10FA"/>
    <w:rsid w:val="001B126B"/>
    <w:rsid w:val="001B1387"/>
    <w:rsid w:val="001B156D"/>
    <w:rsid w:val="001B179C"/>
    <w:rsid w:val="001B1913"/>
    <w:rsid w:val="001B1A6C"/>
    <w:rsid w:val="001B1AA4"/>
    <w:rsid w:val="001B1B16"/>
    <w:rsid w:val="001B1CDB"/>
    <w:rsid w:val="001B1D8A"/>
    <w:rsid w:val="001B1DB5"/>
    <w:rsid w:val="001B1DD8"/>
    <w:rsid w:val="001B1DED"/>
    <w:rsid w:val="001B20B0"/>
    <w:rsid w:val="001B247D"/>
    <w:rsid w:val="001B255C"/>
    <w:rsid w:val="001B2983"/>
    <w:rsid w:val="001B2AAE"/>
    <w:rsid w:val="001B2B0B"/>
    <w:rsid w:val="001B2B79"/>
    <w:rsid w:val="001B2C0B"/>
    <w:rsid w:val="001B2C46"/>
    <w:rsid w:val="001B2D83"/>
    <w:rsid w:val="001B2E45"/>
    <w:rsid w:val="001B2EFC"/>
    <w:rsid w:val="001B2FD6"/>
    <w:rsid w:val="001B302D"/>
    <w:rsid w:val="001B30D8"/>
    <w:rsid w:val="001B3101"/>
    <w:rsid w:val="001B3141"/>
    <w:rsid w:val="001B3261"/>
    <w:rsid w:val="001B32E6"/>
    <w:rsid w:val="001B337B"/>
    <w:rsid w:val="001B33DA"/>
    <w:rsid w:val="001B33F3"/>
    <w:rsid w:val="001B3480"/>
    <w:rsid w:val="001B3579"/>
    <w:rsid w:val="001B36A8"/>
    <w:rsid w:val="001B36FA"/>
    <w:rsid w:val="001B3A58"/>
    <w:rsid w:val="001B3A96"/>
    <w:rsid w:val="001B3BAA"/>
    <w:rsid w:val="001B3BCE"/>
    <w:rsid w:val="001B3DC3"/>
    <w:rsid w:val="001B3ED7"/>
    <w:rsid w:val="001B3F87"/>
    <w:rsid w:val="001B401F"/>
    <w:rsid w:val="001B40B3"/>
    <w:rsid w:val="001B42FF"/>
    <w:rsid w:val="001B43EB"/>
    <w:rsid w:val="001B43F9"/>
    <w:rsid w:val="001B4594"/>
    <w:rsid w:val="001B4595"/>
    <w:rsid w:val="001B45E3"/>
    <w:rsid w:val="001B45EF"/>
    <w:rsid w:val="001B481E"/>
    <w:rsid w:val="001B4824"/>
    <w:rsid w:val="001B497F"/>
    <w:rsid w:val="001B4ACB"/>
    <w:rsid w:val="001B4B16"/>
    <w:rsid w:val="001B4B6A"/>
    <w:rsid w:val="001B4C6A"/>
    <w:rsid w:val="001B4C75"/>
    <w:rsid w:val="001B4FAE"/>
    <w:rsid w:val="001B4FE5"/>
    <w:rsid w:val="001B5083"/>
    <w:rsid w:val="001B515E"/>
    <w:rsid w:val="001B51B2"/>
    <w:rsid w:val="001B5229"/>
    <w:rsid w:val="001B5399"/>
    <w:rsid w:val="001B548A"/>
    <w:rsid w:val="001B5670"/>
    <w:rsid w:val="001B5688"/>
    <w:rsid w:val="001B5830"/>
    <w:rsid w:val="001B5901"/>
    <w:rsid w:val="001B5C05"/>
    <w:rsid w:val="001B5C9F"/>
    <w:rsid w:val="001B5D7D"/>
    <w:rsid w:val="001B5D98"/>
    <w:rsid w:val="001B5F64"/>
    <w:rsid w:val="001B5FA4"/>
    <w:rsid w:val="001B6032"/>
    <w:rsid w:val="001B6033"/>
    <w:rsid w:val="001B61A6"/>
    <w:rsid w:val="001B620C"/>
    <w:rsid w:val="001B6212"/>
    <w:rsid w:val="001B6271"/>
    <w:rsid w:val="001B6396"/>
    <w:rsid w:val="001B646E"/>
    <w:rsid w:val="001B65BC"/>
    <w:rsid w:val="001B6656"/>
    <w:rsid w:val="001B672A"/>
    <w:rsid w:val="001B6A29"/>
    <w:rsid w:val="001B6A70"/>
    <w:rsid w:val="001B6E91"/>
    <w:rsid w:val="001B6F38"/>
    <w:rsid w:val="001B703D"/>
    <w:rsid w:val="001B73FC"/>
    <w:rsid w:val="001B7492"/>
    <w:rsid w:val="001B75A0"/>
    <w:rsid w:val="001B75EA"/>
    <w:rsid w:val="001B765B"/>
    <w:rsid w:val="001B765E"/>
    <w:rsid w:val="001B7670"/>
    <w:rsid w:val="001B7746"/>
    <w:rsid w:val="001B7787"/>
    <w:rsid w:val="001B77E4"/>
    <w:rsid w:val="001B7A30"/>
    <w:rsid w:val="001B7ABF"/>
    <w:rsid w:val="001B7AE2"/>
    <w:rsid w:val="001B7B51"/>
    <w:rsid w:val="001B7B92"/>
    <w:rsid w:val="001B7BC5"/>
    <w:rsid w:val="001B7D07"/>
    <w:rsid w:val="001B7D7D"/>
    <w:rsid w:val="001B7F2A"/>
    <w:rsid w:val="001B7F4B"/>
    <w:rsid w:val="001C0489"/>
    <w:rsid w:val="001C04D3"/>
    <w:rsid w:val="001C055E"/>
    <w:rsid w:val="001C0757"/>
    <w:rsid w:val="001C07A7"/>
    <w:rsid w:val="001C08AC"/>
    <w:rsid w:val="001C0B24"/>
    <w:rsid w:val="001C0B62"/>
    <w:rsid w:val="001C0D06"/>
    <w:rsid w:val="001C0EF5"/>
    <w:rsid w:val="001C0F2F"/>
    <w:rsid w:val="001C1073"/>
    <w:rsid w:val="001C117D"/>
    <w:rsid w:val="001C132D"/>
    <w:rsid w:val="001C1615"/>
    <w:rsid w:val="001C18AB"/>
    <w:rsid w:val="001C19F4"/>
    <w:rsid w:val="001C1A09"/>
    <w:rsid w:val="001C1B6A"/>
    <w:rsid w:val="001C1DD0"/>
    <w:rsid w:val="001C1FAA"/>
    <w:rsid w:val="001C2273"/>
    <w:rsid w:val="001C22A5"/>
    <w:rsid w:val="001C23DE"/>
    <w:rsid w:val="001C2480"/>
    <w:rsid w:val="001C2491"/>
    <w:rsid w:val="001C24AD"/>
    <w:rsid w:val="001C24C2"/>
    <w:rsid w:val="001C264B"/>
    <w:rsid w:val="001C2665"/>
    <w:rsid w:val="001C28C9"/>
    <w:rsid w:val="001C28D3"/>
    <w:rsid w:val="001C2B6E"/>
    <w:rsid w:val="001C2B79"/>
    <w:rsid w:val="001C2D59"/>
    <w:rsid w:val="001C2DB2"/>
    <w:rsid w:val="001C2EA7"/>
    <w:rsid w:val="001C30F5"/>
    <w:rsid w:val="001C30FC"/>
    <w:rsid w:val="001C32D2"/>
    <w:rsid w:val="001C33F1"/>
    <w:rsid w:val="001C354F"/>
    <w:rsid w:val="001C3752"/>
    <w:rsid w:val="001C388D"/>
    <w:rsid w:val="001C38B7"/>
    <w:rsid w:val="001C3ABD"/>
    <w:rsid w:val="001C3B8E"/>
    <w:rsid w:val="001C3D12"/>
    <w:rsid w:val="001C3FF0"/>
    <w:rsid w:val="001C422E"/>
    <w:rsid w:val="001C4380"/>
    <w:rsid w:val="001C4410"/>
    <w:rsid w:val="001C4565"/>
    <w:rsid w:val="001C4606"/>
    <w:rsid w:val="001C4A65"/>
    <w:rsid w:val="001C4BF6"/>
    <w:rsid w:val="001C4CAC"/>
    <w:rsid w:val="001C4D78"/>
    <w:rsid w:val="001C4E2B"/>
    <w:rsid w:val="001C4EE4"/>
    <w:rsid w:val="001C4EE6"/>
    <w:rsid w:val="001C4F1D"/>
    <w:rsid w:val="001C5032"/>
    <w:rsid w:val="001C519D"/>
    <w:rsid w:val="001C51A4"/>
    <w:rsid w:val="001C527C"/>
    <w:rsid w:val="001C52B3"/>
    <w:rsid w:val="001C52D5"/>
    <w:rsid w:val="001C540D"/>
    <w:rsid w:val="001C5481"/>
    <w:rsid w:val="001C581A"/>
    <w:rsid w:val="001C5868"/>
    <w:rsid w:val="001C5892"/>
    <w:rsid w:val="001C592F"/>
    <w:rsid w:val="001C5943"/>
    <w:rsid w:val="001C59DF"/>
    <w:rsid w:val="001C5A00"/>
    <w:rsid w:val="001C5C41"/>
    <w:rsid w:val="001C5CCB"/>
    <w:rsid w:val="001C5D40"/>
    <w:rsid w:val="001C5D7F"/>
    <w:rsid w:val="001C6004"/>
    <w:rsid w:val="001C60B9"/>
    <w:rsid w:val="001C6183"/>
    <w:rsid w:val="001C619F"/>
    <w:rsid w:val="001C61DF"/>
    <w:rsid w:val="001C62A4"/>
    <w:rsid w:val="001C64A4"/>
    <w:rsid w:val="001C65F3"/>
    <w:rsid w:val="001C6621"/>
    <w:rsid w:val="001C6744"/>
    <w:rsid w:val="001C6772"/>
    <w:rsid w:val="001C6871"/>
    <w:rsid w:val="001C68B6"/>
    <w:rsid w:val="001C68D9"/>
    <w:rsid w:val="001C693F"/>
    <w:rsid w:val="001C6940"/>
    <w:rsid w:val="001C69B8"/>
    <w:rsid w:val="001C69DC"/>
    <w:rsid w:val="001C6A45"/>
    <w:rsid w:val="001C6A76"/>
    <w:rsid w:val="001C6B90"/>
    <w:rsid w:val="001C6BC5"/>
    <w:rsid w:val="001C6E28"/>
    <w:rsid w:val="001C6EC4"/>
    <w:rsid w:val="001C7088"/>
    <w:rsid w:val="001C73C2"/>
    <w:rsid w:val="001C73F4"/>
    <w:rsid w:val="001C7409"/>
    <w:rsid w:val="001C74B8"/>
    <w:rsid w:val="001C75B1"/>
    <w:rsid w:val="001C773C"/>
    <w:rsid w:val="001C7743"/>
    <w:rsid w:val="001C77BA"/>
    <w:rsid w:val="001C7946"/>
    <w:rsid w:val="001C7A0D"/>
    <w:rsid w:val="001C7B7B"/>
    <w:rsid w:val="001C7D98"/>
    <w:rsid w:val="001C7DE5"/>
    <w:rsid w:val="001C7E80"/>
    <w:rsid w:val="001C7EBD"/>
    <w:rsid w:val="001C7EFD"/>
    <w:rsid w:val="001C7F96"/>
    <w:rsid w:val="001D0063"/>
    <w:rsid w:val="001D01A5"/>
    <w:rsid w:val="001D01F2"/>
    <w:rsid w:val="001D0206"/>
    <w:rsid w:val="001D020C"/>
    <w:rsid w:val="001D03B3"/>
    <w:rsid w:val="001D0443"/>
    <w:rsid w:val="001D050E"/>
    <w:rsid w:val="001D05CF"/>
    <w:rsid w:val="001D0654"/>
    <w:rsid w:val="001D07AD"/>
    <w:rsid w:val="001D08AA"/>
    <w:rsid w:val="001D0977"/>
    <w:rsid w:val="001D0A8B"/>
    <w:rsid w:val="001D0ACB"/>
    <w:rsid w:val="001D0C9C"/>
    <w:rsid w:val="001D0CFD"/>
    <w:rsid w:val="001D0D92"/>
    <w:rsid w:val="001D0D9B"/>
    <w:rsid w:val="001D0E20"/>
    <w:rsid w:val="001D103E"/>
    <w:rsid w:val="001D1135"/>
    <w:rsid w:val="001D116E"/>
    <w:rsid w:val="001D124B"/>
    <w:rsid w:val="001D126B"/>
    <w:rsid w:val="001D1279"/>
    <w:rsid w:val="001D12A0"/>
    <w:rsid w:val="001D1371"/>
    <w:rsid w:val="001D1409"/>
    <w:rsid w:val="001D1481"/>
    <w:rsid w:val="001D14C3"/>
    <w:rsid w:val="001D1567"/>
    <w:rsid w:val="001D16DA"/>
    <w:rsid w:val="001D1797"/>
    <w:rsid w:val="001D182F"/>
    <w:rsid w:val="001D190C"/>
    <w:rsid w:val="001D19BF"/>
    <w:rsid w:val="001D19F5"/>
    <w:rsid w:val="001D1EC3"/>
    <w:rsid w:val="001D203E"/>
    <w:rsid w:val="001D204F"/>
    <w:rsid w:val="001D20E2"/>
    <w:rsid w:val="001D22E8"/>
    <w:rsid w:val="001D24BB"/>
    <w:rsid w:val="001D259A"/>
    <w:rsid w:val="001D2641"/>
    <w:rsid w:val="001D2696"/>
    <w:rsid w:val="001D2753"/>
    <w:rsid w:val="001D2812"/>
    <w:rsid w:val="001D288C"/>
    <w:rsid w:val="001D28C3"/>
    <w:rsid w:val="001D2BCD"/>
    <w:rsid w:val="001D2C09"/>
    <w:rsid w:val="001D2C3D"/>
    <w:rsid w:val="001D2F4A"/>
    <w:rsid w:val="001D2FC7"/>
    <w:rsid w:val="001D2FD6"/>
    <w:rsid w:val="001D306F"/>
    <w:rsid w:val="001D3078"/>
    <w:rsid w:val="001D3286"/>
    <w:rsid w:val="001D35A9"/>
    <w:rsid w:val="001D368C"/>
    <w:rsid w:val="001D390E"/>
    <w:rsid w:val="001D398E"/>
    <w:rsid w:val="001D3C56"/>
    <w:rsid w:val="001D3D2E"/>
    <w:rsid w:val="001D3E1E"/>
    <w:rsid w:val="001D41CE"/>
    <w:rsid w:val="001D42F5"/>
    <w:rsid w:val="001D44ED"/>
    <w:rsid w:val="001D4511"/>
    <w:rsid w:val="001D4635"/>
    <w:rsid w:val="001D46CE"/>
    <w:rsid w:val="001D46DE"/>
    <w:rsid w:val="001D478B"/>
    <w:rsid w:val="001D480A"/>
    <w:rsid w:val="001D482B"/>
    <w:rsid w:val="001D483D"/>
    <w:rsid w:val="001D48B8"/>
    <w:rsid w:val="001D48D8"/>
    <w:rsid w:val="001D48E2"/>
    <w:rsid w:val="001D497A"/>
    <w:rsid w:val="001D49D6"/>
    <w:rsid w:val="001D49E4"/>
    <w:rsid w:val="001D4A3F"/>
    <w:rsid w:val="001D4B6E"/>
    <w:rsid w:val="001D4CC5"/>
    <w:rsid w:val="001D4DD6"/>
    <w:rsid w:val="001D4DF1"/>
    <w:rsid w:val="001D5011"/>
    <w:rsid w:val="001D5212"/>
    <w:rsid w:val="001D5247"/>
    <w:rsid w:val="001D52D8"/>
    <w:rsid w:val="001D52F0"/>
    <w:rsid w:val="001D5371"/>
    <w:rsid w:val="001D53B5"/>
    <w:rsid w:val="001D54EE"/>
    <w:rsid w:val="001D55A5"/>
    <w:rsid w:val="001D55E7"/>
    <w:rsid w:val="001D575C"/>
    <w:rsid w:val="001D5A6F"/>
    <w:rsid w:val="001D5AB4"/>
    <w:rsid w:val="001D5ADC"/>
    <w:rsid w:val="001D5BB4"/>
    <w:rsid w:val="001D5CCE"/>
    <w:rsid w:val="001D5CFC"/>
    <w:rsid w:val="001D5E00"/>
    <w:rsid w:val="001D5F8B"/>
    <w:rsid w:val="001D61F8"/>
    <w:rsid w:val="001D6223"/>
    <w:rsid w:val="001D6371"/>
    <w:rsid w:val="001D6381"/>
    <w:rsid w:val="001D64B0"/>
    <w:rsid w:val="001D64D6"/>
    <w:rsid w:val="001D6698"/>
    <w:rsid w:val="001D685A"/>
    <w:rsid w:val="001D69E5"/>
    <w:rsid w:val="001D6A4E"/>
    <w:rsid w:val="001D6B10"/>
    <w:rsid w:val="001D6B78"/>
    <w:rsid w:val="001D6D81"/>
    <w:rsid w:val="001D6E39"/>
    <w:rsid w:val="001D6E75"/>
    <w:rsid w:val="001D6F91"/>
    <w:rsid w:val="001D703C"/>
    <w:rsid w:val="001D7141"/>
    <w:rsid w:val="001D7319"/>
    <w:rsid w:val="001D7373"/>
    <w:rsid w:val="001D73C6"/>
    <w:rsid w:val="001D7568"/>
    <w:rsid w:val="001D75EF"/>
    <w:rsid w:val="001D7616"/>
    <w:rsid w:val="001D7659"/>
    <w:rsid w:val="001D7891"/>
    <w:rsid w:val="001D795C"/>
    <w:rsid w:val="001D79BD"/>
    <w:rsid w:val="001D7A33"/>
    <w:rsid w:val="001D7B59"/>
    <w:rsid w:val="001D7C5B"/>
    <w:rsid w:val="001D7D74"/>
    <w:rsid w:val="001D7F7C"/>
    <w:rsid w:val="001E0140"/>
    <w:rsid w:val="001E018C"/>
    <w:rsid w:val="001E01B7"/>
    <w:rsid w:val="001E023B"/>
    <w:rsid w:val="001E040A"/>
    <w:rsid w:val="001E045E"/>
    <w:rsid w:val="001E0510"/>
    <w:rsid w:val="001E0557"/>
    <w:rsid w:val="001E05EF"/>
    <w:rsid w:val="001E0696"/>
    <w:rsid w:val="001E073F"/>
    <w:rsid w:val="001E07B2"/>
    <w:rsid w:val="001E0971"/>
    <w:rsid w:val="001E09AC"/>
    <w:rsid w:val="001E09BB"/>
    <w:rsid w:val="001E0AF0"/>
    <w:rsid w:val="001E0B61"/>
    <w:rsid w:val="001E0C6B"/>
    <w:rsid w:val="001E0E33"/>
    <w:rsid w:val="001E0E3C"/>
    <w:rsid w:val="001E0F31"/>
    <w:rsid w:val="001E10B5"/>
    <w:rsid w:val="001E111F"/>
    <w:rsid w:val="001E125D"/>
    <w:rsid w:val="001E12A7"/>
    <w:rsid w:val="001E12B0"/>
    <w:rsid w:val="001E1321"/>
    <w:rsid w:val="001E132F"/>
    <w:rsid w:val="001E1382"/>
    <w:rsid w:val="001E1408"/>
    <w:rsid w:val="001E14E1"/>
    <w:rsid w:val="001E1594"/>
    <w:rsid w:val="001E169C"/>
    <w:rsid w:val="001E16EA"/>
    <w:rsid w:val="001E1808"/>
    <w:rsid w:val="001E19B7"/>
    <w:rsid w:val="001E1A0F"/>
    <w:rsid w:val="001E1A3C"/>
    <w:rsid w:val="001E1A4D"/>
    <w:rsid w:val="001E1AA6"/>
    <w:rsid w:val="001E1C06"/>
    <w:rsid w:val="001E1C38"/>
    <w:rsid w:val="001E1C4F"/>
    <w:rsid w:val="001E1D3A"/>
    <w:rsid w:val="001E1D7C"/>
    <w:rsid w:val="001E2009"/>
    <w:rsid w:val="001E2167"/>
    <w:rsid w:val="001E2364"/>
    <w:rsid w:val="001E2455"/>
    <w:rsid w:val="001E25F6"/>
    <w:rsid w:val="001E26C8"/>
    <w:rsid w:val="001E2838"/>
    <w:rsid w:val="001E2857"/>
    <w:rsid w:val="001E2B04"/>
    <w:rsid w:val="001E2B96"/>
    <w:rsid w:val="001E2D15"/>
    <w:rsid w:val="001E2D65"/>
    <w:rsid w:val="001E2DB8"/>
    <w:rsid w:val="001E2DE6"/>
    <w:rsid w:val="001E2F9A"/>
    <w:rsid w:val="001E3071"/>
    <w:rsid w:val="001E341E"/>
    <w:rsid w:val="001E34E2"/>
    <w:rsid w:val="001E3521"/>
    <w:rsid w:val="001E35A8"/>
    <w:rsid w:val="001E35E7"/>
    <w:rsid w:val="001E3710"/>
    <w:rsid w:val="001E375C"/>
    <w:rsid w:val="001E37AD"/>
    <w:rsid w:val="001E392F"/>
    <w:rsid w:val="001E39CD"/>
    <w:rsid w:val="001E3A26"/>
    <w:rsid w:val="001E3B22"/>
    <w:rsid w:val="001E3CA4"/>
    <w:rsid w:val="001E3E39"/>
    <w:rsid w:val="001E3E77"/>
    <w:rsid w:val="001E3F0C"/>
    <w:rsid w:val="001E3F74"/>
    <w:rsid w:val="001E3FCF"/>
    <w:rsid w:val="001E41C4"/>
    <w:rsid w:val="001E448D"/>
    <w:rsid w:val="001E4626"/>
    <w:rsid w:val="001E48DE"/>
    <w:rsid w:val="001E4907"/>
    <w:rsid w:val="001E4980"/>
    <w:rsid w:val="001E49F2"/>
    <w:rsid w:val="001E4A63"/>
    <w:rsid w:val="001E4AF2"/>
    <w:rsid w:val="001E4C35"/>
    <w:rsid w:val="001E4C51"/>
    <w:rsid w:val="001E4CB1"/>
    <w:rsid w:val="001E4D74"/>
    <w:rsid w:val="001E4DE3"/>
    <w:rsid w:val="001E4E63"/>
    <w:rsid w:val="001E4FB2"/>
    <w:rsid w:val="001E5134"/>
    <w:rsid w:val="001E5174"/>
    <w:rsid w:val="001E55D1"/>
    <w:rsid w:val="001E589A"/>
    <w:rsid w:val="001E58DA"/>
    <w:rsid w:val="001E593E"/>
    <w:rsid w:val="001E5990"/>
    <w:rsid w:val="001E5B1F"/>
    <w:rsid w:val="001E5B9A"/>
    <w:rsid w:val="001E5C0B"/>
    <w:rsid w:val="001E5CD8"/>
    <w:rsid w:val="001E5DD9"/>
    <w:rsid w:val="001E6035"/>
    <w:rsid w:val="001E6060"/>
    <w:rsid w:val="001E6087"/>
    <w:rsid w:val="001E6094"/>
    <w:rsid w:val="001E616F"/>
    <w:rsid w:val="001E631C"/>
    <w:rsid w:val="001E63E4"/>
    <w:rsid w:val="001E63E5"/>
    <w:rsid w:val="001E64B5"/>
    <w:rsid w:val="001E64F9"/>
    <w:rsid w:val="001E67BE"/>
    <w:rsid w:val="001E67D8"/>
    <w:rsid w:val="001E6D1B"/>
    <w:rsid w:val="001E6D4C"/>
    <w:rsid w:val="001E6D9C"/>
    <w:rsid w:val="001E6DC8"/>
    <w:rsid w:val="001E6DD1"/>
    <w:rsid w:val="001E6F61"/>
    <w:rsid w:val="001E7133"/>
    <w:rsid w:val="001E71EE"/>
    <w:rsid w:val="001E72E9"/>
    <w:rsid w:val="001E745E"/>
    <w:rsid w:val="001E778B"/>
    <w:rsid w:val="001E7883"/>
    <w:rsid w:val="001E7893"/>
    <w:rsid w:val="001E78DB"/>
    <w:rsid w:val="001E792B"/>
    <w:rsid w:val="001E7970"/>
    <w:rsid w:val="001E7A1E"/>
    <w:rsid w:val="001E7A7A"/>
    <w:rsid w:val="001E7A84"/>
    <w:rsid w:val="001E7C2F"/>
    <w:rsid w:val="001E7D11"/>
    <w:rsid w:val="001E7E34"/>
    <w:rsid w:val="001E7ECB"/>
    <w:rsid w:val="001E7F39"/>
    <w:rsid w:val="001F0136"/>
    <w:rsid w:val="001F01B1"/>
    <w:rsid w:val="001F01E3"/>
    <w:rsid w:val="001F0327"/>
    <w:rsid w:val="001F03D5"/>
    <w:rsid w:val="001F08CC"/>
    <w:rsid w:val="001F08F5"/>
    <w:rsid w:val="001F08FD"/>
    <w:rsid w:val="001F0A06"/>
    <w:rsid w:val="001F0B7A"/>
    <w:rsid w:val="001F0C45"/>
    <w:rsid w:val="001F0CCF"/>
    <w:rsid w:val="001F0F41"/>
    <w:rsid w:val="001F112F"/>
    <w:rsid w:val="001F1174"/>
    <w:rsid w:val="001F11F2"/>
    <w:rsid w:val="001F12DD"/>
    <w:rsid w:val="001F1345"/>
    <w:rsid w:val="001F13F8"/>
    <w:rsid w:val="001F140F"/>
    <w:rsid w:val="001F14D9"/>
    <w:rsid w:val="001F14DA"/>
    <w:rsid w:val="001F14EF"/>
    <w:rsid w:val="001F15B9"/>
    <w:rsid w:val="001F180C"/>
    <w:rsid w:val="001F181B"/>
    <w:rsid w:val="001F18A6"/>
    <w:rsid w:val="001F1907"/>
    <w:rsid w:val="001F1987"/>
    <w:rsid w:val="001F19E6"/>
    <w:rsid w:val="001F1A33"/>
    <w:rsid w:val="001F1D2B"/>
    <w:rsid w:val="001F1D73"/>
    <w:rsid w:val="001F1DEA"/>
    <w:rsid w:val="001F1F46"/>
    <w:rsid w:val="001F20BA"/>
    <w:rsid w:val="001F20D2"/>
    <w:rsid w:val="001F2195"/>
    <w:rsid w:val="001F21E1"/>
    <w:rsid w:val="001F225F"/>
    <w:rsid w:val="001F235F"/>
    <w:rsid w:val="001F236E"/>
    <w:rsid w:val="001F250D"/>
    <w:rsid w:val="001F27DD"/>
    <w:rsid w:val="001F29A5"/>
    <w:rsid w:val="001F2A7A"/>
    <w:rsid w:val="001F2B42"/>
    <w:rsid w:val="001F2B4C"/>
    <w:rsid w:val="001F2B80"/>
    <w:rsid w:val="001F2C09"/>
    <w:rsid w:val="001F2D1A"/>
    <w:rsid w:val="001F2E94"/>
    <w:rsid w:val="001F2E9A"/>
    <w:rsid w:val="001F2EFF"/>
    <w:rsid w:val="001F2F41"/>
    <w:rsid w:val="001F3096"/>
    <w:rsid w:val="001F3151"/>
    <w:rsid w:val="001F3219"/>
    <w:rsid w:val="001F325F"/>
    <w:rsid w:val="001F32D8"/>
    <w:rsid w:val="001F3397"/>
    <w:rsid w:val="001F347C"/>
    <w:rsid w:val="001F3548"/>
    <w:rsid w:val="001F3574"/>
    <w:rsid w:val="001F360F"/>
    <w:rsid w:val="001F388E"/>
    <w:rsid w:val="001F3971"/>
    <w:rsid w:val="001F3A17"/>
    <w:rsid w:val="001F3DEA"/>
    <w:rsid w:val="001F3F02"/>
    <w:rsid w:val="001F3F4A"/>
    <w:rsid w:val="001F3F4F"/>
    <w:rsid w:val="001F40AB"/>
    <w:rsid w:val="001F40AE"/>
    <w:rsid w:val="001F419A"/>
    <w:rsid w:val="001F419D"/>
    <w:rsid w:val="001F42B3"/>
    <w:rsid w:val="001F42EC"/>
    <w:rsid w:val="001F43A1"/>
    <w:rsid w:val="001F44F3"/>
    <w:rsid w:val="001F455B"/>
    <w:rsid w:val="001F4565"/>
    <w:rsid w:val="001F4567"/>
    <w:rsid w:val="001F4689"/>
    <w:rsid w:val="001F4732"/>
    <w:rsid w:val="001F4906"/>
    <w:rsid w:val="001F4C54"/>
    <w:rsid w:val="001F4D26"/>
    <w:rsid w:val="001F4E5E"/>
    <w:rsid w:val="001F4EAB"/>
    <w:rsid w:val="001F508B"/>
    <w:rsid w:val="001F50A0"/>
    <w:rsid w:val="001F518B"/>
    <w:rsid w:val="001F53D7"/>
    <w:rsid w:val="001F5441"/>
    <w:rsid w:val="001F551A"/>
    <w:rsid w:val="001F5532"/>
    <w:rsid w:val="001F55AC"/>
    <w:rsid w:val="001F55DD"/>
    <w:rsid w:val="001F5629"/>
    <w:rsid w:val="001F5855"/>
    <w:rsid w:val="001F5AA6"/>
    <w:rsid w:val="001F5BA9"/>
    <w:rsid w:val="001F5BCC"/>
    <w:rsid w:val="001F5C82"/>
    <w:rsid w:val="001F5CB8"/>
    <w:rsid w:val="001F5E45"/>
    <w:rsid w:val="001F5E5B"/>
    <w:rsid w:val="001F5EEC"/>
    <w:rsid w:val="001F5F26"/>
    <w:rsid w:val="001F5FA6"/>
    <w:rsid w:val="001F5FB4"/>
    <w:rsid w:val="001F61B8"/>
    <w:rsid w:val="001F639F"/>
    <w:rsid w:val="001F63BF"/>
    <w:rsid w:val="001F6445"/>
    <w:rsid w:val="001F64B1"/>
    <w:rsid w:val="001F6607"/>
    <w:rsid w:val="001F69D1"/>
    <w:rsid w:val="001F6A07"/>
    <w:rsid w:val="001F6BCD"/>
    <w:rsid w:val="001F6FCF"/>
    <w:rsid w:val="001F720F"/>
    <w:rsid w:val="001F7330"/>
    <w:rsid w:val="001F73C0"/>
    <w:rsid w:val="001F7613"/>
    <w:rsid w:val="001F769E"/>
    <w:rsid w:val="001F7A8C"/>
    <w:rsid w:val="001F7AD6"/>
    <w:rsid w:val="001F7AEA"/>
    <w:rsid w:val="001F7D06"/>
    <w:rsid w:val="001F7DA3"/>
    <w:rsid w:val="001F7FF3"/>
    <w:rsid w:val="00200051"/>
    <w:rsid w:val="0020012F"/>
    <w:rsid w:val="002001C0"/>
    <w:rsid w:val="002001DC"/>
    <w:rsid w:val="002002CD"/>
    <w:rsid w:val="002003B1"/>
    <w:rsid w:val="0020040C"/>
    <w:rsid w:val="002005BB"/>
    <w:rsid w:val="002005D2"/>
    <w:rsid w:val="00200646"/>
    <w:rsid w:val="00200682"/>
    <w:rsid w:val="002006C4"/>
    <w:rsid w:val="00200777"/>
    <w:rsid w:val="00200CC8"/>
    <w:rsid w:val="00200EBE"/>
    <w:rsid w:val="00200F3C"/>
    <w:rsid w:val="00200F55"/>
    <w:rsid w:val="00200F84"/>
    <w:rsid w:val="00200FC3"/>
    <w:rsid w:val="0020102F"/>
    <w:rsid w:val="002010A9"/>
    <w:rsid w:val="0020128F"/>
    <w:rsid w:val="002013D0"/>
    <w:rsid w:val="00201557"/>
    <w:rsid w:val="0020155D"/>
    <w:rsid w:val="00201876"/>
    <w:rsid w:val="00201944"/>
    <w:rsid w:val="002019B1"/>
    <w:rsid w:val="00201FD3"/>
    <w:rsid w:val="00202235"/>
    <w:rsid w:val="00202327"/>
    <w:rsid w:val="0020238C"/>
    <w:rsid w:val="002023B0"/>
    <w:rsid w:val="002023E6"/>
    <w:rsid w:val="00202458"/>
    <w:rsid w:val="00202529"/>
    <w:rsid w:val="0020254C"/>
    <w:rsid w:val="00202621"/>
    <w:rsid w:val="0020285F"/>
    <w:rsid w:val="002028B9"/>
    <w:rsid w:val="002029D0"/>
    <w:rsid w:val="00202A71"/>
    <w:rsid w:val="00202A90"/>
    <w:rsid w:val="00202AB8"/>
    <w:rsid w:val="00202AF5"/>
    <w:rsid w:val="00202BB3"/>
    <w:rsid w:val="00202C69"/>
    <w:rsid w:val="00202C78"/>
    <w:rsid w:val="00202CF3"/>
    <w:rsid w:val="00202D4A"/>
    <w:rsid w:val="00202D85"/>
    <w:rsid w:val="00202DA0"/>
    <w:rsid w:val="00202ECE"/>
    <w:rsid w:val="00202F0C"/>
    <w:rsid w:val="00203211"/>
    <w:rsid w:val="00203355"/>
    <w:rsid w:val="002033A7"/>
    <w:rsid w:val="00203410"/>
    <w:rsid w:val="0020357C"/>
    <w:rsid w:val="00203589"/>
    <w:rsid w:val="00203615"/>
    <w:rsid w:val="0020371C"/>
    <w:rsid w:val="00203800"/>
    <w:rsid w:val="00203802"/>
    <w:rsid w:val="00203912"/>
    <w:rsid w:val="00203AF2"/>
    <w:rsid w:val="00203BF5"/>
    <w:rsid w:val="00203D40"/>
    <w:rsid w:val="00203DDC"/>
    <w:rsid w:val="00203E01"/>
    <w:rsid w:val="00203E3C"/>
    <w:rsid w:val="00203EC1"/>
    <w:rsid w:val="00203F6E"/>
    <w:rsid w:val="00204136"/>
    <w:rsid w:val="0020462C"/>
    <w:rsid w:val="00204651"/>
    <w:rsid w:val="002046E6"/>
    <w:rsid w:val="0020473E"/>
    <w:rsid w:val="002047DE"/>
    <w:rsid w:val="00204854"/>
    <w:rsid w:val="0020496D"/>
    <w:rsid w:val="00204B15"/>
    <w:rsid w:val="00204B33"/>
    <w:rsid w:val="00204B93"/>
    <w:rsid w:val="00204BE0"/>
    <w:rsid w:val="00204C3E"/>
    <w:rsid w:val="00204FC8"/>
    <w:rsid w:val="002051E1"/>
    <w:rsid w:val="0020520C"/>
    <w:rsid w:val="0020525B"/>
    <w:rsid w:val="00205289"/>
    <w:rsid w:val="00205531"/>
    <w:rsid w:val="00205547"/>
    <w:rsid w:val="0020561E"/>
    <w:rsid w:val="00205674"/>
    <w:rsid w:val="00205696"/>
    <w:rsid w:val="002056BE"/>
    <w:rsid w:val="00205862"/>
    <w:rsid w:val="002058EB"/>
    <w:rsid w:val="002058ED"/>
    <w:rsid w:val="002059A5"/>
    <w:rsid w:val="00205A61"/>
    <w:rsid w:val="00205B5B"/>
    <w:rsid w:val="00205B60"/>
    <w:rsid w:val="00205B9E"/>
    <w:rsid w:val="00205C01"/>
    <w:rsid w:val="00205C05"/>
    <w:rsid w:val="00205CFA"/>
    <w:rsid w:val="00205CFE"/>
    <w:rsid w:val="00205D5E"/>
    <w:rsid w:val="00205D7B"/>
    <w:rsid w:val="00205E3E"/>
    <w:rsid w:val="0020603E"/>
    <w:rsid w:val="002060F0"/>
    <w:rsid w:val="0020622B"/>
    <w:rsid w:val="00206475"/>
    <w:rsid w:val="00206516"/>
    <w:rsid w:val="00206782"/>
    <w:rsid w:val="002067D4"/>
    <w:rsid w:val="00206821"/>
    <w:rsid w:val="002068E5"/>
    <w:rsid w:val="00206B34"/>
    <w:rsid w:val="00206B83"/>
    <w:rsid w:val="00206C71"/>
    <w:rsid w:val="00206CAC"/>
    <w:rsid w:val="00206CF6"/>
    <w:rsid w:val="00206D18"/>
    <w:rsid w:val="00206E02"/>
    <w:rsid w:val="00206E1D"/>
    <w:rsid w:val="00206E24"/>
    <w:rsid w:val="00206E8F"/>
    <w:rsid w:val="00206F43"/>
    <w:rsid w:val="0020703C"/>
    <w:rsid w:val="002070AB"/>
    <w:rsid w:val="002073D8"/>
    <w:rsid w:val="00207401"/>
    <w:rsid w:val="0020748E"/>
    <w:rsid w:val="00207531"/>
    <w:rsid w:val="00207715"/>
    <w:rsid w:val="00207CD6"/>
    <w:rsid w:val="00207EC1"/>
    <w:rsid w:val="00207EC2"/>
    <w:rsid w:val="00207FDB"/>
    <w:rsid w:val="002100AE"/>
    <w:rsid w:val="00210275"/>
    <w:rsid w:val="00210534"/>
    <w:rsid w:val="00210598"/>
    <w:rsid w:val="0021065E"/>
    <w:rsid w:val="0021083F"/>
    <w:rsid w:val="00210859"/>
    <w:rsid w:val="002109A3"/>
    <w:rsid w:val="002109B6"/>
    <w:rsid w:val="002109B9"/>
    <w:rsid w:val="00210A19"/>
    <w:rsid w:val="00210B2B"/>
    <w:rsid w:val="00210DA4"/>
    <w:rsid w:val="00210E30"/>
    <w:rsid w:val="00210E7F"/>
    <w:rsid w:val="00210EA8"/>
    <w:rsid w:val="00210F02"/>
    <w:rsid w:val="00211001"/>
    <w:rsid w:val="00211133"/>
    <w:rsid w:val="00211272"/>
    <w:rsid w:val="00211580"/>
    <w:rsid w:val="0021171A"/>
    <w:rsid w:val="00211810"/>
    <w:rsid w:val="0021187F"/>
    <w:rsid w:val="002118B2"/>
    <w:rsid w:val="0021192D"/>
    <w:rsid w:val="00211A95"/>
    <w:rsid w:val="00211ACE"/>
    <w:rsid w:val="00211C28"/>
    <w:rsid w:val="00211C2F"/>
    <w:rsid w:val="00211C3F"/>
    <w:rsid w:val="00211F0B"/>
    <w:rsid w:val="00211FBA"/>
    <w:rsid w:val="00212051"/>
    <w:rsid w:val="0021222F"/>
    <w:rsid w:val="00212325"/>
    <w:rsid w:val="0021244C"/>
    <w:rsid w:val="00212474"/>
    <w:rsid w:val="002125A4"/>
    <w:rsid w:val="00212623"/>
    <w:rsid w:val="00212646"/>
    <w:rsid w:val="0021268C"/>
    <w:rsid w:val="0021277D"/>
    <w:rsid w:val="002128E5"/>
    <w:rsid w:val="002128F7"/>
    <w:rsid w:val="00212A4A"/>
    <w:rsid w:val="00212A6E"/>
    <w:rsid w:val="00212B22"/>
    <w:rsid w:val="00212C79"/>
    <w:rsid w:val="00212CE6"/>
    <w:rsid w:val="00212E25"/>
    <w:rsid w:val="00212F0E"/>
    <w:rsid w:val="00212F70"/>
    <w:rsid w:val="00212F7F"/>
    <w:rsid w:val="00212F93"/>
    <w:rsid w:val="002130F4"/>
    <w:rsid w:val="002132E2"/>
    <w:rsid w:val="0021341E"/>
    <w:rsid w:val="00213501"/>
    <w:rsid w:val="00213583"/>
    <w:rsid w:val="002135F3"/>
    <w:rsid w:val="0021371D"/>
    <w:rsid w:val="002137DD"/>
    <w:rsid w:val="002139DC"/>
    <w:rsid w:val="00213B78"/>
    <w:rsid w:val="00213BD9"/>
    <w:rsid w:val="00213BEF"/>
    <w:rsid w:val="00213C70"/>
    <w:rsid w:val="00213D11"/>
    <w:rsid w:val="00213D9A"/>
    <w:rsid w:val="00213E3A"/>
    <w:rsid w:val="00213FFE"/>
    <w:rsid w:val="00214018"/>
    <w:rsid w:val="00214023"/>
    <w:rsid w:val="002140F5"/>
    <w:rsid w:val="0021424A"/>
    <w:rsid w:val="0021431D"/>
    <w:rsid w:val="00214362"/>
    <w:rsid w:val="00214393"/>
    <w:rsid w:val="002143A7"/>
    <w:rsid w:val="002145B0"/>
    <w:rsid w:val="002147DB"/>
    <w:rsid w:val="002147F4"/>
    <w:rsid w:val="0021485B"/>
    <w:rsid w:val="002148AC"/>
    <w:rsid w:val="0021498A"/>
    <w:rsid w:val="00214BAF"/>
    <w:rsid w:val="00214D1B"/>
    <w:rsid w:val="00214D22"/>
    <w:rsid w:val="00214DBE"/>
    <w:rsid w:val="00214E11"/>
    <w:rsid w:val="00215245"/>
    <w:rsid w:val="00215398"/>
    <w:rsid w:val="0021547B"/>
    <w:rsid w:val="00215544"/>
    <w:rsid w:val="00215593"/>
    <w:rsid w:val="002155B6"/>
    <w:rsid w:val="0021574D"/>
    <w:rsid w:val="0021574F"/>
    <w:rsid w:val="00215788"/>
    <w:rsid w:val="0021580D"/>
    <w:rsid w:val="002159CE"/>
    <w:rsid w:val="00215A13"/>
    <w:rsid w:val="00215A26"/>
    <w:rsid w:val="00215A8D"/>
    <w:rsid w:val="00215A99"/>
    <w:rsid w:val="00215C45"/>
    <w:rsid w:val="00215CBA"/>
    <w:rsid w:val="0021615A"/>
    <w:rsid w:val="00216214"/>
    <w:rsid w:val="00216264"/>
    <w:rsid w:val="00216349"/>
    <w:rsid w:val="00216448"/>
    <w:rsid w:val="002166BD"/>
    <w:rsid w:val="002166DB"/>
    <w:rsid w:val="00216727"/>
    <w:rsid w:val="0021677E"/>
    <w:rsid w:val="002167EA"/>
    <w:rsid w:val="00216866"/>
    <w:rsid w:val="00216A3D"/>
    <w:rsid w:val="00216A73"/>
    <w:rsid w:val="00216B32"/>
    <w:rsid w:val="00216B9C"/>
    <w:rsid w:val="00216BCE"/>
    <w:rsid w:val="00216BFE"/>
    <w:rsid w:val="00216C36"/>
    <w:rsid w:val="00216C95"/>
    <w:rsid w:val="00216CA2"/>
    <w:rsid w:val="00216D91"/>
    <w:rsid w:val="00216D9C"/>
    <w:rsid w:val="00216DAD"/>
    <w:rsid w:val="00216E09"/>
    <w:rsid w:val="00216F6D"/>
    <w:rsid w:val="002170EA"/>
    <w:rsid w:val="00217113"/>
    <w:rsid w:val="002171EA"/>
    <w:rsid w:val="002171EB"/>
    <w:rsid w:val="002172AD"/>
    <w:rsid w:val="00217394"/>
    <w:rsid w:val="00217495"/>
    <w:rsid w:val="00217501"/>
    <w:rsid w:val="002177E8"/>
    <w:rsid w:val="00217B50"/>
    <w:rsid w:val="00217B82"/>
    <w:rsid w:val="00217BB0"/>
    <w:rsid w:val="00217BDF"/>
    <w:rsid w:val="00217C94"/>
    <w:rsid w:val="00217E32"/>
    <w:rsid w:val="00217E69"/>
    <w:rsid w:val="00217F6A"/>
    <w:rsid w:val="00217F7E"/>
    <w:rsid w:val="00217FE8"/>
    <w:rsid w:val="00220001"/>
    <w:rsid w:val="00220187"/>
    <w:rsid w:val="00220249"/>
    <w:rsid w:val="002202C3"/>
    <w:rsid w:val="0022034C"/>
    <w:rsid w:val="00220398"/>
    <w:rsid w:val="002203C0"/>
    <w:rsid w:val="00220542"/>
    <w:rsid w:val="002206E8"/>
    <w:rsid w:val="002206F0"/>
    <w:rsid w:val="00220744"/>
    <w:rsid w:val="00220893"/>
    <w:rsid w:val="00220961"/>
    <w:rsid w:val="002209F4"/>
    <w:rsid w:val="00220A46"/>
    <w:rsid w:val="00220C3A"/>
    <w:rsid w:val="00220C5B"/>
    <w:rsid w:val="00220D3C"/>
    <w:rsid w:val="00220DD1"/>
    <w:rsid w:val="00220E72"/>
    <w:rsid w:val="002210BF"/>
    <w:rsid w:val="00221206"/>
    <w:rsid w:val="00221220"/>
    <w:rsid w:val="002212BC"/>
    <w:rsid w:val="00221397"/>
    <w:rsid w:val="002215F7"/>
    <w:rsid w:val="00221619"/>
    <w:rsid w:val="002217DA"/>
    <w:rsid w:val="00221937"/>
    <w:rsid w:val="00221A91"/>
    <w:rsid w:val="00221CDD"/>
    <w:rsid w:val="00221E7C"/>
    <w:rsid w:val="00222103"/>
    <w:rsid w:val="002221DF"/>
    <w:rsid w:val="00222589"/>
    <w:rsid w:val="002225CA"/>
    <w:rsid w:val="00222681"/>
    <w:rsid w:val="002227A0"/>
    <w:rsid w:val="0022287C"/>
    <w:rsid w:val="00222920"/>
    <w:rsid w:val="00222955"/>
    <w:rsid w:val="00222A45"/>
    <w:rsid w:val="00222A87"/>
    <w:rsid w:val="00222B19"/>
    <w:rsid w:val="00222C43"/>
    <w:rsid w:val="00222C4B"/>
    <w:rsid w:val="00222D8A"/>
    <w:rsid w:val="00222DBF"/>
    <w:rsid w:val="00222E0E"/>
    <w:rsid w:val="00222FE8"/>
    <w:rsid w:val="002231A8"/>
    <w:rsid w:val="00223272"/>
    <w:rsid w:val="002232E8"/>
    <w:rsid w:val="00223369"/>
    <w:rsid w:val="0022348E"/>
    <w:rsid w:val="0022382B"/>
    <w:rsid w:val="002238E0"/>
    <w:rsid w:val="0022391D"/>
    <w:rsid w:val="002239B9"/>
    <w:rsid w:val="00223BDE"/>
    <w:rsid w:val="00223C33"/>
    <w:rsid w:val="00223CEC"/>
    <w:rsid w:val="00223D2C"/>
    <w:rsid w:val="00223FB7"/>
    <w:rsid w:val="00223FC8"/>
    <w:rsid w:val="002241B4"/>
    <w:rsid w:val="00224228"/>
    <w:rsid w:val="0022425F"/>
    <w:rsid w:val="002242E1"/>
    <w:rsid w:val="0022436A"/>
    <w:rsid w:val="0022447D"/>
    <w:rsid w:val="0022449A"/>
    <w:rsid w:val="002244F2"/>
    <w:rsid w:val="002245AA"/>
    <w:rsid w:val="002246F6"/>
    <w:rsid w:val="00224709"/>
    <w:rsid w:val="00224785"/>
    <w:rsid w:val="00224820"/>
    <w:rsid w:val="0022493A"/>
    <w:rsid w:val="00224A43"/>
    <w:rsid w:val="00224A47"/>
    <w:rsid w:val="00224AF1"/>
    <w:rsid w:val="00224BB7"/>
    <w:rsid w:val="00224CE4"/>
    <w:rsid w:val="00224CE6"/>
    <w:rsid w:val="00224CFE"/>
    <w:rsid w:val="00224D66"/>
    <w:rsid w:val="00224E7E"/>
    <w:rsid w:val="00224EC6"/>
    <w:rsid w:val="00224EE1"/>
    <w:rsid w:val="00224FA8"/>
    <w:rsid w:val="00224FBA"/>
    <w:rsid w:val="0022501F"/>
    <w:rsid w:val="00225104"/>
    <w:rsid w:val="002252CB"/>
    <w:rsid w:val="002253E0"/>
    <w:rsid w:val="00225457"/>
    <w:rsid w:val="002254D0"/>
    <w:rsid w:val="002255E3"/>
    <w:rsid w:val="00225710"/>
    <w:rsid w:val="00225822"/>
    <w:rsid w:val="00225823"/>
    <w:rsid w:val="002259B6"/>
    <w:rsid w:val="00225A2A"/>
    <w:rsid w:val="00225A2E"/>
    <w:rsid w:val="00225C0E"/>
    <w:rsid w:val="00225C15"/>
    <w:rsid w:val="00225CCD"/>
    <w:rsid w:val="00225CD9"/>
    <w:rsid w:val="0022603D"/>
    <w:rsid w:val="002260D8"/>
    <w:rsid w:val="002261E9"/>
    <w:rsid w:val="002261EE"/>
    <w:rsid w:val="002262BB"/>
    <w:rsid w:val="002262CB"/>
    <w:rsid w:val="00226444"/>
    <w:rsid w:val="00226462"/>
    <w:rsid w:val="002264D5"/>
    <w:rsid w:val="002266D7"/>
    <w:rsid w:val="00226712"/>
    <w:rsid w:val="0022674F"/>
    <w:rsid w:val="00226791"/>
    <w:rsid w:val="002268E3"/>
    <w:rsid w:val="00226922"/>
    <w:rsid w:val="00226923"/>
    <w:rsid w:val="002269BC"/>
    <w:rsid w:val="002269CB"/>
    <w:rsid w:val="00226A0E"/>
    <w:rsid w:val="00226CF4"/>
    <w:rsid w:val="00226E7A"/>
    <w:rsid w:val="00226F3B"/>
    <w:rsid w:val="00227044"/>
    <w:rsid w:val="00227274"/>
    <w:rsid w:val="0022728E"/>
    <w:rsid w:val="00227330"/>
    <w:rsid w:val="00227381"/>
    <w:rsid w:val="00227393"/>
    <w:rsid w:val="0022742E"/>
    <w:rsid w:val="002274F5"/>
    <w:rsid w:val="00227653"/>
    <w:rsid w:val="00227820"/>
    <w:rsid w:val="002278B9"/>
    <w:rsid w:val="00227BDB"/>
    <w:rsid w:val="00227D77"/>
    <w:rsid w:val="00230105"/>
    <w:rsid w:val="00230106"/>
    <w:rsid w:val="0023011C"/>
    <w:rsid w:val="0023013F"/>
    <w:rsid w:val="00230346"/>
    <w:rsid w:val="00230355"/>
    <w:rsid w:val="0023046D"/>
    <w:rsid w:val="002304F9"/>
    <w:rsid w:val="00230518"/>
    <w:rsid w:val="0023070F"/>
    <w:rsid w:val="002307B2"/>
    <w:rsid w:val="0023081D"/>
    <w:rsid w:val="00230838"/>
    <w:rsid w:val="002308D6"/>
    <w:rsid w:val="0023096C"/>
    <w:rsid w:val="0023097E"/>
    <w:rsid w:val="00230A62"/>
    <w:rsid w:val="00230B06"/>
    <w:rsid w:val="00230B52"/>
    <w:rsid w:val="00230C2D"/>
    <w:rsid w:val="00230C75"/>
    <w:rsid w:val="00230D2D"/>
    <w:rsid w:val="00230D79"/>
    <w:rsid w:val="00230D9C"/>
    <w:rsid w:val="0023118B"/>
    <w:rsid w:val="00231193"/>
    <w:rsid w:val="002311D8"/>
    <w:rsid w:val="002312AC"/>
    <w:rsid w:val="00231355"/>
    <w:rsid w:val="0023136F"/>
    <w:rsid w:val="00231446"/>
    <w:rsid w:val="002314FC"/>
    <w:rsid w:val="002315CA"/>
    <w:rsid w:val="002317D6"/>
    <w:rsid w:val="002318EB"/>
    <w:rsid w:val="00231B66"/>
    <w:rsid w:val="00231B79"/>
    <w:rsid w:val="00231C94"/>
    <w:rsid w:val="00231F4E"/>
    <w:rsid w:val="00232028"/>
    <w:rsid w:val="0023210E"/>
    <w:rsid w:val="00232290"/>
    <w:rsid w:val="00232413"/>
    <w:rsid w:val="00232661"/>
    <w:rsid w:val="0023266E"/>
    <w:rsid w:val="00232767"/>
    <w:rsid w:val="00232B1F"/>
    <w:rsid w:val="00232C2C"/>
    <w:rsid w:val="00232F1D"/>
    <w:rsid w:val="00232F9E"/>
    <w:rsid w:val="00232FF6"/>
    <w:rsid w:val="00233019"/>
    <w:rsid w:val="00233037"/>
    <w:rsid w:val="0023304E"/>
    <w:rsid w:val="002330D6"/>
    <w:rsid w:val="00233152"/>
    <w:rsid w:val="002331F1"/>
    <w:rsid w:val="00233470"/>
    <w:rsid w:val="00233547"/>
    <w:rsid w:val="0023358B"/>
    <w:rsid w:val="002336B9"/>
    <w:rsid w:val="00233935"/>
    <w:rsid w:val="00233B78"/>
    <w:rsid w:val="00233C38"/>
    <w:rsid w:val="00233D72"/>
    <w:rsid w:val="00233E07"/>
    <w:rsid w:val="00233EC9"/>
    <w:rsid w:val="00233EFA"/>
    <w:rsid w:val="00233FDA"/>
    <w:rsid w:val="00233FDB"/>
    <w:rsid w:val="00234031"/>
    <w:rsid w:val="0023416C"/>
    <w:rsid w:val="00234545"/>
    <w:rsid w:val="002348F1"/>
    <w:rsid w:val="002348F3"/>
    <w:rsid w:val="00234BA2"/>
    <w:rsid w:val="00234C6F"/>
    <w:rsid w:val="00234E32"/>
    <w:rsid w:val="00234E3F"/>
    <w:rsid w:val="00234F61"/>
    <w:rsid w:val="00234F9C"/>
    <w:rsid w:val="00234FC9"/>
    <w:rsid w:val="002353EF"/>
    <w:rsid w:val="00235405"/>
    <w:rsid w:val="00235478"/>
    <w:rsid w:val="00235572"/>
    <w:rsid w:val="00235642"/>
    <w:rsid w:val="002357B4"/>
    <w:rsid w:val="002357DF"/>
    <w:rsid w:val="002357E2"/>
    <w:rsid w:val="00235817"/>
    <w:rsid w:val="002359A2"/>
    <w:rsid w:val="00235BC4"/>
    <w:rsid w:val="00235C4D"/>
    <w:rsid w:val="00235E2D"/>
    <w:rsid w:val="00235EA3"/>
    <w:rsid w:val="00235F09"/>
    <w:rsid w:val="00236016"/>
    <w:rsid w:val="00236068"/>
    <w:rsid w:val="00236180"/>
    <w:rsid w:val="0023641B"/>
    <w:rsid w:val="00236570"/>
    <w:rsid w:val="002366CB"/>
    <w:rsid w:val="002366FF"/>
    <w:rsid w:val="002367D6"/>
    <w:rsid w:val="00236862"/>
    <w:rsid w:val="00236B68"/>
    <w:rsid w:val="00236D1F"/>
    <w:rsid w:val="00236F39"/>
    <w:rsid w:val="002370AE"/>
    <w:rsid w:val="0023716D"/>
    <w:rsid w:val="00237258"/>
    <w:rsid w:val="002372E4"/>
    <w:rsid w:val="00237551"/>
    <w:rsid w:val="00237839"/>
    <w:rsid w:val="0023789F"/>
    <w:rsid w:val="00237925"/>
    <w:rsid w:val="002379B9"/>
    <w:rsid w:val="00237A83"/>
    <w:rsid w:val="00237B9A"/>
    <w:rsid w:val="00237C41"/>
    <w:rsid w:val="00237D11"/>
    <w:rsid w:val="00237D15"/>
    <w:rsid w:val="00237D7C"/>
    <w:rsid w:val="00237E18"/>
    <w:rsid w:val="00237F33"/>
    <w:rsid w:val="00237F56"/>
    <w:rsid w:val="00237FEB"/>
    <w:rsid w:val="0024015D"/>
    <w:rsid w:val="002401DA"/>
    <w:rsid w:val="0024023F"/>
    <w:rsid w:val="002402BC"/>
    <w:rsid w:val="00240310"/>
    <w:rsid w:val="0024033E"/>
    <w:rsid w:val="00240389"/>
    <w:rsid w:val="00240473"/>
    <w:rsid w:val="0024047A"/>
    <w:rsid w:val="002405B9"/>
    <w:rsid w:val="002405C9"/>
    <w:rsid w:val="002405D4"/>
    <w:rsid w:val="00240753"/>
    <w:rsid w:val="0024077C"/>
    <w:rsid w:val="002407B5"/>
    <w:rsid w:val="002407CA"/>
    <w:rsid w:val="002407D0"/>
    <w:rsid w:val="002408CE"/>
    <w:rsid w:val="00240941"/>
    <w:rsid w:val="00240979"/>
    <w:rsid w:val="002409F7"/>
    <w:rsid w:val="00240BE3"/>
    <w:rsid w:val="00240E5E"/>
    <w:rsid w:val="00241156"/>
    <w:rsid w:val="00241183"/>
    <w:rsid w:val="0024126E"/>
    <w:rsid w:val="00241304"/>
    <w:rsid w:val="00241500"/>
    <w:rsid w:val="00241772"/>
    <w:rsid w:val="0024186F"/>
    <w:rsid w:val="0024189A"/>
    <w:rsid w:val="002418A4"/>
    <w:rsid w:val="00241969"/>
    <w:rsid w:val="00241A35"/>
    <w:rsid w:val="00241AD8"/>
    <w:rsid w:val="00241AF5"/>
    <w:rsid w:val="00241C37"/>
    <w:rsid w:val="00241D4A"/>
    <w:rsid w:val="00242199"/>
    <w:rsid w:val="00242353"/>
    <w:rsid w:val="0024246A"/>
    <w:rsid w:val="00242677"/>
    <w:rsid w:val="0024278A"/>
    <w:rsid w:val="002428A0"/>
    <w:rsid w:val="00242A0D"/>
    <w:rsid w:val="00242B21"/>
    <w:rsid w:val="00242B29"/>
    <w:rsid w:val="00242B70"/>
    <w:rsid w:val="00242BBF"/>
    <w:rsid w:val="00242F5A"/>
    <w:rsid w:val="00243239"/>
    <w:rsid w:val="00243327"/>
    <w:rsid w:val="0024341A"/>
    <w:rsid w:val="00243488"/>
    <w:rsid w:val="002434D3"/>
    <w:rsid w:val="0024350A"/>
    <w:rsid w:val="00243516"/>
    <w:rsid w:val="00243589"/>
    <w:rsid w:val="00243720"/>
    <w:rsid w:val="00243753"/>
    <w:rsid w:val="002437DD"/>
    <w:rsid w:val="002438BB"/>
    <w:rsid w:val="00243986"/>
    <w:rsid w:val="00243A2D"/>
    <w:rsid w:val="00243BEC"/>
    <w:rsid w:val="00243E71"/>
    <w:rsid w:val="00243EB2"/>
    <w:rsid w:val="00243EF1"/>
    <w:rsid w:val="00243F1D"/>
    <w:rsid w:val="002440E8"/>
    <w:rsid w:val="002441D0"/>
    <w:rsid w:val="00244310"/>
    <w:rsid w:val="00244564"/>
    <w:rsid w:val="0024464D"/>
    <w:rsid w:val="00244675"/>
    <w:rsid w:val="0024485C"/>
    <w:rsid w:val="00244864"/>
    <w:rsid w:val="002448A0"/>
    <w:rsid w:val="00244970"/>
    <w:rsid w:val="002449BD"/>
    <w:rsid w:val="00244A67"/>
    <w:rsid w:val="00244AC9"/>
    <w:rsid w:val="00244B33"/>
    <w:rsid w:val="00244D5E"/>
    <w:rsid w:val="00244DDC"/>
    <w:rsid w:val="00244E33"/>
    <w:rsid w:val="002451DA"/>
    <w:rsid w:val="00245256"/>
    <w:rsid w:val="00245371"/>
    <w:rsid w:val="002453B5"/>
    <w:rsid w:val="002454BA"/>
    <w:rsid w:val="00245663"/>
    <w:rsid w:val="0024576B"/>
    <w:rsid w:val="00245793"/>
    <w:rsid w:val="002457DC"/>
    <w:rsid w:val="002459EC"/>
    <w:rsid w:val="00245A77"/>
    <w:rsid w:val="00245BB0"/>
    <w:rsid w:val="00245BF0"/>
    <w:rsid w:val="00245C73"/>
    <w:rsid w:val="00245D16"/>
    <w:rsid w:val="00245E13"/>
    <w:rsid w:val="00245E5C"/>
    <w:rsid w:val="00245E8C"/>
    <w:rsid w:val="00245E91"/>
    <w:rsid w:val="00245EA2"/>
    <w:rsid w:val="00245EB4"/>
    <w:rsid w:val="002460F1"/>
    <w:rsid w:val="0024611B"/>
    <w:rsid w:val="00246198"/>
    <w:rsid w:val="0024622C"/>
    <w:rsid w:val="00246334"/>
    <w:rsid w:val="00246526"/>
    <w:rsid w:val="0024665B"/>
    <w:rsid w:val="002466D3"/>
    <w:rsid w:val="00246712"/>
    <w:rsid w:val="002468FB"/>
    <w:rsid w:val="00246A66"/>
    <w:rsid w:val="00246A6D"/>
    <w:rsid w:val="00246B0F"/>
    <w:rsid w:val="00246B31"/>
    <w:rsid w:val="00246B6F"/>
    <w:rsid w:val="00246C69"/>
    <w:rsid w:val="00246CE3"/>
    <w:rsid w:val="00246D66"/>
    <w:rsid w:val="00246E9F"/>
    <w:rsid w:val="00246F0F"/>
    <w:rsid w:val="00247016"/>
    <w:rsid w:val="00247268"/>
    <w:rsid w:val="0024748F"/>
    <w:rsid w:val="002474DE"/>
    <w:rsid w:val="00247639"/>
    <w:rsid w:val="002478B3"/>
    <w:rsid w:val="00247B2F"/>
    <w:rsid w:val="00247B66"/>
    <w:rsid w:val="00247BD0"/>
    <w:rsid w:val="00247D55"/>
    <w:rsid w:val="00247F48"/>
    <w:rsid w:val="00247F90"/>
    <w:rsid w:val="00250049"/>
    <w:rsid w:val="002500FB"/>
    <w:rsid w:val="00250202"/>
    <w:rsid w:val="00250484"/>
    <w:rsid w:val="00250632"/>
    <w:rsid w:val="002508E0"/>
    <w:rsid w:val="002508E2"/>
    <w:rsid w:val="00250992"/>
    <w:rsid w:val="00250A7C"/>
    <w:rsid w:val="00250B18"/>
    <w:rsid w:val="00250BB4"/>
    <w:rsid w:val="00250F0A"/>
    <w:rsid w:val="002512A4"/>
    <w:rsid w:val="00251322"/>
    <w:rsid w:val="00251360"/>
    <w:rsid w:val="0025136E"/>
    <w:rsid w:val="002514C2"/>
    <w:rsid w:val="002515DD"/>
    <w:rsid w:val="002517A8"/>
    <w:rsid w:val="0025187A"/>
    <w:rsid w:val="00251964"/>
    <w:rsid w:val="00251980"/>
    <w:rsid w:val="00251A33"/>
    <w:rsid w:val="00251B45"/>
    <w:rsid w:val="00251CB7"/>
    <w:rsid w:val="00251D92"/>
    <w:rsid w:val="00251E49"/>
    <w:rsid w:val="00251EE8"/>
    <w:rsid w:val="00251F95"/>
    <w:rsid w:val="00251FD5"/>
    <w:rsid w:val="00252255"/>
    <w:rsid w:val="00252433"/>
    <w:rsid w:val="002524B4"/>
    <w:rsid w:val="002525AB"/>
    <w:rsid w:val="002527BC"/>
    <w:rsid w:val="002528E1"/>
    <w:rsid w:val="002528F3"/>
    <w:rsid w:val="00252952"/>
    <w:rsid w:val="00252993"/>
    <w:rsid w:val="002529AE"/>
    <w:rsid w:val="00252AA1"/>
    <w:rsid w:val="00252AB2"/>
    <w:rsid w:val="00252BAE"/>
    <w:rsid w:val="00252D1C"/>
    <w:rsid w:val="00252E77"/>
    <w:rsid w:val="00252F72"/>
    <w:rsid w:val="0025305D"/>
    <w:rsid w:val="0025305F"/>
    <w:rsid w:val="002532B6"/>
    <w:rsid w:val="002533F3"/>
    <w:rsid w:val="00253525"/>
    <w:rsid w:val="002535A2"/>
    <w:rsid w:val="002536F4"/>
    <w:rsid w:val="0025394B"/>
    <w:rsid w:val="002539A0"/>
    <w:rsid w:val="00253A1E"/>
    <w:rsid w:val="00253A20"/>
    <w:rsid w:val="00253A8D"/>
    <w:rsid w:val="00253B74"/>
    <w:rsid w:val="00253B9A"/>
    <w:rsid w:val="00253D84"/>
    <w:rsid w:val="00253DEC"/>
    <w:rsid w:val="00253E35"/>
    <w:rsid w:val="00253F68"/>
    <w:rsid w:val="00253FC9"/>
    <w:rsid w:val="00254003"/>
    <w:rsid w:val="002541E2"/>
    <w:rsid w:val="002542A9"/>
    <w:rsid w:val="00254335"/>
    <w:rsid w:val="00254614"/>
    <w:rsid w:val="0025464C"/>
    <w:rsid w:val="002546D1"/>
    <w:rsid w:val="002546F1"/>
    <w:rsid w:val="00254829"/>
    <w:rsid w:val="002548B3"/>
    <w:rsid w:val="0025499A"/>
    <w:rsid w:val="002549A9"/>
    <w:rsid w:val="002549D6"/>
    <w:rsid w:val="00254A4F"/>
    <w:rsid w:val="00254AA4"/>
    <w:rsid w:val="00254B00"/>
    <w:rsid w:val="00254BC8"/>
    <w:rsid w:val="00254F7D"/>
    <w:rsid w:val="00255022"/>
    <w:rsid w:val="00255083"/>
    <w:rsid w:val="00255216"/>
    <w:rsid w:val="00255246"/>
    <w:rsid w:val="002552C1"/>
    <w:rsid w:val="0025533C"/>
    <w:rsid w:val="0025534C"/>
    <w:rsid w:val="00255510"/>
    <w:rsid w:val="00255555"/>
    <w:rsid w:val="00255588"/>
    <w:rsid w:val="0025577E"/>
    <w:rsid w:val="0025579A"/>
    <w:rsid w:val="002557C8"/>
    <w:rsid w:val="0025588D"/>
    <w:rsid w:val="002558AD"/>
    <w:rsid w:val="00255BB3"/>
    <w:rsid w:val="00255BFD"/>
    <w:rsid w:val="00255C46"/>
    <w:rsid w:val="00255CA2"/>
    <w:rsid w:val="00255E6F"/>
    <w:rsid w:val="00255F40"/>
    <w:rsid w:val="00256018"/>
    <w:rsid w:val="00256063"/>
    <w:rsid w:val="00256456"/>
    <w:rsid w:val="002564CB"/>
    <w:rsid w:val="002565CE"/>
    <w:rsid w:val="00256667"/>
    <w:rsid w:val="002567EC"/>
    <w:rsid w:val="002567F0"/>
    <w:rsid w:val="0025691A"/>
    <w:rsid w:val="00256A81"/>
    <w:rsid w:val="00256AF8"/>
    <w:rsid w:val="00256B08"/>
    <w:rsid w:val="00256B1B"/>
    <w:rsid w:val="00256C5D"/>
    <w:rsid w:val="00256D85"/>
    <w:rsid w:val="00256EA7"/>
    <w:rsid w:val="00256F24"/>
    <w:rsid w:val="00256F67"/>
    <w:rsid w:val="0025700D"/>
    <w:rsid w:val="00257095"/>
    <w:rsid w:val="00257161"/>
    <w:rsid w:val="00257294"/>
    <w:rsid w:val="002573C7"/>
    <w:rsid w:val="002573C9"/>
    <w:rsid w:val="002577A7"/>
    <w:rsid w:val="002579F8"/>
    <w:rsid w:val="00257A35"/>
    <w:rsid w:val="00257B39"/>
    <w:rsid w:val="00257CE8"/>
    <w:rsid w:val="00257E1F"/>
    <w:rsid w:val="00257E28"/>
    <w:rsid w:val="0026000D"/>
    <w:rsid w:val="002600D7"/>
    <w:rsid w:val="002600EB"/>
    <w:rsid w:val="00260117"/>
    <w:rsid w:val="00260128"/>
    <w:rsid w:val="002601CC"/>
    <w:rsid w:val="002602D2"/>
    <w:rsid w:val="00260314"/>
    <w:rsid w:val="0026035D"/>
    <w:rsid w:val="0026065B"/>
    <w:rsid w:val="002606EE"/>
    <w:rsid w:val="00260789"/>
    <w:rsid w:val="00260930"/>
    <w:rsid w:val="00260B0E"/>
    <w:rsid w:val="00260B97"/>
    <w:rsid w:val="00260B9E"/>
    <w:rsid w:val="00260BD1"/>
    <w:rsid w:val="00260DAF"/>
    <w:rsid w:val="00260F1C"/>
    <w:rsid w:val="002610B6"/>
    <w:rsid w:val="00261107"/>
    <w:rsid w:val="002611CF"/>
    <w:rsid w:val="0026133B"/>
    <w:rsid w:val="00261447"/>
    <w:rsid w:val="0026153B"/>
    <w:rsid w:val="0026153D"/>
    <w:rsid w:val="0026157A"/>
    <w:rsid w:val="00261686"/>
    <w:rsid w:val="0026177C"/>
    <w:rsid w:val="002617DE"/>
    <w:rsid w:val="00261875"/>
    <w:rsid w:val="0026192E"/>
    <w:rsid w:val="00261973"/>
    <w:rsid w:val="00261984"/>
    <w:rsid w:val="00261A73"/>
    <w:rsid w:val="00261AD6"/>
    <w:rsid w:val="00261ADC"/>
    <w:rsid w:val="00261F5F"/>
    <w:rsid w:val="00262074"/>
    <w:rsid w:val="0026212A"/>
    <w:rsid w:val="00262510"/>
    <w:rsid w:val="00262525"/>
    <w:rsid w:val="00262558"/>
    <w:rsid w:val="0026255A"/>
    <w:rsid w:val="00262778"/>
    <w:rsid w:val="002627C4"/>
    <w:rsid w:val="002627FC"/>
    <w:rsid w:val="002628CD"/>
    <w:rsid w:val="00262A19"/>
    <w:rsid w:val="00262AC2"/>
    <w:rsid w:val="00262D4F"/>
    <w:rsid w:val="00262EBA"/>
    <w:rsid w:val="00262ED4"/>
    <w:rsid w:val="00262F0C"/>
    <w:rsid w:val="00262F1F"/>
    <w:rsid w:val="00262F92"/>
    <w:rsid w:val="00262F95"/>
    <w:rsid w:val="0026316F"/>
    <w:rsid w:val="002635D9"/>
    <w:rsid w:val="002636A9"/>
    <w:rsid w:val="002636B4"/>
    <w:rsid w:val="00263862"/>
    <w:rsid w:val="002638D2"/>
    <w:rsid w:val="002639FC"/>
    <w:rsid w:val="00263AC6"/>
    <w:rsid w:val="00263B13"/>
    <w:rsid w:val="00263BCD"/>
    <w:rsid w:val="00263C1C"/>
    <w:rsid w:val="00263C5F"/>
    <w:rsid w:val="00263C9F"/>
    <w:rsid w:val="00263DC5"/>
    <w:rsid w:val="00263E06"/>
    <w:rsid w:val="00263F0E"/>
    <w:rsid w:val="00263F95"/>
    <w:rsid w:val="00263FA7"/>
    <w:rsid w:val="00264096"/>
    <w:rsid w:val="002642EC"/>
    <w:rsid w:val="00264404"/>
    <w:rsid w:val="002644D4"/>
    <w:rsid w:val="002644F3"/>
    <w:rsid w:val="002645D0"/>
    <w:rsid w:val="0026464B"/>
    <w:rsid w:val="002646EB"/>
    <w:rsid w:val="002646EE"/>
    <w:rsid w:val="002649AC"/>
    <w:rsid w:val="00264A21"/>
    <w:rsid w:val="00264AEF"/>
    <w:rsid w:val="00264E0A"/>
    <w:rsid w:val="00264F83"/>
    <w:rsid w:val="002651D5"/>
    <w:rsid w:val="00265353"/>
    <w:rsid w:val="002653C6"/>
    <w:rsid w:val="002653ED"/>
    <w:rsid w:val="002654B9"/>
    <w:rsid w:val="002654FF"/>
    <w:rsid w:val="00265545"/>
    <w:rsid w:val="002656A6"/>
    <w:rsid w:val="00265732"/>
    <w:rsid w:val="002658C5"/>
    <w:rsid w:val="00265A26"/>
    <w:rsid w:val="00265A7B"/>
    <w:rsid w:val="00265AE2"/>
    <w:rsid w:val="00265B0A"/>
    <w:rsid w:val="00265B40"/>
    <w:rsid w:val="00265BBA"/>
    <w:rsid w:val="00265BDA"/>
    <w:rsid w:val="00265C10"/>
    <w:rsid w:val="00265DA6"/>
    <w:rsid w:val="0026601C"/>
    <w:rsid w:val="00266146"/>
    <w:rsid w:val="002661BC"/>
    <w:rsid w:val="00266291"/>
    <w:rsid w:val="00266295"/>
    <w:rsid w:val="0026656B"/>
    <w:rsid w:val="002666CE"/>
    <w:rsid w:val="0026670C"/>
    <w:rsid w:val="00266776"/>
    <w:rsid w:val="0026677D"/>
    <w:rsid w:val="00266841"/>
    <w:rsid w:val="0026687B"/>
    <w:rsid w:val="00266950"/>
    <w:rsid w:val="00266988"/>
    <w:rsid w:val="00266A02"/>
    <w:rsid w:val="00266B0C"/>
    <w:rsid w:val="00266BBD"/>
    <w:rsid w:val="00266C44"/>
    <w:rsid w:val="00266CB8"/>
    <w:rsid w:val="00266CD5"/>
    <w:rsid w:val="00266D95"/>
    <w:rsid w:val="00266DE5"/>
    <w:rsid w:val="00266FE0"/>
    <w:rsid w:val="00267088"/>
    <w:rsid w:val="00267458"/>
    <w:rsid w:val="002675EA"/>
    <w:rsid w:val="002676C9"/>
    <w:rsid w:val="0026787F"/>
    <w:rsid w:val="0026792B"/>
    <w:rsid w:val="00267B08"/>
    <w:rsid w:val="00267BE6"/>
    <w:rsid w:val="00267D1F"/>
    <w:rsid w:val="002700B3"/>
    <w:rsid w:val="002700DE"/>
    <w:rsid w:val="002701D5"/>
    <w:rsid w:val="00270541"/>
    <w:rsid w:val="00270577"/>
    <w:rsid w:val="002707A3"/>
    <w:rsid w:val="00270800"/>
    <w:rsid w:val="00270832"/>
    <w:rsid w:val="00270884"/>
    <w:rsid w:val="00270A35"/>
    <w:rsid w:val="00270A38"/>
    <w:rsid w:val="00270A86"/>
    <w:rsid w:val="00270A8B"/>
    <w:rsid w:val="00270AC5"/>
    <w:rsid w:val="00270B10"/>
    <w:rsid w:val="00270C18"/>
    <w:rsid w:val="00270CDE"/>
    <w:rsid w:val="00270D08"/>
    <w:rsid w:val="00270EBE"/>
    <w:rsid w:val="00271095"/>
    <w:rsid w:val="002711DD"/>
    <w:rsid w:val="002711F4"/>
    <w:rsid w:val="00271241"/>
    <w:rsid w:val="00271275"/>
    <w:rsid w:val="002712B6"/>
    <w:rsid w:val="00271394"/>
    <w:rsid w:val="00271401"/>
    <w:rsid w:val="00271423"/>
    <w:rsid w:val="00271494"/>
    <w:rsid w:val="0027161D"/>
    <w:rsid w:val="00271633"/>
    <w:rsid w:val="00271787"/>
    <w:rsid w:val="002717BC"/>
    <w:rsid w:val="00271844"/>
    <w:rsid w:val="00271939"/>
    <w:rsid w:val="002719FF"/>
    <w:rsid w:val="00271A7F"/>
    <w:rsid w:val="00271A8D"/>
    <w:rsid w:val="00271C61"/>
    <w:rsid w:val="00271D74"/>
    <w:rsid w:val="00271E1C"/>
    <w:rsid w:val="00271E96"/>
    <w:rsid w:val="00271EC8"/>
    <w:rsid w:val="00271ED2"/>
    <w:rsid w:val="00271F4B"/>
    <w:rsid w:val="00271F88"/>
    <w:rsid w:val="00272078"/>
    <w:rsid w:val="00272083"/>
    <w:rsid w:val="002720F4"/>
    <w:rsid w:val="002721FF"/>
    <w:rsid w:val="0027232A"/>
    <w:rsid w:val="00272448"/>
    <w:rsid w:val="00272489"/>
    <w:rsid w:val="00272525"/>
    <w:rsid w:val="00272534"/>
    <w:rsid w:val="002725E5"/>
    <w:rsid w:val="0027265C"/>
    <w:rsid w:val="00272788"/>
    <w:rsid w:val="002727C1"/>
    <w:rsid w:val="0027297B"/>
    <w:rsid w:val="00272A08"/>
    <w:rsid w:val="00272BDC"/>
    <w:rsid w:val="00272D0D"/>
    <w:rsid w:val="00272DC6"/>
    <w:rsid w:val="00272EDF"/>
    <w:rsid w:val="00272F3B"/>
    <w:rsid w:val="002731A2"/>
    <w:rsid w:val="002731C0"/>
    <w:rsid w:val="002732E0"/>
    <w:rsid w:val="00273337"/>
    <w:rsid w:val="00273359"/>
    <w:rsid w:val="002733D2"/>
    <w:rsid w:val="00273427"/>
    <w:rsid w:val="0027351A"/>
    <w:rsid w:val="0027366B"/>
    <w:rsid w:val="0027387F"/>
    <w:rsid w:val="00273C1C"/>
    <w:rsid w:val="00273EF2"/>
    <w:rsid w:val="00273F11"/>
    <w:rsid w:val="00273F2A"/>
    <w:rsid w:val="00273FE8"/>
    <w:rsid w:val="00274017"/>
    <w:rsid w:val="00274059"/>
    <w:rsid w:val="0027423C"/>
    <w:rsid w:val="002743E8"/>
    <w:rsid w:val="00274494"/>
    <w:rsid w:val="00274669"/>
    <w:rsid w:val="00274832"/>
    <w:rsid w:val="0027485F"/>
    <w:rsid w:val="002748E0"/>
    <w:rsid w:val="00274E46"/>
    <w:rsid w:val="00274E76"/>
    <w:rsid w:val="00274F7F"/>
    <w:rsid w:val="00275027"/>
    <w:rsid w:val="0027503F"/>
    <w:rsid w:val="00275323"/>
    <w:rsid w:val="00275379"/>
    <w:rsid w:val="00275415"/>
    <w:rsid w:val="00275432"/>
    <w:rsid w:val="002755E9"/>
    <w:rsid w:val="002755ED"/>
    <w:rsid w:val="0027564E"/>
    <w:rsid w:val="002757EF"/>
    <w:rsid w:val="00275872"/>
    <w:rsid w:val="00275942"/>
    <w:rsid w:val="0027599B"/>
    <w:rsid w:val="00275BA5"/>
    <w:rsid w:val="00275C80"/>
    <w:rsid w:val="00275C84"/>
    <w:rsid w:val="00275CEE"/>
    <w:rsid w:val="00275D3A"/>
    <w:rsid w:val="00275E18"/>
    <w:rsid w:val="00276073"/>
    <w:rsid w:val="002760FE"/>
    <w:rsid w:val="00276182"/>
    <w:rsid w:val="002761FF"/>
    <w:rsid w:val="0027633D"/>
    <w:rsid w:val="002763A0"/>
    <w:rsid w:val="002763E9"/>
    <w:rsid w:val="0027644B"/>
    <w:rsid w:val="00276475"/>
    <w:rsid w:val="002764E8"/>
    <w:rsid w:val="0027659F"/>
    <w:rsid w:val="002765F8"/>
    <w:rsid w:val="00276846"/>
    <w:rsid w:val="00276847"/>
    <w:rsid w:val="0027687D"/>
    <w:rsid w:val="002768DF"/>
    <w:rsid w:val="00276BCB"/>
    <w:rsid w:val="00276CAA"/>
    <w:rsid w:val="00276E06"/>
    <w:rsid w:val="0027701A"/>
    <w:rsid w:val="00277120"/>
    <w:rsid w:val="0027716D"/>
    <w:rsid w:val="0027718A"/>
    <w:rsid w:val="00277262"/>
    <w:rsid w:val="002772D3"/>
    <w:rsid w:val="002774E6"/>
    <w:rsid w:val="002775D8"/>
    <w:rsid w:val="0027761A"/>
    <w:rsid w:val="0027774C"/>
    <w:rsid w:val="002777B0"/>
    <w:rsid w:val="00277952"/>
    <w:rsid w:val="00277A47"/>
    <w:rsid w:val="00277B33"/>
    <w:rsid w:val="00277C5A"/>
    <w:rsid w:val="00280032"/>
    <w:rsid w:val="00280143"/>
    <w:rsid w:val="0028018D"/>
    <w:rsid w:val="002802D4"/>
    <w:rsid w:val="00280615"/>
    <w:rsid w:val="0028091B"/>
    <w:rsid w:val="00280970"/>
    <w:rsid w:val="00280A07"/>
    <w:rsid w:val="00280AD4"/>
    <w:rsid w:val="00280B4D"/>
    <w:rsid w:val="00280C8A"/>
    <w:rsid w:val="00280D36"/>
    <w:rsid w:val="00280E25"/>
    <w:rsid w:val="00280E67"/>
    <w:rsid w:val="00280EA9"/>
    <w:rsid w:val="0028117D"/>
    <w:rsid w:val="0028120D"/>
    <w:rsid w:val="002812DD"/>
    <w:rsid w:val="00281596"/>
    <w:rsid w:val="0028163E"/>
    <w:rsid w:val="0028178F"/>
    <w:rsid w:val="00281813"/>
    <w:rsid w:val="00281865"/>
    <w:rsid w:val="002818B8"/>
    <w:rsid w:val="00281C31"/>
    <w:rsid w:val="00281C7F"/>
    <w:rsid w:val="00281C86"/>
    <w:rsid w:val="00281E65"/>
    <w:rsid w:val="00281F2F"/>
    <w:rsid w:val="00281FB6"/>
    <w:rsid w:val="002820B3"/>
    <w:rsid w:val="00282123"/>
    <w:rsid w:val="0028217A"/>
    <w:rsid w:val="002821E1"/>
    <w:rsid w:val="00282357"/>
    <w:rsid w:val="002825C3"/>
    <w:rsid w:val="00282638"/>
    <w:rsid w:val="0028263E"/>
    <w:rsid w:val="00282670"/>
    <w:rsid w:val="002826A6"/>
    <w:rsid w:val="002828B0"/>
    <w:rsid w:val="002828B4"/>
    <w:rsid w:val="002828FD"/>
    <w:rsid w:val="00282B4D"/>
    <w:rsid w:val="00282B8F"/>
    <w:rsid w:val="00282C7C"/>
    <w:rsid w:val="00282DBD"/>
    <w:rsid w:val="00282F5E"/>
    <w:rsid w:val="00282FDC"/>
    <w:rsid w:val="0028304E"/>
    <w:rsid w:val="002830B5"/>
    <w:rsid w:val="002831E0"/>
    <w:rsid w:val="00283300"/>
    <w:rsid w:val="00283315"/>
    <w:rsid w:val="00283320"/>
    <w:rsid w:val="00283399"/>
    <w:rsid w:val="002833E7"/>
    <w:rsid w:val="00283407"/>
    <w:rsid w:val="00283561"/>
    <w:rsid w:val="00283606"/>
    <w:rsid w:val="00283649"/>
    <w:rsid w:val="002837DB"/>
    <w:rsid w:val="00283886"/>
    <w:rsid w:val="0028398F"/>
    <w:rsid w:val="002839F0"/>
    <w:rsid w:val="00283A54"/>
    <w:rsid w:val="00283AFB"/>
    <w:rsid w:val="00283D5E"/>
    <w:rsid w:val="00283D86"/>
    <w:rsid w:val="00283E5F"/>
    <w:rsid w:val="00283EC9"/>
    <w:rsid w:val="00283F17"/>
    <w:rsid w:val="00283F4A"/>
    <w:rsid w:val="00283F7B"/>
    <w:rsid w:val="00284069"/>
    <w:rsid w:val="002840EC"/>
    <w:rsid w:val="002841B2"/>
    <w:rsid w:val="0028421B"/>
    <w:rsid w:val="002843F8"/>
    <w:rsid w:val="0028446C"/>
    <w:rsid w:val="00284512"/>
    <w:rsid w:val="0028452A"/>
    <w:rsid w:val="00284588"/>
    <w:rsid w:val="002845BD"/>
    <w:rsid w:val="0028464E"/>
    <w:rsid w:val="0028465A"/>
    <w:rsid w:val="002846C7"/>
    <w:rsid w:val="00284915"/>
    <w:rsid w:val="00284A14"/>
    <w:rsid w:val="00284A50"/>
    <w:rsid w:val="00284B18"/>
    <w:rsid w:val="00284E4F"/>
    <w:rsid w:val="00284F31"/>
    <w:rsid w:val="00285031"/>
    <w:rsid w:val="00285077"/>
    <w:rsid w:val="002851FC"/>
    <w:rsid w:val="00285254"/>
    <w:rsid w:val="00285418"/>
    <w:rsid w:val="0028546B"/>
    <w:rsid w:val="00285641"/>
    <w:rsid w:val="00285738"/>
    <w:rsid w:val="00285882"/>
    <w:rsid w:val="002858A1"/>
    <w:rsid w:val="002858A2"/>
    <w:rsid w:val="00285AED"/>
    <w:rsid w:val="00285AF8"/>
    <w:rsid w:val="00285B2E"/>
    <w:rsid w:val="00285BDB"/>
    <w:rsid w:val="00285E7B"/>
    <w:rsid w:val="00285E89"/>
    <w:rsid w:val="00285E97"/>
    <w:rsid w:val="00285F0D"/>
    <w:rsid w:val="00285F28"/>
    <w:rsid w:val="00286001"/>
    <w:rsid w:val="002861AF"/>
    <w:rsid w:val="00286217"/>
    <w:rsid w:val="00286756"/>
    <w:rsid w:val="0028675F"/>
    <w:rsid w:val="0028683E"/>
    <w:rsid w:val="00286A43"/>
    <w:rsid w:val="00286B58"/>
    <w:rsid w:val="00286C01"/>
    <w:rsid w:val="00286D32"/>
    <w:rsid w:val="00286D71"/>
    <w:rsid w:val="00287022"/>
    <w:rsid w:val="0028702F"/>
    <w:rsid w:val="002870BF"/>
    <w:rsid w:val="00287151"/>
    <w:rsid w:val="002871BF"/>
    <w:rsid w:val="002871CA"/>
    <w:rsid w:val="0028750C"/>
    <w:rsid w:val="00287589"/>
    <w:rsid w:val="00287621"/>
    <w:rsid w:val="0028768D"/>
    <w:rsid w:val="0028770F"/>
    <w:rsid w:val="002877C1"/>
    <w:rsid w:val="00287DA3"/>
    <w:rsid w:val="00287EBA"/>
    <w:rsid w:val="00287F5E"/>
    <w:rsid w:val="00287F97"/>
    <w:rsid w:val="00287FC2"/>
    <w:rsid w:val="0029007F"/>
    <w:rsid w:val="002900AA"/>
    <w:rsid w:val="002902B5"/>
    <w:rsid w:val="00290391"/>
    <w:rsid w:val="00290485"/>
    <w:rsid w:val="002904B7"/>
    <w:rsid w:val="0029061E"/>
    <w:rsid w:val="0029067F"/>
    <w:rsid w:val="0029079E"/>
    <w:rsid w:val="002907BE"/>
    <w:rsid w:val="002907CA"/>
    <w:rsid w:val="0029080C"/>
    <w:rsid w:val="002908E0"/>
    <w:rsid w:val="002908E2"/>
    <w:rsid w:val="00290A9D"/>
    <w:rsid w:val="00290AE0"/>
    <w:rsid w:val="00290AE3"/>
    <w:rsid w:val="00290B49"/>
    <w:rsid w:val="00290B50"/>
    <w:rsid w:val="00290BDE"/>
    <w:rsid w:val="00290C97"/>
    <w:rsid w:val="00290D6F"/>
    <w:rsid w:val="00290D73"/>
    <w:rsid w:val="00291023"/>
    <w:rsid w:val="0029102A"/>
    <w:rsid w:val="0029104E"/>
    <w:rsid w:val="00291078"/>
    <w:rsid w:val="002911B5"/>
    <w:rsid w:val="002911F6"/>
    <w:rsid w:val="0029124F"/>
    <w:rsid w:val="002912A0"/>
    <w:rsid w:val="002912DE"/>
    <w:rsid w:val="00291392"/>
    <w:rsid w:val="0029151B"/>
    <w:rsid w:val="002916EE"/>
    <w:rsid w:val="00291755"/>
    <w:rsid w:val="0029189A"/>
    <w:rsid w:val="00291912"/>
    <w:rsid w:val="00291BB1"/>
    <w:rsid w:val="00291C70"/>
    <w:rsid w:val="00291DB4"/>
    <w:rsid w:val="00291E6F"/>
    <w:rsid w:val="00291EC3"/>
    <w:rsid w:val="00292070"/>
    <w:rsid w:val="0029210E"/>
    <w:rsid w:val="00292131"/>
    <w:rsid w:val="00292133"/>
    <w:rsid w:val="00292144"/>
    <w:rsid w:val="002922C6"/>
    <w:rsid w:val="0029233E"/>
    <w:rsid w:val="00292429"/>
    <w:rsid w:val="00292467"/>
    <w:rsid w:val="00292486"/>
    <w:rsid w:val="002924C7"/>
    <w:rsid w:val="0029256E"/>
    <w:rsid w:val="002925AD"/>
    <w:rsid w:val="002925E2"/>
    <w:rsid w:val="0029291A"/>
    <w:rsid w:val="00292B14"/>
    <w:rsid w:val="00292D92"/>
    <w:rsid w:val="00292E7E"/>
    <w:rsid w:val="00292EF5"/>
    <w:rsid w:val="002931DD"/>
    <w:rsid w:val="0029321F"/>
    <w:rsid w:val="0029327E"/>
    <w:rsid w:val="002933C5"/>
    <w:rsid w:val="002934C5"/>
    <w:rsid w:val="00293520"/>
    <w:rsid w:val="002936BC"/>
    <w:rsid w:val="002937AA"/>
    <w:rsid w:val="00293836"/>
    <w:rsid w:val="002939FB"/>
    <w:rsid w:val="00293AF1"/>
    <w:rsid w:val="00293CA5"/>
    <w:rsid w:val="00293CF4"/>
    <w:rsid w:val="00293D27"/>
    <w:rsid w:val="00293EB2"/>
    <w:rsid w:val="00293F41"/>
    <w:rsid w:val="002940C0"/>
    <w:rsid w:val="002940E0"/>
    <w:rsid w:val="002942E6"/>
    <w:rsid w:val="002944E3"/>
    <w:rsid w:val="00294516"/>
    <w:rsid w:val="00294573"/>
    <w:rsid w:val="002945A4"/>
    <w:rsid w:val="002945E0"/>
    <w:rsid w:val="002946F2"/>
    <w:rsid w:val="0029484E"/>
    <w:rsid w:val="0029489B"/>
    <w:rsid w:val="00294A66"/>
    <w:rsid w:val="00294B3C"/>
    <w:rsid w:val="00294B4C"/>
    <w:rsid w:val="00294BDF"/>
    <w:rsid w:val="00294C1A"/>
    <w:rsid w:val="00294FA7"/>
    <w:rsid w:val="00294FFE"/>
    <w:rsid w:val="00295082"/>
    <w:rsid w:val="00295107"/>
    <w:rsid w:val="0029513E"/>
    <w:rsid w:val="00295158"/>
    <w:rsid w:val="002951A8"/>
    <w:rsid w:val="00295517"/>
    <w:rsid w:val="00295613"/>
    <w:rsid w:val="0029563D"/>
    <w:rsid w:val="0029568F"/>
    <w:rsid w:val="002956A1"/>
    <w:rsid w:val="0029579B"/>
    <w:rsid w:val="002957E8"/>
    <w:rsid w:val="002957FE"/>
    <w:rsid w:val="00295916"/>
    <w:rsid w:val="00295B5D"/>
    <w:rsid w:val="00295D0D"/>
    <w:rsid w:val="00295E1F"/>
    <w:rsid w:val="00295EAE"/>
    <w:rsid w:val="002960F7"/>
    <w:rsid w:val="0029612F"/>
    <w:rsid w:val="00296344"/>
    <w:rsid w:val="002963E6"/>
    <w:rsid w:val="0029666C"/>
    <w:rsid w:val="0029666D"/>
    <w:rsid w:val="002966C5"/>
    <w:rsid w:val="00296734"/>
    <w:rsid w:val="00296821"/>
    <w:rsid w:val="00296A48"/>
    <w:rsid w:val="00296A50"/>
    <w:rsid w:val="00296AED"/>
    <w:rsid w:val="00296BC6"/>
    <w:rsid w:val="00296C0D"/>
    <w:rsid w:val="00296E57"/>
    <w:rsid w:val="00296EA7"/>
    <w:rsid w:val="00297047"/>
    <w:rsid w:val="0029709F"/>
    <w:rsid w:val="0029711E"/>
    <w:rsid w:val="00297656"/>
    <w:rsid w:val="002976AA"/>
    <w:rsid w:val="00297761"/>
    <w:rsid w:val="002977A5"/>
    <w:rsid w:val="002977D7"/>
    <w:rsid w:val="002977F4"/>
    <w:rsid w:val="002979D8"/>
    <w:rsid w:val="002979FE"/>
    <w:rsid w:val="00297B20"/>
    <w:rsid w:val="00297BF9"/>
    <w:rsid w:val="00297BFD"/>
    <w:rsid w:val="00297C28"/>
    <w:rsid w:val="00297C41"/>
    <w:rsid w:val="00297CD9"/>
    <w:rsid w:val="00297D82"/>
    <w:rsid w:val="00297E01"/>
    <w:rsid w:val="00297F51"/>
    <w:rsid w:val="002A005B"/>
    <w:rsid w:val="002A00F7"/>
    <w:rsid w:val="002A01C0"/>
    <w:rsid w:val="002A03B2"/>
    <w:rsid w:val="002A03FE"/>
    <w:rsid w:val="002A042F"/>
    <w:rsid w:val="002A04BA"/>
    <w:rsid w:val="002A0506"/>
    <w:rsid w:val="002A0636"/>
    <w:rsid w:val="002A0AE9"/>
    <w:rsid w:val="002A0B8C"/>
    <w:rsid w:val="002A0D40"/>
    <w:rsid w:val="002A100C"/>
    <w:rsid w:val="002A102F"/>
    <w:rsid w:val="002A10BC"/>
    <w:rsid w:val="002A113E"/>
    <w:rsid w:val="002A1159"/>
    <w:rsid w:val="002A11D6"/>
    <w:rsid w:val="002A124D"/>
    <w:rsid w:val="002A129F"/>
    <w:rsid w:val="002A12D5"/>
    <w:rsid w:val="002A130E"/>
    <w:rsid w:val="002A1355"/>
    <w:rsid w:val="002A14FA"/>
    <w:rsid w:val="002A1564"/>
    <w:rsid w:val="002A15A1"/>
    <w:rsid w:val="002A15A6"/>
    <w:rsid w:val="002A15BD"/>
    <w:rsid w:val="002A1687"/>
    <w:rsid w:val="002A1696"/>
    <w:rsid w:val="002A16E1"/>
    <w:rsid w:val="002A1854"/>
    <w:rsid w:val="002A18B8"/>
    <w:rsid w:val="002A1A1F"/>
    <w:rsid w:val="002A1B03"/>
    <w:rsid w:val="002A1B16"/>
    <w:rsid w:val="002A1B31"/>
    <w:rsid w:val="002A1CB6"/>
    <w:rsid w:val="002A1E2E"/>
    <w:rsid w:val="002A1E6B"/>
    <w:rsid w:val="002A1ECF"/>
    <w:rsid w:val="002A1EF8"/>
    <w:rsid w:val="002A1FF4"/>
    <w:rsid w:val="002A207A"/>
    <w:rsid w:val="002A218C"/>
    <w:rsid w:val="002A21BB"/>
    <w:rsid w:val="002A225C"/>
    <w:rsid w:val="002A22B5"/>
    <w:rsid w:val="002A23CB"/>
    <w:rsid w:val="002A25E5"/>
    <w:rsid w:val="002A2647"/>
    <w:rsid w:val="002A2666"/>
    <w:rsid w:val="002A26DA"/>
    <w:rsid w:val="002A27C0"/>
    <w:rsid w:val="002A281A"/>
    <w:rsid w:val="002A289E"/>
    <w:rsid w:val="002A292D"/>
    <w:rsid w:val="002A2931"/>
    <w:rsid w:val="002A29C2"/>
    <w:rsid w:val="002A2A19"/>
    <w:rsid w:val="002A2A8D"/>
    <w:rsid w:val="002A2C50"/>
    <w:rsid w:val="002A2F89"/>
    <w:rsid w:val="002A3390"/>
    <w:rsid w:val="002A33A3"/>
    <w:rsid w:val="002A33A4"/>
    <w:rsid w:val="002A33EA"/>
    <w:rsid w:val="002A3494"/>
    <w:rsid w:val="002A360F"/>
    <w:rsid w:val="002A3653"/>
    <w:rsid w:val="002A36F2"/>
    <w:rsid w:val="002A387D"/>
    <w:rsid w:val="002A3A01"/>
    <w:rsid w:val="002A3BF6"/>
    <w:rsid w:val="002A3CAC"/>
    <w:rsid w:val="002A3DBF"/>
    <w:rsid w:val="002A3F5A"/>
    <w:rsid w:val="002A40A1"/>
    <w:rsid w:val="002A40BD"/>
    <w:rsid w:val="002A4131"/>
    <w:rsid w:val="002A4241"/>
    <w:rsid w:val="002A4274"/>
    <w:rsid w:val="002A4278"/>
    <w:rsid w:val="002A4332"/>
    <w:rsid w:val="002A43B1"/>
    <w:rsid w:val="002A4578"/>
    <w:rsid w:val="002A459A"/>
    <w:rsid w:val="002A45F9"/>
    <w:rsid w:val="002A45FB"/>
    <w:rsid w:val="002A4626"/>
    <w:rsid w:val="002A47B7"/>
    <w:rsid w:val="002A48E4"/>
    <w:rsid w:val="002A4A48"/>
    <w:rsid w:val="002A4A80"/>
    <w:rsid w:val="002A4CA7"/>
    <w:rsid w:val="002A4D88"/>
    <w:rsid w:val="002A4DF5"/>
    <w:rsid w:val="002A5032"/>
    <w:rsid w:val="002A507A"/>
    <w:rsid w:val="002A50C1"/>
    <w:rsid w:val="002A50F7"/>
    <w:rsid w:val="002A514D"/>
    <w:rsid w:val="002A51D4"/>
    <w:rsid w:val="002A51DB"/>
    <w:rsid w:val="002A5265"/>
    <w:rsid w:val="002A53C5"/>
    <w:rsid w:val="002A55B4"/>
    <w:rsid w:val="002A5663"/>
    <w:rsid w:val="002A57E4"/>
    <w:rsid w:val="002A581E"/>
    <w:rsid w:val="002A5A5E"/>
    <w:rsid w:val="002A5B97"/>
    <w:rsid w:val="002A5C19"/>
    <w:rsid w:val="002A5C44"/>
    <w:rsid w:val="002A5C75"/>
    <w:rsid w:val="002A5CB6"/>
    <w:rsid w:val="002A5CD2"/>
    <w:rsid w:val="002A5DCA"/>
    <w:rsid w:val="002A5DD3"/>
    <w:rsid w:val="002A5DDE"/>
    <w:rsid w:val="002A5E9B"/>
    <w:rsid w:val="002A5ECE"/>
    <w:rsid w:val="002A5F0D"/>
    <w:rsid w:val="002A6013"/>
    <w:rsid w:val="002A60B9"/>
    <w:rsid w:val="002A610D"/>
    <w:rsid w:val="002A6250"/>
    <w:rsid w:val="002A6363"/>
    <w:rsid w:val="002A65F7"/>
    <w:rsid w:val="002A6623"/>
    <w:rsid w:val="002A668F"/>
    <w:rsid w:val="002A669A"/>
    <w:rsid w:val="002A66E0"/>
    <w:rsid w:val="002A66F5"/>
    <w:rsid w:val="002A67A5"/>
    <w:rsid w:val="002A67C1"/>
    <w:rsid w:val="002A67FD"/>
    <w:rsid w:val="002A68F8"/>
    <w:rsid w:val="002A6AC3"/>
    <w:rsid w:val="002A6B64"/>
    <w:rsid w:val="002A6B8E"/>
    <w:rsid w:val="002A6CF9"/>
    <w:rsid w:val="002A6E71"/>
    <w:rsid w:val="002A7077"/>
    <w:rsid w:val="002A70AD"/>
    <w:rsid w:val="002A7116"/>
    <w:rsid w:val="002A7139"/>
    <w:rsid w:val="002A72AA"/>
    <w:rsid w:val="002A72CC"/>
    <w:rsid w:val="002A7349"/>
    <w:rsid w:val="002A7482"/>
    <w:rsid w:val="002A74E8"/>
    <w:rsid w:val="002A764A"/>
    <w:rsid w:val="002A77E7"/>
    <w:rsid w:val="002A7888"/>
    <w:rsid w:val="002A7909"/>
    <w:rsid w:val="002A7A1C"/>
    <w:rsid w:val="002A7EDE"/>
    <w:rsid w:val="002A7F5B"/>
    <w:rsid w:val="002A7FC6"/>
    <w:rsid w:val="002A7FD5"/>
    <w:rsid w:val="002B014B"/>
    <w:rsid w:val="002B0335"/>
    <w:rsid w:val="002B0492"/>
    <w:rsid w:val="002B05F2"/>
    <w:rsid w:val="002B05F6"/>
    <w:rsid w:val="002B0641"/>
    <w:rsid w:val="002B06C7"/>
    <w:rsid w:val="002B06F9"/>
    <w:rsid w:val="002B0776"/>
    <w:rsid w:val="002B08CE"/>
    <w:rsid w:val="002B0A3E"/>
    <w:rsid w:val="002B0A76"/>
    <w:rsid w:val="002B0BFC"/>
    <w:rsid w:val="002B0CA6"/>
    <w:rsid w:val="002B0D81"/>
    <w:rsid w:val="002B0E96"/>
    <w:rsid w:val="002B0ECB"/>
    <w:rsid w:val="002B0EDA"/>
    <w:rsid w:val="002B0FAD"/>
    <w:rsid w:val="002B1046"/>
    <w:rsid w:val="002B1158"/>
    <w:rsid w:val="002B1280"/>
    <w:rsid w:val="002B1375"/>
    <w:rsid w:val="002B14AE"/>
    <w:rsid w:val="002B15D9"/>
    <w:rsid w:val="002B1641"/>
    <w:rsid w:val="002B168E"/>
    <w:rsid w:val="002B173A"/>
    <w:rsid w:val="002B1873"/>
    <w:rsid w:val="002B1883"/>
    <w:rsid w:val="002B1AAC"/>
    <w:rsid w:val="002B1B0C"/>
    <w:rsid w:val="002B1B50"/>
    <w:rsid w:val="002B1BC3"/>
    <w:rsid w:val="002B1C53"/>
    <w:rsid w:val="002B1C5E"/>
    <w:rsid w:val="002B204E"/>
    <w:rsid w:val="002B205A"/>
    <w:rsid w:val="002B20CB"/>
    <w:rsid w:val="002B210E"/>
    <w:rsid w:val="002B2115"/>
    <w:rsid w:val="002B23B7"/>
    <w:rsid w:val="002B23BE"/>
    <w:rsid w:val="002B23F5"/>
    <w:rsid w:val="002B2572"/>
    <w:rsid w:val="002B2714"/>
    <w:rsid w:val="002B27A6"/>
    <w:rsid w:val="002B2911"/>
    <w:rsid w:val="002B2919"/>
    <w:rsid w:val="002B293C"/>
    <w:rsid w:val="002B2B1D"/>
    <w:rsid w:val="002B2C6C"/>
    <w:rsid w:val="002B2CFA"/>
    <w:rsid w:val="002B2EC3"/>
    <w:rsid w:val="002B3236"/>
    <w:rsid w:val="002B3403"/>
    <w:rsid w:val="002B3496"/>
    <w:rsid w:val="002B3B23"/>
    <w:rsid w:val="002B3C95"/>
    <w:rsid w:val="002B3DD9"/>
    <w:rsid w:val="002B3DDE"/>
    <w:rsid w:val="002B3E65"/>
    <w:rsid w:val="002B407B"/>
    <w:rsid w:val="002B4149"/>
    <w:rsid w:val="002B419D"/>
    <w:rsid w:val="002B42EA"/>
    <w:rsid w:val="002B4338"/>
    <w:rsid w:val="002B43FC"/>
    <w:rsid w:val="002B4470"/>
    <w:rsid w:val="002B46C1"/>
    <w:rsid w:val="002B46CD"/>
    <w:rsid w:val="002B482E"/>
    <w:rsid w:val="002B4831"/>
    <w:rsid w:val="002B4ACC"/>
    <w:rsid w:val="002B4B2A"/>
    <w:rsid w:val="002B4CEA"/>
    <w:rsid w:val="002B4E33"/>
    <w:rsid w:val="002B4E8C"/>
    <w:rsid w:val="002B4F44"/>
    <w:rsid w:val="002B4F70"/>
    <w:rsid w:val="002B524C"/>
    <w:rsid w:val="002B52A6"/>
    <w:rsid w:val="002B5356"/>
    <w:rsid w:val="002B5489"/>
    <w:rsid w:val="002B55E0"/>
    <w:rsid w:val="002B565A"/>
    <w:rsid w:val="002B5711"/>
    <w:rsid w:val="002B57B1"/>
    <w:rsid w:val="002B5858"/>
    <w:rsid w:val="002B59F7"/>
    <w:rsid w:val="002B5B83"/>
    <w:rsid w:val="002B5BED"/>
    <w:rsid w:val="002B5C4B"/>
    <w:rsid w:val="002B5E19"/>
    <w:rsid w:val="002B5E40"/>
    <w:rsid w:val="002B5E5B"/>
    <w:rsid w:val="002B5FBB"/>
    <w:rsid w:val="002B61FF"/>
    <w:rsid w:val="002B625F"/>
    <w:rsid w:val="002B64AD"/>
    <w:rsid w:val="002B64C4"/>
    <w:rsid w:val="002B64C7"/>
    <w:rsid w:val="002B6580"/>
    <w:rsid w:val="002B65AC"/>
    <w:rsid w:val="002B678B"/>
    <w:rsid w:val="002B6A0A"/>
    <w:rsid w:val="002B6A34"/>
    <w:rsid w:val="002B6B28"/>
    <w:rsid w:val="002B6DD5"/>
    <w:rsid w:val="002B6EEE"/>
    <w:rsid w:val="002B7208"/>
    <w:rsid w:val="002B7442"/>
    <w:rsid w:val="002B768C"/>
    <w:rsid w:val="002B76A6"/>
    <w:rsid w:val="002B77C7"/>
    <w:rsid w:val="002B7888"/>
    <w:rsid w:val="002B78D7"/>
    <w:rsid w:val="002B7919"/>
    <w:rsid w:val="002B7E78"/>
    <w:rsid w:val="002B7EC3"/>
    <w:rsid w:val="002B7EF8"/>
    <w:rsid w:val="002B7FB6"/>
    <w:rsid w:val="002C0090"/>
    <w:rsid w:val="002C0168"/>
    <w:rsid w:val="002C02C1"/>
    <w:rsid w:val="002C0409"/>
    <w:rsid w:val="002C0416"/>
    <w:rsid w:val="002C0441"/>
    <w:rsid w:val="002C04B3"/>
    <w:rsid w:val="002C055F"/>
    <w:rsid w:val="002C0763"/>
    <w:rsid w:val="002C07FB"/>
    <w:rsid w:val="002C08FC"/>
    <w:rsid w:val="002C0B82"/>
    <w:rsid w:val="002C0CD1"/>
    <w:rsid w:val="002C0D31"/>
    <w:rsid w:val="002C0DDA"/>
    <w:rsid w:val="002C0F60"/>
    <w:rsid w:val="002C11D3"/>
    <w:rsid w:val="002C12B0"/>
    <w:rsid w:val="002C1409"/>
    <w:rsid w:val="002C1463"/>
    <w:rsid w:val="002C1520"/>
    <w:rsid w:val="002C176E"/>
    <w:rsid w:val="002C181C"/>
    <w:rsid w:val="002C1945"/>
    <w:rsid w:val="002C19D3"/>
    <w:rsid w:val="002C1ABE"/>
    <w:rsid w:val="002C1C16"/>
    <w:rsid w:val="002C1D73"/>
    <w:rsid w:val="002C1DEA"/>
    <w:rsid w:val="002C1E6F"/>
    <w:rsid w:val="002C1F10"/>
    <w:rsid w:val="002C1F2A"/>
    <w:rsid w:val="002C1F61"/>
    <w:rsid w:val="002C2116"/>
    <w:rsid w:val="002C220E"/>
    <w:rsid w:val="002C2293"/>
    <w:rsid w:val="002C231C"/>
    <w:rsid w:val="002C244E"/>
    <w:rsid w:val="002C2615"/>
    <w:rsid w:val="002C26CF"/>
    <w:rsid w:val="002C28B0"/>
    <w:rsid w:val="002C2BD6"/>
    <w:rsid w:val="002C2C58"/>
    <w:rsid w:val="002C2DF0"/>
    <w:rsid w:val="002C2E83"/>
    <w:rsid w:val="002C3116"/>
    <w:rsid w:val="002C3135"/>
    <w:rsid w:val="002C3639"/>
    <w:rsid w:val="002C38BB"/>
    <w:rsid w:val="002C3A76"/>
    <w:rsid w:val="002C3A9B"/>
    <w:rsid w:val="002C3AB7"/>
    <w:rsid w:val="002C3CA0"/>
    <w:rsid w:val="002C3D40"/>
    <w:rsid w:val="002C3D51"/>
    <w:rsid w:val="002C4004"/>
    <w:rsid w:val="002C40AF"/>
    <w:rsid w:val="002C413A"/>
    <w:rsid w:val="002C4149"/>
    <w:rsid w:val="002C4188"/>
    <w:rsid w:val="002C41B0"/>
    <w:rsid w:val="002C427D"/>
    <w:rsid w:val="002C4281"/>
    <w:rsid w:val="002C4560"/>
    <w:rsid w:val="002C46A6"/>
    <w:rsid w:val="002C47F1"/>
    <w:rsid w:val="002C47FD"/>
    <w:rsid w:val="002C481D"/>
    <w:rsid w:val="002C4892"/>
    <w:rsid w:val="002C4921"/>
    <w:rsid w:val="002C495C"/>
    <w:rsid w:val="002C4AF7"/>
    <w:rsid w:val="002C4C25"/>
    <w:rsid w:val="002C4CA2"/>
    <w:rsid w:val="002C4D2E"/>
    <w:rsid w:val="002C4D88"/>
    <w:rsid w:val="002C4DA7"/>
    <w:rsid w:val="002C4EB3"/>
    <w:rsid w:val="002C4F0A"/>
    <w:rsid w:val="002C4F13"/>
    <w:rsid w:val="002C4F65"/>
    <w:rsid w:val="002C54FC"/>
    <w:rsid w:val="002C5693"/>
    <w:rsid w:val="002C56B7"/>
    <w:rsid w:val="002C5892"/>
    <w:rsid w:val="002C5A4F"/>
    <w:rsid w:val="002C5A6D"/>
    <w:rsid w:val="002C5AC5"/>
    <w:rsid w:val="002C5B8B"/>
    <w:rsid w:val="002C5E89"/>
    <w:rsid w:val="002C5EB5"/>
    <w:rsid w:val="002C60CA"/>
    <w:rsid w:val="002C6298"/>
    <w:rsid w:val="002C6368"/>
    <w:rsid w:val="002C63F4"/>
    <w:rsid w:val="002C6443"/>
    <w:rsid w:val="002C67BF"/>
    <w:rsid w:val="002C6920"/>
    <w:rsid w:val="002C69D2"/>
    <w:rsid w:val="002C6C4C"/>
    <w:rsid w:val="002C6D70"/>
    <w:rsid w:val="002C6E81"/>
    <w:rsid w:val="002C6F26"/>
    <w:rsid w:val="002C70C1"/>
    <w:rsid w:val="002C722C"/>
    <w:rsid w:val="002C7243"/>
    <w:rsid w:val="002C7324"/>
    <w:rsid w:val="002C73C9"/>
    <w:rsid w:val="002C756F"/>
    <w:rsid w:val="002C75F9"/>
    <w:rsid w:val="002C7751"/>
    <w:rsid w:val="002C776D"/>
    <w:rsid w:val="002C77CE"/>
    <w:rsid w:val="002C77DD"/>
    <w:rsid w:val="002C787D"/>
    <w:rsid w:val="002C7996"/>
    <w:rsid w:val="002C7999"/>
    <w:rsid w:val="002C7B74"/>
    <w:rsid w:val="002C7B94"/>
    <w:rsid w:val="002C7CCA"/>
    <w:rsid w:val="002C7D59"/>
    <w:rsid w:val="002C7D67"/>
    <w:rsid w:val="002C7FF9"/>
    <w:rsid w:val="002D00AF"/>
    <w:rsid w:val="002D01C5"/>
    <w:rsid w:val="002D02BA"/>
    <w:rsid w:val="002D0475"/>
    <w:rsid w:val="002D0581"/>
    <w:rsid w:val="002D0652"/>
    <w:rsid w:val="002D0767"/>
    <w:rsid w:val="002D07D2"/>
    <w:rsid w:val="002D08B0"/>
    <w:rsid w:val="002D0A08"/>
    <w:rsid w:val="002D0A4C"/>
    <w:rsid w:val="002D0B0B"/>
    <w:rsid w:val="002D0C3E"/>
    <w:rsid w:val="002D0F1B"/>
    <w:rsid w:val="002D0FBB"/>
    <w:rsid w:val="002D0FE3"/>
    <w:rsid w:val="002D115F"/>
    <w:rsid w:val="002D119B"/>
    <w:rsid w:val="002D11B2"/>
    <w:rsid w:val="002D11B9"/>
    <w:rsid w:val="002D139D"/>
    <w:rsid w:val="002D13AE"/>
    <w:rsid w:val="002D14EA"/>
    <w:rsid w:val="002D154F"/>
    <w:rsid w:val="002D1600"/>
    <w:rsid w:val="002D17A1"/>
    <w:rsid w:val="002D1838"/>
    <w:rsid w:val="002D1856"/>
    <w:rsid w:val="002D1A69"/>
    <w:rsid w:val="002D1AEC"/>
    <w:rsid w:val="002D1BD4"/>
    <w:rsid w:val="002D1C92"/>
    <w:rsid w:val="002D1DE4"/>
    <w:rsid w:val="002D1EB7"/>
    <w:rsid w:val="002D1F97"/>
    <w:rsid w:val="002D1FE2"/>
    <w:rsid w:val="002D2002"/>
    <w:rsid w:val="002D20B2"/>
    <w:rsid w:val="002D2153"/>
    <w:rsid w:val="002D235B"/>
    <w:rsid w:val="002D2652"/>
    <w:rsid w:val="002D26E2"/>
    <w:rsid w:val="002D2781"/>
    <w:rsid w:val="002D27B0"/>
    <w:rsid w:val="002D2881"/>
    <w:rsid w:val="002D28EB"/>
    <w:rsid w:val="002D2926"/>
    <w:rsid w:val="002D29C8"/>
    <w:rsid w:val="002D29D5"/>
    <w:rsid w:val="002D2A31"/>
    <w:rsid w:val="002D2A73"/>
    <w:rsid w:val="002D2ADB"/>
    <w:rsid w:val="002D2C74"/>
    <w:rsid w:val="002D2CC9"/>
    <w:rsid w:val="002D2CFC"/>
    <w:rsid w:val="002D2EEB"/>
    <w:rsid w:val="002D30BF"/>
    <w:rsid w:val="002D319C"/>
    <w:rsid w:val="002D31AC"/>
    <w:rsid w:val="002D332B"/>
    <w:rsid w:val="002D3398"/>
    <w:rsid w:val="002D33C1"/>
    <w:rsid w:val="002D345F"/>
    <w:rsid w:val="002D346D"/>
    <w:rsid w:val="002D34B3"/>
    <w:rsid w:val="002D34E9"/>
    <w:rsid w:val="002D3657"/>
    <w:rsid w:val="002D371D"/>
    <w:rsid w:val="002D388F"/>
    <w:rsid w:val="002D39C0"/>
    <w:rsid w:val="002D39EB"/>
    <w:rsid w:val="002D3A24"/>
    <w:rsid w:val="002D3ACC"/>
    <w:rsid w:val="002D3B54"/>
    <w:rsid w:val="002D3B76"/>
    <w:rsid w:val="002D3C55"/>
    <w:rsid w:val="002D3CDB"/>
    <w:rsid w:val="002D3D56"/>
    <w:rsid w:val="002D3DBD"/>
    <w:rsid w:val="002D3E66"/>
    <w:rsid w:val="002D3FCA"/>
    <w:rsid w:val="002D4259"/>
    <w:rsid w:val="002D435B"/>
    <w:rsid w:val="002D43C3"/>
    <w:rsid w:val="002D4612"/>
    <w:rsid w:val="002D467A"/>
    <w:rsid w:val="002D4696"/>
    <w:rsid w:val="002D4711"/>
    <w:rsid w:val="002D479F"/>
    <w:rsid w:val="002D4886"/>
    <w:rsid w:val="002D4986"/>
    <w:rsid w:val="002D4BCB"/>
    <w:rsid w:val="002D4C97"/>
    <w:rsid w:val="002D4DEF"/>
    <w:rsid w:val="002D4E2E"/>
    <w:rsid w:val="002D4E4E"/>
    <w:rsid w:val="002D4ED8"/>
    <w:rsid w:val="002D4F78"/>
    <w:rsid w:val="002D5048"/>
    <w:rsid w:val="002D5212"/>
    <w:rsid w:val="002D53B4"/>
    <w:rsid w:val="002D545C"/>
    <w:rsid w:val="002D5596"/>
    <w:rsid w:val="002D5686"/>
    <w:rsid w:val="002D571B"/>
    <w:rsid w:val="002D5731"/>
    <w:rsid w:val="002D5872"/>
    <w:rsid w:val="002D58D4"/>
    <w:rsid w:val="002D5953"/>
    <w:rsid w:val="002D5ADF"/>
    <w:rsid w:val="002D5B0E"/>
    <w:rsid w:val="002D5B91"/>
    <w:rsid w:val="002D5BC6"/>
    <w:rsid w:val="002D5BCA"/>
    <w:rsid w:val="002D5C4E"/>
    <w:rsid w:val="002D5CF1"/>
    <w:rsid w:val="002D5D90"/>
    <w:rsid w:val="002D5EE3"/>
    <w:rsid w:val="002D5F56"/>
    <w:rsid w:val="002D5FA2"/>
    <w:rsid w:val="002D603F"/>
    <w:rsid w:val="002D607B"/>
    <w:rsid w:val="002D626D"/>
    <w:rsid w:val="002D62CB"/>
    <w:rsid w:val="002D636C"/>
    <w:rsid w:val="002D6699"/>
    <w:rsid w:val="002D66C8"/>
    <w:rsid w:val="002D68BB"/>
    <w:rsid w:val="002D6932"/>
    <w:rsid w:val="002D6B87"/>
    <w:rsid w:val="002D6DB5"/>
    <w:rsid w:val="002D6DF5"/>
    <w:rsid w:val="002D6DFE"/>
    <w:rsid w:val="002D707A"/>
    <w:rsid w:val="002D7107"/>
    <w:rsid w:val="002D717C"/>
    <w:rsid w:val="002D73B9"/>
    <w:rsid w:val="002D7412"/>
    <w:rsid w:val="002D742B"/>
    <w:rsid w:val="002D7470"/>
    <w:rsid w:val="002D75A7"/>
    <w:rsid w:val="002D7684"/>
    <w:rsid w:val="002D7691"/>
    <w:rsid w:val="002D77C1"/>
    <w:rsid w:val="002D7864"/>
    <w:rsid w:val="002D78EC"/>
    <w:rsid w:val="002D78F4"/>
    <w:rsid w:val="002D7926"/>
    <w:rsid w:val="002D79C5"/>
    <w:rsid w:val="002D79F3"/>
    <w:rsid w:val="002D7AA2"/>
    <w:rsid w:val="002D7BE3"/>
    <w:rsid w:val="002D7C40"/>
    <w:rsid w:val="002D7C48"/>
    <w:rsid w:val="002D7D16"/>
    <w:rsid w:val="002D7F4F"/>
    <w:rsid w:val="002E004D"/>
    <w:rsid w:val="002E00C1"/>
    <w:rsid w:val="002E0198"/>
    <w:rsid w:val="002E029B"/>
    <w:rsid w:val="002E0410"/>
    <w:rsid w:val="002E0435"/>
    <w:rsid w:val="002E04E7"/>
    <w:rsid w:val="002E04ED"/>
    <w:rsid w:val="002E0524"/>
    <w:rsid w:val="002E052E"/>
    <w:rsid w:val="002E0575"/>
    <w:rsid w:val="002E0748"/>
    <w:rsid w:val="002E083A"/>
    <w:rsid w:val="002E0E30"/>
    <w:rsid w:val="002E0E5C"/>
    <w:rsid w:val="002E0E66"/>
    <w:rsid w:val="002E1223"/>
    <w:rsid w:val="002E138F"/>
    <w:rsid w:val="002E1454"/>
    <w:rsid w:val="002E14E4"/>
    <w:rsid w:val="002E1516"/>
    <w:rsid w:val="002E169D"/>
    <w:rsid w:val="002E16CA"/>
    <w:rsid w:val="002E1762"/>
    <w:rsid w:val="002E18EA"/>
    <w:rsid w:val="002E1A23"/>
    <w:rsid w:val="002E1A33"/>
    <w:rsid w:val="002E1BF1"/>
    <w:rsid w:val="002E1D1F"/>
    <w:rsid w:val="002E1D5A"/>
    <w:rsid w:val="002E1D7D"/>
    <w:rsid w:val="002E1DF1"/>
    <w:rsid w:val="002E1E40"/>
    <w:rsid w:val="002E1EDF"/>
    <w:rsid w:val="002E1EEB"/>
    <w:rsid w:val="002E1F1F"/>
    <w:rsid w:val="002E22ED"/>
    <w:rsid w:val="002E230E"/>
    <w:rsid w:val="002E2439"/>
    <w:rsid w:val="002E24B3"/>
    <w:rsid w:val="002E24FC"/>
    <w:rsid w:val="002E2502"/>
    <w:rsid w:val="002E27E7"/>
    <w:rsid w:val="002E28C7"/>
    <w:rsid w:val="002E29E4"/>
    <w:rsid w:val="002E2B74"/>
    <w:rsid w:val="002E2CAE"/>
    <w:rsid w:val="002E2D70"/>
    <w:rsid w:val="002E2E14"/>
    <w:rsid w:val="002E2E2E"/>
    <w:rsid w:val="002E2F64"/>
    <w:rsid w:val="002E2FBD"/>
    <w:rsid w:val="002E3015"/>
    <w:rsid w:val="002E32F5"/>
    <w:rsid w:val="002E3576"/>
    <w:rsid w:val="002E3606"/>
    <w:rsid w:val="002E3629"/>
    <w:rsid w:val="002E37BB"/>
    <w:rsid w:val="002E37F0"/>
    <w:rsid w:val="002E38C8"/>
    <w:rsid w:val="002E38F3"/>
    <w:rsid w:val="002E3985"/>
    <w:rsid w:val="002E39D2"/>
    <w:rsid w:val="002E3A63"/>
    <w:rsid w:val="002E3EEE"/>
    <w:rsid w:val="002E3FA8"/>
    <w:rsid w:val="002E3FC9"/>
    <w:rsid w:val="002E4076"/>
    <w:rsid w:val="002E4181"/>
    <w:rsid w:val="002E4251"/>
    <w:rsid w:val="002E427D"/>
    <w:rsid w:val="002E42C3"/>
    <w:rsid w:val="002E4354"/>
    <w:rsid w:val="002E43BD"/>
    <w:rsid w:val="002E44C4"/>
    <w:rsid w:val="002E4538"/>
    <w:rsid w:val="002E45E0"/>
    <w:rsid w:val="002E4642"/>
    <w:rsid w:val="002E4659"/>
    <w:rsid w:val="002E472F"/>
    <w:rsid w:val="002E4756"/>
    <w:rsid w:val="002E4795"/>
    <w:rsid w:val="002E486F"/>
    <w:rsid w:val="002E4C07"/>
    <w:rsid w:val="002E4C43"/>
    <w:rsid w:val="002E4CCA"/>
    <w:rsid w:val="002E4DBF"/>
    <w:rsid w:val="002E4E94"/>
    <w:rsid w:val="002E4F56"/>
    <w:rsid w:val="002E5122"/>
    <w:rsid w:val="002E519D"/>
    <w:rsid w:val="002E5262"/>
    <w:rsid w:val="002E526F"/>
    <w:rsid w:val="002E52C6"/>
    <w:rsid w:val="002E52D1"/>
    <w:rsid w:val="002E54F2"/>
    <w:rsid w:val="002E5619"/>
    <w:rsid w:val="002E5713"/>
    <w:rsid w:val="002E5AC6"/>
    <w:rsid w:val="002E5D72"/>
    <w:rsid w:val="002E5DCB"/>
    <w:rsid w:val="002E6240"/>
    <w:rsid w:val="002E62F7"/>
    <w:rsid w:val="002E6361"/>
    <w:rsid w:val="002E658D"/>
    <w:rsid w:val="002E677D"/>
    <w:rsid w:val="002E68BE"/>
    <w:rsid w:val="002E696F"/>
    <w:rsid w:val="002E6A5F"/>
    <w:rsid w:val="002E6A9E"/>
    <w:rsid w:val="002E6AC0"/>
    <w:rsid w:val="002E6CEF"/>
    <w:rsid w:val="002E6E22"/>
    <w:rsid w:val="002E6ED7"/>
    <w:rsid w:val="002E6F43"/>
    <w:rsid w:val="002E6F53"/>
    <w:rsid w:val="002E7036"/>
    <w:rsid w:val="002E7128"/>
    <w:rsid w:val="002E7143"/>
    <w:rsid w:val="002E7144"/>
    <w:rsid w:val="002E71EB"/>
    <w:rsid w:val="002E72B2"/>
    <w:rsid w:val="002E749C"/>
    <w:rsid w:val="002E75EB"/>
    <w:rsid w:val="002E766C"/>
    <w:rsid w:val="002E77B3"/>
    <w:rsid w:val="002E7850"/>
    <w:rsid w:val="002E78CD"/>
    <w:rsid w:val="002E79D3"/>
    <w:rsid w:val="002E7A4A"/>
    <w:rsid w:val="002E7BD9"/>
    <w:rsid w:val="002E7D8E"/>
    <w:rsid w:val="002E7EE6"/>
    <w:rsid w:val="002E7F4F"/>
    <w:rsid w:val="002E7F59"/>
    <w:rsid w:val="002F0102"/>
    <w:rsid w:val="002F0266"/>
    <w:rsid w:val="002F0268"/>
    <w:rsid w:val="002F02B1"/>
    <w:rsid w:val="002F0385"/>
    <w:rsid w:val="002F03A1"/>
    <w:rsid w:val="002F046B"/>
    <w:rsid w:val="002F0485"/>
    <w:rsid w:val="002F054B"/>
    <w:rsid w:val="002F067C"/>
    <w:rsid w:val="002F0708"/>
    <w:rsid w:val="002F07D4"/>
    <w:rsid w:val="002F07EE"/>
    <w:rsid w:val="002F0825"/>
    <w:rsid w:val="002F0977"/>
    <w:rsid w:val="002F0B08"/>
    <w:rsid w:val="002F0D6D"/>
    <w:rsid w:val="002F0F70"/>
    <w:rsid w:val="002F102A"/>
    <w:rsid w:val="002F10E2"/>
    <w:rsid w:val="002F1213"/>
    <w:rsid w:val="002F1305"/>
    <w:rsid w:val="002F1545"/>
    <w:rsid w:val="002F162A"/>
    <w:rsid w:val="002F1655"/>
    <w:rsid w:val="002F177A"/>
    <w:rsid w:val="002F1789"/>
    <w:rsid w:val="002F1938"/>
    <w:rsid w:val="002F19B8"/>
    <w:rsid w:val="002F1AE7"/>
    <w:rsid w:val="002F1BAA"/>
    <w:rsid w:val="002F1D62"/>
    <w:rsid w:val="002F1E47"/>
    <w:rsid w:val="002F1E7F"/>
    <w:rsid w:val="002F1EF1"/>
    <w:rsid w:val="002F1F05"/>
    <w:rsid w:val="002F1FDA"/>
    <w:rsid w:val="002F2034"/>
    <w:rsid w:val="002F20A2"/>
    <w:rsid w:val="002F20FE"/>
    <w:rsid w:val="002F211E"/>
    <w:rsid w:val="002F219D"/>
    <w:rsid w:val="002F2292"/>
    <w:rsid w:val="002F22EB"/>
    <w:rsid w:val="002F22F3"/>
    <w:rsid w:val="002F234F"/>
    <w:rsid w:val="002F23F7"/>
    <w:rsid w:val="002F2447"/>
    <w:rsid w:val="002F24B4"/>
    <w:rsid w:val="002F2508"/>
    <w:rsid w:val="002F252F"/>
    <w:rsid w:val="002F25E9"/>
    <w:rsid w:val="002F26B4"/>
    <w:rsid w:val="002F296C"/>
    <w:rsid w:val="002F29B5"/>
    <w:rsid w:val="002F2A3D"/>
    <w:rsid w:val="002F2B2C"/>
    <w:rsid w:val="002F2C05"/>
    <w:rsid w:val="002F2C7F"/>
    <w:rsid w:val="002F2DBC"/>
    <w:rsid w:val="002F2F02"/>
    <w:rsid w:val="002F2FC8"/>
    <w:rsid w:val="002F3016"/>
    <w:rsid w:val="002F30E3"/>
    <w:rsid w:val="002F3223"/>
    <w:rsid w:val="002F328B"/>
    <w:rsid w:val="002F330D"/>
    <w:rsid w:val="002F337F"/>
    <w:rsid w:val="002F3513"/>
    <w:rsid w:val="002F356F"/>
    <w:rsid w:val="002F360D"/>
    <w:rsid w:val="002F368A"/>
    <w:rsid w:val="002F36C4"/>
    <w:rsid w:val="002F36F1"/>
    <w:rsid w:val="002F371B"/>
    <w:rsid w:val="002F376E"/>
    <w:rsid w:val="002F38C4"/>
    <w:rsid w:val="002F39B5"/>
    <w:rsid w:val="002F39CE"/>
    <w:rsid w:val="002F3ACE"/>
    <w:rsid w:val="002F3CCD"/>
    <w:rsid w:val="002F3D1E"/>
    <w:rsid w:val="002F3E41"/>
    <w:rsid w:val="002F3EDE"/>
    <w:rsid w:val="002F3F74"/>
    <w:rsid w:val="002F4006"/>
    <w:rsid w:val="002F40B8"/>
    <w:rsid w:val="002F4198"/>
    <w:rsid w:val="002F4234"/>
    <w:rsid w:val="002F4249"/>
    <w:rsid w:val="002F42B4"/>
    <w:rsid w:val="002F44CF"/>
    <w:rsid w:val="002F4644"/>
    <w:rsid w:val="002F4866"/>
    <w:rsid w:val="002F48A0"/>
    <w:rsid w:val="002F4A26"/>
    <w:rsid w:val="002F4A4C"/>
    <w:rsid w:val="002F4ACA"/>
    <w:rsid w:val="002F4ACB"/>
    <w:rsid w:val="002F4CAE"/>
    <w:rsid w:val="002F4CDE"/>
    <w:rsid w:val="002F4D38"/>
    <w:rsid w:val="002F4DB2"/>
    <w:rsid w:val="002F4E37"/>
    <w:rsid w:val="002F4EDF"/>
    <w:rsid w:val="002F4F0E"/>
    <w:rsid w:val="002F524C"/>
    <w:rsid w:val="002F5321"/>
    <w:rsid w:val="002F5344"/>
    <w:rsid w:val="002F5872"/>
    <w:rsid w:val="002F5887"/>
    <w:rsid w:val="002F58CC"/>
    <w:rsid w:val="002F5906"/>
    <w:rsid w:val="002F591A"/>
    <w:rsid w:val="002F592D"/>
    <w:rsid w:val="002F59B3"/>
    <w:rsid w:val="002F5A3A"/>
    <w:rsid w:val="002F5B18"/>
    <w:rsid w:val="002F5B95"/>
    <w:rsid w:val="002F5BE7"/>
    <w:rsid w:val="002F5C35"/>
    <w:rsid w:val="002F5D82"/>
    <w:rsid w:val="002F5DA4"/>
    <w:rsid w:val="002F5DF5"/>
    <w:rsid w:val="002F5E55"/>
    <w:rsid w:val="002F5F2A"/>
    <w:rsid w:val="002F5F9C"/>
    <w:rsid w:val="002F601E"/>
    <w:rsid w:val="002F624D"/>
    <w:rsid w:val="002F6358"/>
    <w:rsid w:val="002F6414"/>
    <w:rsid w:val="002F642B"/>
    <w:rsid w:val="002F64CF"/>
    <w:rsid w:val="002F64E4"/>
    <w:rsid w:val="002F65CB"/>
    <w:rsid w:val="002F66B2"/>
    <w:rsid w:val="002F66CF"/>
    <w:rsid w:val="002F6748"/>
    <w:rsid w:val="002F681F"/>
    <w:rsid w:val="002F6889"/>
    <w:rsid w:val="002F6931"/>
    <w:rsid w:val="002F6CC9"/>
    <w:rsid w:val="002F6D33"/>
    <w:rsid w:val="002F6DF7"/>
    <w:rsid w:val="002F6E24"/>
    <w:rsid w:val="002F6EC3"/>
    <w:rsid w:val="002F6EDC"/>
    <w:rsid w:val="002F6F85"/>
    <w:rsid w:val="002F71A6"/>
    <w:rsid w:val="002F72A3"/>
    <w:rsid w:val="002F73EF"/>
    <w:rsid w:val="002F7501"/>
    <w:rsid w:val="002F7504"/>
    <w:rsid w:val="002F755C"/>
    <w:rsid w:val="002F7563"/>
    <w:rsid w:val="002F759C"/>
    <w:rsid w:val="002F75B3"/>
    <w:rsid w:val="002F75FF"/>
    <w:rsid w:val="002F76CE"/>
    <w:rsid w:val="002F76E1"/>
    <w:rsid w:val="002F7700"/>
    <w:rsid w:val="002F7792"/>
    <w:rsid w:val="002F77B0"/>
    <w:rsid w:val="002F787B"/>
    <w:rsid w:val="002F78D3"/>
    <w:rsid w:val="002F7C81"/>
    <w:rsid w:val="002F7D1A"/>
    <w:rsid w:val="00300097"/>
    <w:rsid w:val="003000A1"/>
    <w:rsid w:val="003003C1"/>
    <w:rsid w:val="003005AC"/>
    <w:rsid w:val="003008AD"/>
    <w:rsid w:val="003008F7"/>
    <w:rsid w:val="00300A0F"/>
    <w:rsid w:val="00300A2B"/>
    <w:rsid w:val="00300AF9"/>
    <w:rsid w:val="00300B92"/>
    <w:rsid w:val="00300D13"/>
    <w:rsid w:val="00300E8F"/>
    <w:rsid w:val="00300FBC"/>
    <w:rsid w:val="00301474"/>
    <w:rsid w:val="003015D8"/>
    <w:rsid w:val="0030160E"/>
    <w:rsid w:val="00301643"/>
    <w:rsid w:val="003017AA"/>
    <w:rsid w:val="003017BD"/>
    <w:rsid w:val="003019DC"/>
    <w:rsid w:val="00301AB5"/>
    <w:rsid w:val="00301B0D"/>
    <w:rsid w:val="00301C51"/>
    <w:rsid w:val="00301CB2"/>
    <w:rsid w:val="00301EA0"/>
    <w:rsid w:val="00301FDD"/>
    <w:rsid w:val="0030203C"/>
    <w:rsid w:val="00302040"/>
    <w:rsid w:val="00302058"/>
    <w:rsid w:val="0030220D"/>
    <w:rsid w:val="00302359"/>
    <w:rsid w:val="00302378"/>
    <w:rsid w:val="003023A8"/>
    <w:rsid w:val="003024D4"/>
    <w:rsid w:val="00302528"/>
    <w:rsid w:val="0030275B"/>
    <w:rsid w:val="0030275C"/>
    <w:rsid w:val="00302875"/>
    <w:rsid w:val="00302905"/>
    <w:rsid w:val="00302C2F"/>
    <w:rsid w:val="00302C35"/>
    <w:rsid w:val="00302C96"/>
    <w:rsid w:val="00302CAF"/>
    <w:rsid w:val="00302D11"/>
    <w:rsid w:val="00302EF8"/>
    <w:rsid w:val="00302F60"/>
    <w:rsid w:val="00302FDF"/>
    <w:rsid w:val="00302FF6"/>
    <w:rsid w:val="00302FF8"/>
    <w:rsid w:val="0030323C"/>
    <w:rsid w:val="00303578"/>
    <w:rsid w:val="00303709"/>
    <w:rsid w:val="00303971"/>
    <w:rsid w:val="00303B87"/>
    <w:rsid w:val="00303C97"/>
    <w:rsid w:val="00303CF9"/>
    <w:rsid w:val="00303DD4"/>
    <w:rsid w:val="00303E24"/>
    <w:rsid w:val="0030403E"/>
    <w:rsid w:val="0030405C"/>
    <w:rsid w:val="003041E4"/>
    <w:rsid w:val="00304245"/>
    <w:rsid w:val="003042A2"/>
    <w:rsid w:val="0030431D"/>
    <w:rsid w:val="00304332"/>
    <w:rsid w:val="0030435C"/>
    <w:rsid w:val="00304520"/>
    <w:rsid w:val="003045B0"/>
    <w:rsid w:val="0030465A"/>
    <w:rsid w:val="003048A1"/>
    <w:rsid w:val="00304936"/>
    <w:rsid w:val="00304998"/>
    <w:rsid w:val="003049AB"/>
    <w:rsid w:val="00304AA5"/>
    <w:rsid w:val="00304AE5"/>
    <w:rsid w:val="00304B75"/>
    <w:rsid w:val="00304B84"/>
    <w:rsid w:val="00304BF9"/>
    <w:rsid w:val="00304CE8"/>
    <w:rsid w:val="00304E42"/>
    <w:rsid w:val="003050D6"/>
    <w:rsid w:val="00305300"/>
    <w:rsid w:val="0030536E"/>
    <w:rsid w:val="00305519"/>
    <w:rsid w:val="003056F2"/>
    <w:rsid w:val="0030584E"/>
    <w:rsid w:val="00305AC8"/>
    <w:rsid w:val="00305AC9"/>
    <w:rsid w:val="00305D84"/>
    <w:rsid w:val="00305E25"/>
    <w:rsid w:val="00305F12"/>
    <w:rsid w:val="00306065"/>
    <w:rsid w:val="00306131"/>
    <w:rsid w:val="00306137"/>
    <w:rsid w:val="00306339"/>
    <w:rsid w:val="00306388"/>
    <w:rsid w:val="003063DD"/>
    <w:rsid w:val="0030649A"/>
    <w:rsid w:val="00306669"/>
    <w:rsid w:val="003068CA"/>
    <w:rsid w:val="0030694D"/>
    <w:rsid w:val="003069F3"/>
    <w:rsid w:val="00306A3A"/>
    <w:rsid w:val="00306AB8"/>
    <w:rsid w:val="00306B46"/>
    <w:rsid w:val="00306B6A"/>
    <w:rsid w:val="00306B93"/>
    <w:rsid w:val="00306BAC"/>
    <w:rsid w:val="00306C3F"/>
    <w:rsid w:val="00306F0E"/>
    <w:rsid w:val="00307272"/>
    <w:rsid w:val="00307299"/>
    <w:rsid w:val="003074C3"/>
    <w:rsid w:val="00307606"/>
    <w:rsid w:val="00307624"/>
    <w:rsid w:val="0030765A"/>
    <w:rsid w:val="0030767C"/>
    <w:rsid w:val="0030768A"/>
    <w:rsid w:val="0030768E"/>
    <w:rsid w:val="003077C6"/>
    <w:rsid w:val="00307867"/>
    <w:rsid w:val="003078D9"/>
    <w:rsid w:val="00307941"/>
    <w:rsid w:val="00307B9C"/>
    <w:rsid w:val="00307BF4"/>
    <w:rsid w:val="00307D0C"/>
    <w:rsid w:val="00307D93"/>
    <w:rsid w:val="00307DBE"/>
    <w:rsid w:val="00307DFA"/>
    <w:rsid w:val="00307E4F"/>
    <w:rsid w:val="00307F92"/>
    <w:rsid w:val="0031007E"/>
    <w:rsid w:val="00310126"/>
    <w:rsid w:val="0031018B"/>
    <w:rsid w:val="0031026A"/>
    <w:rsid w:val="003102F6"/>
    <w:rsid w:val="0031031B"/>
    <w:rsid w:val="0031046A"/>
    <w:rsid w:val="00310518"/>
    <w:rsid w:val="00310668"/>
    <w:rsid w:val="00310678"/>
    <w:rsid w:val="0031068D"/>
    <w:rsid w:val="0031069B"/>
    <w:rsid w:val="003106C5"/>
    <w:rsid w:val="003106C8"/>
    <w:rsid w:val="00310735"/>
    <w:rsid w:val="0031073C"/>
    <w:rsid w:val="00310768"/>
    <w:rsid w:val="00310815"/>
    <w:rsid w:val="003108EB"/>
    <w:rsid w:val="00310935"/>
    <w:rsid w:val="003109E5"/>
    <w:rsid w:val="00310AB1"/>
    <w:rsid w:val="00310C12"/>
    <w:rsid w:val="00310C43"/>
    <w:rsid w:val="00310DC7"/>
    <w:rsid w:val="00310F8A"/>
    <w:rsid w:val="00310FBB"/>
    <w:rsid w:val="00310FEE"/>
    <w:rsid w:val="00311165"/>
    <w:rsid w:val="003111BA"/>
    <w:rsid w:val="0031123F"/>
    <w:rsid w:val="0031125C"/>
    <w:rsid w:val="00311266"/>
    <w:rsid w:val="003112D3"/>
    <w:rsid w:val="00311451"/>
    <w:rsid w:val="0031150C"/>
    <w:rsid w:val="003116F3"/>
    <w:rsid w:val="00311744"/>
    <w:rsid w:val="003117A4"/>
    <w:rsid w:val="003117F5"/>
    <w:rsid w:val="003118A1"/>
    <w:rsid w:val="003118DB"/>
    <w:rsid w:val="00311913"/>
    <w:rsid w:val="00311924"/>
    <w:rsid w:val="00311B79"/>
    <w:rsid w:val="00311B8B"/>
    <w:rsid w:val="00311BC0"/>
    <w:rsid w:val="00311BC3"/>
    <w:rsid w:val="00311C85"/>
    <w:rsid w:val="00311D69"/>
    <w:rsid w:val="00311DB6"/>
    <w:rsid w:val="0031202D"/>
    <w:rsid w:val="0031221C"/>
    <w:rsid w:val="0031240C"/>
    <w:rsid w:val="003124A3"/>
    <w:rsid w:val="0031255A"/>
    <w:rsid w:val="00312569"/>
    <w:rsid w:val="003126A7"/>
    <w:rsid w:val="003128B1"/>
    <w:rsid w:val="003129C4"/>
    <w:rsid w:val="00312A41"/>
    <w:rsid w:val="00312CBF"/>
    <w:rsid w:val="00312D13"/>
    <w:rsid w:val="00312D8A"/>
    <w:rsid w:val="00312D93"/>
    <w:rsid w:val="00312E50"/>
    <w:rsid w:val="00313032"/>
    <w:rsid w:val="003130BB"/>
    <w:rsid w:val="00313102"/>
    <w:rsid w:val="00313162"/>
    <w:rsid w:val="0031318E"/>
    <w:rsid w:val="003131A1"/>
    <w:rsid w:val="003132B3"/>
    <w:rsid w:val="00313362"/>
    <w:rsid w:val="0031368D"/>
    <w:rsid w:val="00313743"/>
    <w:rsid w:val="00313790"/>
    <w:rsid w:val="003138F3"/>
    <w:rsid w:val="003139E7"/>
    <w:rsid w:val="00313C1A"/>
    <w:rsid w:val="00313CD9"/>
    <w:rsid w:val="00313CF6"/>
    <w:rsid w:val="00313F35"/>
    <w:rsid w:val="00313F79"/>
    <w:rsid w:val="00314075"/>
    <w:rsid w:val="003141C8"/>
    <w:rsid w:val="00314207"/>
    <w:rsid w:val="0031426B"/>
    <w:rsid w:val="003144CC"/>
    <w:rsid w:val="00314692"/>
    <w:rsid w:val="00314723"/>
    <w:rsid w:val="00314728"/>
    <w:rsid w:val="0031472D"/>
    <w:rsid w:val="003147CC"/>
    <w:rsid w:val="00314969"/>
    <w:rsid w:val="003149EF"/>
    <w:rsid w:val="00314AD9"/>
    <w:rsid w:val="00314AFA"/>
    <w:rsid w:val="00314B06"/>
    <w:rsid w:val="00314BBE"/>
    <w:rsid w:val="00314BD5"/>
    <w:rsid w:val="00315085"/>
    <w:rsid w:val="00315244"/>
    <w:rsid w:val="00315296"/>
    <w:rsid w:val="0031535D"/>
    <w:rsid w:val="0031538A"/>
    <w:rsid w:val="003153E1"/>
    <w:rsid w:val="003157B1"/>
    <w:rsid w:val="003157C1"/>
    <w:rsid w:val="0031582C"/>
    <w:rsid w:val="00315837"/>
    <w:rsid w:val="0031586B"/>
    <w:rsid w:val="00315A3D"/>
    <w:rsid w:val="00315A3E"/>
    <w:rsid w:val="00315A50"/>
    <w:rsid w:val="00315BAA"/>
    <w:rsid w:val="00315C0E"/>
    <w:rsid w:val="00315C1B"/>
    <w:rsid w:val="00315F4C"/>
    <w:rsid w:val="00315F5F"/>
    <w:rsid w:val="00316124"/>
    <w:rsid w:val="00316156"/>
    <w:rsid w:val="0031628E"/>
    <w:rsid w:val="00316290"/>
    <w:rsid w:val="003164DD"/>
    <w:rsid w:val="00316517"/>
    <w:rsid w:val="00316570"/>
    <w:rsid w:val="00316598"/>
    <w:rsid w:val="003165BD"/>
    <w:rsid w:val="00316628"/>
    <w:rsid w:val="00316654"/>
    <w:rsid w:val="0031666A"/>
    <w:rsid w:val="003166A3"/>
    <w:rsid w:val="00316762"/>
    <w:rsid w:val="003167C4"/>
    <w:rsid w:val="003167C9"/>
    <w:rsid w:val="003169AD"/>
    <w:rsid w:val="00316A12"/>
    <w:rsid w:val="00316A31"/>
    <w:rsid w:val="00316A5C"/>
    <w:rsid w:val="00316A73"/>
    <w:rsid w:val="00316BE0"/>
    <w:rsid w:val="00316CC0"/>
    <w:rsid w:val="00316D0B"/>
    <w:rsid w:val="00316E18"/>
    <w:rsid w:val="00316F4B"/>
    <w:rsid w:val="00317053"/>
    <w:rsid w:val="00317066"/>
    <w:rsid w:val="0031732A"/>
    <w:rsid w:val="003173A5"/>
    <w:rsid w:val="0031749D"/>
    <w:rsid w:val="003174C2"/>
    <w:rsid w:val="00317875"/>
    <w:rsid w:val="00317893"/>
    <w:rsid w:val="003178EC"/>
    <w:rsid w:val="0031790A"/>
    <w:rsid w:val="00317A39"/>
    <w:rsid w:val="00317BD2"/>
    <w:rsid w:val="00317D77"/>
    <w:rsid w:val="00317DD0"/>
    <w:rsid w:val="0032001D"/>
    <w:rsid w:val="003200E6"/>
    <w:rsid w:val="003200FF"/>
    <w:rsid w:val="00320141"/>
    <w:rsid w:val="00320146"/>
    <w:rsid w:val="00320204"/>
    <w:rsid w:val="003203E8"/>
    <w:rsid w:val="00320599"/>
    <w:rsid w:val="0032072B"/>
    <w:rsid w:val="00320761"/>
    <w:rsid w:val="00320803"/>
    <w:rsid w:val="00320894"/>
    <w:rsid w:val="003208E4"/>
    <w:rsid w:val="00320A5D"/>
    <w:rsid w:val="00320AB9"/>
    <w:rsid w:val="00320B02"/>
    <w:rsid w:val="00320BF3"/>
    <w:rsid w:val="00320C57"/>
    <w:rsid w:val="00320F44"/>
    <w:rsid w:val="00320F52"/>
    <w:rsid w:val="00320F8A"/>
    <w:rsid w:val="003210A4"/>
    <w:rsid w:val="003212AC"/>
    <w:rsid w:val="003212E7"/>
    <w:rsid w:val="0032138C"/>
    <w:rsid w:val="00321569"/>
    <w:rsid w:val="0032157F"/>
    <w:rsid w:val="003215A3"/>
    <w:rsid w:val="0032183C"/>
    <w:rsid w:val="00321848"/>
    <w:rsid w:val="0032196B"/>
    <w:rsid w:val="0032197C"/>
    <w:rsid w:val="00321ABF"/>
    <w:rsid w:val="00321B1E"/>
    <w:rsid w:val="00321C5A"/>
    <w:rsid w:val="00321D1A"/>
    <w:rsid w:val="00321DD5"/>
    <w:rsid w:val="00321F36"/>
    <w:rsid w:val="00321F7E"/>
    <w:rsid w:val="0032206B"/>
    <w:rsid w:val="0032218B"/>
    <w:rsid w:val="00322200"/>
    <w:rsid w:val="003222F3"/>
    <w:rsid w:val="00322341"/>
    <w:rsid w:val="003223C5"/>
    <w:rsid w:val="003224C4"/>
    <w:rsid w:val="00322501"/>
    <w:rsid w:val="003225C5"/>
    <w:rsid w:val="00322749"/>
    <w:rsid w:val="003227DF"/>
    <w:rsid w:val="00322854"/>
    <w:rsid w:val="00322C83"/>
    <w:rsid w:val="00322CD6"/>
    <w:rsid w:val="00322DBD"/>
    <w:rsid w:val="00322DFC"/>
    <w:rsid w:val="00322EDA"/>
    <w:rsid w:val="00322EFB"/>
    <w:rsid w:val="00322F58"/>
    <w:rsid w:val="00322FAE"/>
    <w:rsid w:val="003230AB"/>
    <w:rsid w:val="003230C2"/>
    <w:rsid w:val="0032310A"/>
    <w:rsid w:val="0032313A"/>
    <w:rsid w:val="00323161"/>
    <w:rsid w:val="003231D4"/>
    <w:rsid w:val="0032335B"/>
    <w:rsid w:val="00323388"/>
    <w:rsid w:val="003233C0"/>
    <w:rsid w:val="00323411"/>
    <w:rsid w:val="003234A7"/>
    <w:rsid w:val="003235F4"/>
    <w:rsid w:val="00323701"/>
    <w:rsid w:val="00323735"/>
    <w:rsid w:val="00323739"/>
    <w:rsid w:val="00323779"/>
    <w:rsid w:val="0032378F"/>
    <w:rsid w:val="003237A6"/>
    <w:rsid w:val="00323834"/>
    <w:rsid w:val="003238B9"/>
    <w:rsid w:val="00323A16"/>
    <w:rsid w:val="00323ACC"/>
    <w:rsid w:val="00323C29"/>
    <w:rsid w:val="00323C38"/>
    <w:rsid w:val="00323DE5"/>
    <w:rsid w:val="00323E1C"/>
    <w:rsid w:val="00323EE7"/>
    <w:rsid w:val="00324014"/>
    <w:rsid w:val="0032411F"/>
    <w:rsid w:val="00324233"/>
    <w:rsid w:val="003242EB"/>
    <w:rsid w:val="003243DE"/>
    <w:rsid w:val="003244B2"/>
    <w:rsid w:val="00324524"/>
    <w:rsid w:val="00324778"/>
    <w:rsid w:val="00324AAD"/>
    <w:rsid w:val="00324BD7"/>
    <w:rsid w:val="00324C0E"/>
    <w:rsid w:val="00324C43"/>
    <w:rsid w:val="00324CE3"/>
    <w:rsid w:val="00324D72"/>
    <w:rsid w:val="00324F6A"/>
    <w:rsid w:val="0032510E"/>
    <w:rsid w:val="00325150"/>
    <w:rsid w:val="00325185"/>
    <w:rsid w:val="00325193"/>
    <w:rsid w:val="003252EE"/>
    <w:rsid w:val="0032546F"/>
    <w:rsid w:val="003254E9"/>
    <w:rsid w:val="003257DB"/>
    <w:rsid w:val="00325879"/>
    <w:rsid w:val="00325949"/>
    <w:rsid w:val="00325BC8"/>
    <w:rsid w:val="00325D02"/>
    <w:rsid w:val="00325DB3"/>
    <w:rsid w:val="00325FB6"/>
    <w:rsid w:val="00325FE6"/>
    <w:rsid w:val="0032625C"/>
    <w:rsid w:val="00326404"/>
    <w:rsid w:val="003264E9"/>
    <w:rsid w:val="00326549"/>
    <w:rsid w:val="0032654D"/>
    <w:rsid w:val="0032654E"/>
    <w:rsid w:val="003265CA"/>
    <w:rsid w:val="00326738"/>
    <w:rsid w:val="00326897"/>
    <w:rsid w:val="00326A60"/>
    <w:rsid w:val="00326BD2"/>
    <w:rsid w:val="00326BDB"/>
    <w:rsid w:val="00326C79"/>
    <w:rsid w:val="00326D09"/>
    <w:rsid w:val="00326DE2"/>
    <w:rsid w:val="00326E2D"/>
    <w:rsid w:val="00326E74"/>
    <w:rsid w:val="00327028"/>
    <w:rsid w:val="00327051"/>
    <w:rsid w:val="00327102"/>
    <w:rsid w:val="00327106"/>
    <w:rsid w:val="00327237"/>
    <w:rsid w:val="0032731E"/>
    <w:rsid w:val="0032737E"/>
    <w:rsid w:val="00327383"/>
    <w:rsid w:val="0032757E"/>
    <w:rsid w:val="003275CA"/>
    <w:rsid w:val="003275EB"/>
    <w:rsid w:val="0032772D"/>
    <w:rsid w:val="00327798"/>
    <w:rsid w:val="00327928"/>
    <w:rsid w:val="00327A93"/>
    <w:rsid w:val="00327CDA"/>
    <w:rsid w:val="00327CE6"/>
    <w:rsid w:val="00327DAE"/>
    <w:rsid w:val="00327F7C"/>
    <w:rsid w:val="00330081"/>
    <w:rsid w:val="003300D2"/>
    <w:rsid w:val="0033015F"/>
    <w:rsid w:val="00330204"/>
    <w:rsid w:val="003302D6"/>
    <w:rsid w:val="0033046F"/>
    <w:rsid w:val="0033057C"/>
    <w:rsid w:val="00330795"/>
    <w:rsid w:val="00330864"/>
    <w:rsid w:val="00330A47"/>
    <w:rsid w:val="00330AAA"/>
    <w:rsid w:val="00330C5F"/>
    <w:rsid w:val="00330D63"/>
    <w:rsid w:val="00330E9F"/>
    <w:rsid w:val="00330F82"/>
    <w:rsid w:val="00330FB5"/>
    <w:rsid w:val="003310DF"/>
    <w:rsid w:val="00331111"/>
    <w:rsid w:val="00331240"/>
    <w:rsid w:val="003312AA"/>
    <w:rsid w:val="003313E1"/>
    <w:rsid w:val="00331466"/>
    <w:rsid w:val="003314A6"/>
    <w:rsid w:val="003314DD"/>
    <w:rsid w:val="00331510"/>
    <w:rsid w:val="00331582"/>
    <w:rsid w:val="003315E8"/>
    <w:rsid w:val="00331714"/>
    <w:rsid w:val="003317B7"/>
    <w:rsid w:val="00331A43"/>
    <w:rsid w:val="00331ABC"/>
    <w:rsid w:val="00331ABD"/>
    <w:rsid w:val="00331B0E"/>
    <w:rsid w:val="00331BBA"/>
    <w:rsid w:val="00331CA5"/>
    <w:rsid w:val="00331D69"/>
    <w:rsid w:val="00331DA2"/>
    <w:rsid w:val="00331DA8"/>
    <w:rsid w:val="00331EDD"/>
    <w:rsid w:val="00331FDB"/>
    <w:rsid w:val="00331FF8"/>
    <w:rsid w:val="00332019"/>
    <w:rsid w:val="003322E0"/>
    <w:rsid w:val="0033238F"/>
    <w:rsid w:val="003324D9"/>
    <w:rsid w:val="00332515"/>
    <w:rsid w:val="00332608"/>
    <w:rsid w:val="003327FF"/>
    <w:rsid w:val="00332827"/>
    <w:rsid w:val="0033284B"/>
    <w:rsid w:val="003328A0"/>
    <w:rsid w:val="003328B2"/>
    <w:rsid w:val="00332938"/>
    <w:rsid w:val="003329E4"/>
    <w:rsid w:val="00332A34"/>
    <w:rsid w:val="00332BC6"/>
    <w:rsid w:val="00332C60"/>
    <w:rsid w:val="00332D33"/>
    <w:rsid w:val="00332D6D"/>
    <w:rsid w:val="00332E8A"/>
    <w:rsid w:val="00332F7A"/>
    <w:rsid w:val="00332F86"/>
    <w:rsid w:val="00332FF5"/>
    <w:rsid w:val="00332FFC"/>
    <w:rsid w:val="003330BD"/>
    <w:rsid w:val="003332C0"/>
    <w:rsid w:val="0033340E"/>
    <w:rsid w:val="00333470"/>
    <w:rsid w:val="003334D1"/>
    <w:rsid w:val="003334E7"/>
    <w:rsid w:val="0033361D"/>
    <w:rsid w:val="0033365B"/>
    <w:rsid w:val="00333771"/>
    <w:rsid w:val="00333778"/>
    <w:rsid w:val="003337C9"/>
    <w:rsid w:val="003337DB"/>
    <w:rsid w:val="00333880"/>
    <w:rsid w:val="003338F2"/>
    <w:rsid w:val="003338F7"/>
    <w:rsid w:val="0033397F"/>
    <w:rsid w:val="003339D8"/>
    <w:rsid w:val="00333C18"/>
    <w:rsid w:val="00333CD2"/>
    <w:rsid w:val="00333D02"/>
    <w:rsid w:val="00333D55"/>
    <w:rsid w:val="00333DD7"/>
    <w:rsid w:val="00333EC4"/>
    <w:rsid w:val="00334043"/>
    <w:rsid w:val="0033407B"/>
    <w:rsid w:val="0033414E"/>
    <w:rsid w:val="0033427A"/>
    <w:rsid w:val="003342B5"/>
    <w:rsid w:val="00334356"/>
    <w:rsid w:val="00334408"/>
    <w:rsid w:val="00334571"/>
    <w:rsid w:val="003345F4"/>
    <w:rsid w:val="0033494E"/>
    <w:rsid w:val="00334B91"/>
    <w:rsid w:val="00334BD9"/>
    <w:rsid w:val="00334C51"/>
    <w:rsid w:val="00334CA0"/>
    <w:rsid w:val="00334CC0"/>
    <w:rsid w:val="00334D74"/>
    <w:rsid w:val="00334F44"/>
    <w:rsid w:val="0033500D"/>
    <w:rsid w:val="003350B8"/>
    <w:rsid w:val="0033523D"/>
    <w:rsid w:val="00335254"/>
    <w:rsid w:val="0033528F"/>
    <w:rsid w:val="00335592"/>
    <w:rsid w:val="003356A2"/>
    <w:rsid w:val="0033579E"/>
    <w:rsid w:val="00335A1E"/>
    <w:rsid w:val="00335A4D"/>
    <w:rsid w:val="00335A59"/>
    <w:rsid w:val="00335B7A"/>
    <w:rsid w:val="00335DDB"/>
    <w:rsid w:val="00335E4A"/>
    <w:rsid w:val="00335FDC"/>
    <w:rsid w:val="0033602B"/>
    <w:rsid w:val="00336040"/>
    <w:rsid w:val="003361CB"/>
    <w:rsid w:val="0033644D"/>
    <w:rsid w:val="003364E5"/>
    <w:rsid w:val="00336509"/>
    <w:rsid w:val="003365D0"/>
    <w:rsid w:val="00336856"/>
    <w:rsid w:val="00336AB6"/>
    <w:rsid w:val="00336AF1"/>
    <w:rsid w:val="00336B3C"/>
    <w:rsid w:val="00336C2F"/>
    <w:rsid w:val="00336E40"/>
    <w:rsid w:val="00336EB8"/>
    <w:rsid w:val="00336ED7"/>
    <w:rsid w:val="003370A4"/>
    <w:rsid w:val="00337257"/>
    <w:rsid w:val="003372E2"/>
    <w:rsid w:val="00337302"/>
    <w:rsid w:val="00337426"/>
    <w:rsid w:val="00337566"/>
    <w:rsid w:val="00337590"/>
    <w:rsid w:val="003376A3"/>
    <w:rsid w:val="0033783C"/>
    <w:rsid w:val="0033795A"/>
    <w:rsid w:val="003379DE"/>
    <w:rsid w:val="00337BE3"/>
    <w:rsid w:val="00337C60"/>
    <w:rsid w:val="00337CCC"/>
    <w:rsid w:val="00337EB3"/>
    <w:rsid w:val="00337EEA"/>
    <w:rsid w:val="0034001F"/>
    <w:rsid w:val="00340053"/>
    <w:rsid w:val="003401C3"/>
    <w:rsid w:val="00340351"/>
    <w:rsid w:val="003404C7"/>
    <w:rsid w:val="00340539"/>
    <w:rsid w:val="0034061B"/>
    <w:rsid w:val="00340687"/>
    <w:rsid w:val="0034070F"/>
    <w:rsid w:val="00340710"/>
    <w:rsid w:val="0034078D"/>
    <w:rsid w:val="003407DA"/>
    <w:rsid w:val="00340860"/>
    <w:rsid w:val="00340922"/>
    <w:rsid w:val="00340A49"/>
    <w:rsid w:val="00340A65"/>
    <w:rsid w:val="00340B94"/>
    <w:rsid w:val="00340CE1"/>
    <w:rsid w:val="00341091"/>
    <w:rsid w:val="0034111B"/>
    <w:rsid w:val="00341267"/>
    <w:rsid w:val="003413F8"/>
    <w:rsid w:val="00341482"/>
    <w:rsid w:val="00341525"/>
    <w:rsid w:val="00341549"/>
    <w:rsid w:val="0034166E"/>
    <w:rsid w:val="00341A76"/>
    <w:rsid w:val="00341A79"/>
    <w:rsid w:val="00341C6B"/>
    <w:rsid w:val="00341E09"/>
    <w:rsid w:val="00341ECC"/>
    <w:rsid w:val="00341EE2"/>
    <w:rsid w:val="00341F0D"/>
    <w:rsid w:val="00341F57"/>
    <w:rsid w:val="00341F9F"/>
    <w:rsid w:val="00342042"/>
    <w:rsid w:val="003420F9"/>
    <w:rsid w:val="003420FF"/>
    <w:rsid w:val="00342152"/>
    <w:rsid w:val="00342194"/>
    <w:rsid w:val="003421E9"/>
    <w:rsid w:val="0034229B"/>
    <w:rsid w:val="0034248F"/>
    <w:rsid w:val="003424DF"/>
    <w:rsid w:val="00342558"/>
    <w:rsid w:val="003426A0"/>
    <w:rsid w:val="0034273B"/>
    <w:rsid w:val="00342A5F"/>
    <w:rsid w:val="00342AFD"/>
    <w:rsid w:val="00342C15"/>
    <w:rsid w:val="00342C67"/>
    <w:rsid w:val="00342D50"/>
    <w:rsid w:val="00342D82"/>
    <w:rsid w:val="00342F48"/>
    <w:rsid w:val="00342F90"/>
    <w:rsid w:val="00343055"/>
    <w:rsid w:val="003430BC"/>
    <w:rsid w:val="00343124"/>
    <w:rsid w:val="00343209"/>
    <w:rsid w:val="0034324D"/>
    <w:rsid w:val="00343351"/>
    <w:rsid w:val="0034339B"/>
    <w:rsid w:val="003433C3"/>
    <w:rsid w:val="0034341D"/>
    <w:rsid w:val="00343428"/>
    <w:rsid w:val="00343462"/>
    <w:rsid w:val="00343570"/>
    <w:rsid w:val="00343594"/>
    <w:rsid w:val="003437DE"/>
    <w:rsid w:val="0034383A"/>
    <w:rsid w:val="00343887"/>
    <w:rsid w:val="00343AEB"/>
    <w:rsid w:val="00343B2B"/>
    <w:rsid w:val="00343CB9"/>
    <w:rsid w:val="00343EAA"/>
    <w:rsid w:val="00344027"/>
    <w:rsid w:val="003443B9"/>
    <w:rsid w:val="003444A0"/>
    <w:rsid w:val="003444E8"/>
    <w:rsid w:val="003445CA"/>
    <w:rsid w:val="00344615"/>
    <w:rsid w:val="0034470E"/>
    <w:rsid w:val="0034477F"/>
    <w:rsid w:val="00344803"/>
    <w:rsid w:val="0034485C"/>
    <w:rsid w:val="0034491B"/>
    <w:rsid w:val="003449AE"/>
    <w:rsid w:val="00344A9B"/>
    <w:rsid w:val="00344B03"/>
    <w:rsid w:val="00344B19"/>
    <w:rsid w:val="00344E36"/>
    <w:rsid w:val="00344E61"/>
    <w:rsid w:val="00344E86"/>
    <w:rsid w:val="00344EFD"/>
    <w:rsid w:val="00345215"/>
    <w:rsid w:val="0034521A"/>
    <w:rsid w:val="00345312"/>
    <w:rsid w:val="00345459"/>
    <w:rsid w:val="00345544"/>
    <w:rsid w:val="00345645"/>
    <w:rsid w:val="00345694"/>
    <w:rsid w:val="0034571A"/>
    <w:rsid w:val="00345833"/>
    <w:rsid w:val="00345941"/>
    <w:rsid w:val="0034594A"/>
    <w:rsid w:val="00345974"/>
    <w:rsid w:val="00345AAA"/>
    <w:rsid w:val="00345D38"/>
    <w:rsid w:val="00345D57"/>
    <w:rsid w:val="00345D6B"/>
    <w:rsid w:val="00345E03"/>
    <w:rsid w:val="00345F8E"/>
    <w:rsid w:val="00345F95"/>
    <w:rsid w:val="0034608E"/>
    <w:rsid w:val="00346173"/>
    <w:rsid w:val="0034629B"/>
    <w:rsid w:val="003462D8"/>
    <w:rsid w:val="003463CE"/>
    <w:rsid w:val="003463D1"/>
    <w:rsid w:val="003463EA"/>
    <w:rsid w:val="0034650E"/>
    <w:rsid w:val="003467A8"/>
    <w:rsid w:val="003467C9"/>
    <w:rsid w:val="0034684F"/>
    <w:rsid w:val="0034686F"/>
    <w:rsid w:val="00346AA5"/>
    <w:rsid w:val="00346DB2"/>
    <w:rsid w:val="00346DF9"/>
    <w:rsid w:val="00346E05"/>
    <w:rsid w:val="00346F50"/>
    <w:rsid w:val="00347166"/>
    <w:rsid w:val="00347236"/>
    <w:rsid w:val="00347249"/>
    <w:rsid w:val="003472CD"/>
    <w:rsid w:val="00347397"/>
    <w:rsid w:val="003473CB"/>
    <w:rsid w:val="00347448"/>
    <w:rsid w:val="003474A3"/>
    <w:rsid w:val="00347567"/>
    <w:rsid w:val="003475B6"/>
    <w:rsid w:val="0034765C"/>
    <w:rsid w:val="00347698"/>
    <w:rsid w:val="003476BF"/>
    <w:rsid w:val="00347796"/>
    <w:rsid w:val="00347940"/>
    <w:rsid w:val="00347A71"/>
    <w:rsid w:val="00347BE9"/>
    <w:rsid w:val="00347CB1"/>
    <w:rsid w:val="00347E02"/>
    <w:rsid w:val="00347F05"/>
    <w:rsid w:val="0035040B"/>
    <w:rsid w:val="0035048B"/>
    <w:rsid w:val="00350619"/>
    <w:rsid w:val="003507CF"/>
    <w:rsid w:val="0035087C"/>
    <w:rsid w:val="003508A8"/>
    <w:rsid w:val="00350916"/>
    <w:rsid w:val="00350A97"/>
    <w:rsid w:val="00350C00"/>
    <w:rsid w:val="00350C54"/>
    <w:rsid w:val="00350CAC"/>
    <w:rsid w:val="00350DBC"/>
    <w:rsid w:val="00350F55"/>
    <w:rsid w:val="00350FB3"/>
    <w:rsid w:val="00351123"/>
    <w:rsid w:val="003511BB"/>
    <w:rsid w:val="00351252"/>
    <w:rsid w:val="003512A3"/>
    <w:rsid w:val="00351368"/>
    <w:rsid w:val="003514A7"/>
    <w:rsid w:val="00351646"/>
    <w:rsid w:val="00351657"/>
    <w:rsid w:val="003517E2"/>
    <w:rsid w:val="003518B2"/>
    <w:rsid w:val="003519D0"/>
    <w:rsid w:val="003519D5"/>
    <w:rsid w:val="00351A0C"/>
    <w:rsid w:val="00351E84"/>
    <w:rsid w:val="00351F23"/>
    <w:rsid w:val="00352056"/>
    <w:rsid w:val="00352080"/>
    <w:rsid w:val="003521C0"/>
    <w:rsid w:val="003522E6"/>
    <w:rsid w:val="0035238D"/>
    <w:rsid w:val="00352468"/>
    <w:rsid w:val="00352617"/>
    <w:rsid w:val="003526E0"/>
    <w:rsid w:val="00352708"/>
    <w:rsid w:val="003527B8"/>
    <w:rsid w:val="003528B7"/>
    <w:rsid w:val="00352952"/>
    <w:rsid w:val="00352981"/>
    <w:rsid w:val="003529D0"/>
    <w:rsid w:val="00352ACF"/>
    <w:rsid w:val="00352C4B"/>
    <w:rsid w:val="00352D79"/>
    <w:rsid w:val="00352E59"/>
    <w:rsid w:val="00352EE7"/>
    <w:rsid w:val="00352FB5"/>
    <w:rsid w:val="00353292"/>
    <w:rsid w:val="0035340D"/>
    <w:rsid w:val="0035352C"/>
    <w:rsid w:val="00353575"/>
    <w:rsid w:val="003535B7"/>
    <w:rsid w:val="00353723"/>
    <w:rsid w:val="00353778"/>
    <w:rsid w:val="003537D4"/>
    <w:rsid w:val="003537D7"/>
    <w:rsid w:val="003538C8"/>
    <w:rsid w:val="00353905"/>
    <w:rsid w:val="00353B20"/>
    <w:rsid w:val="00353B6C"/>
    <w:rsid w:val="00353C33"/>
    <w:rsid w:val="00353C7D"/>
    <w:rsid w:val="00353D23"/>
    <w:rsid w:val="00353D6D"/>
    <w:rsid w:val="00353EA4"/>
    <w:rsid w:val="003540EA"/>
    <w:rsid w:val="00354281"/>
    <w:rsid w:val="00354495"/>
    <w:rsid w:val="0035460E"/>
    <w:rsid w:val="0035462A"/>
    <w:rsid w:val="00354682"/>
    <w:rsid w:val="00354684"/>
    <w:rsid w:val="0035476B"/>
    <w:rsid w:val="003547EB"/>
    <w:rsid w:val="00354AB1"/>
    <w:rsid w:val="00354B51"/>
    <w:rsid w:val="00354B9E"/>
    <w:rsid w:val="00354BE3"/>
    <w:rsid w:val="00354E14"/>
    <w:rsid w:val="00354E81"/>
    <w:rsid w:val="003550DA"/>
    <w:rsid w:val="003550F3"/>
    <w:rsid w:val="0035514B"/>
    <w:rsid w:val="00355212"/>
    <w:rsid w:val="00355329"/>
    <w:rsid w:val="0035533B"/>
    <w:rsid w:val="00355345"/>
    <w:rsid w:val="00355561"/>
    <w:rsid w:val="00355640"/>
    <w:rsid w:val="003556AD"/>
    <w:rsid w:val="003556B5"/>
    <w:rsid w:val="00355777"/>
    <w:rsid w:val="0035581E"/>
    <w:rsid w:val="003558DC"/>
    <w:rsid w:val="00355AD2"/>
    <w:rsid w:val="00355B12"/>
    <w:rsid w:val="00355BB2"/>
    <w:rsid w:val="00355E42"/>
    <w:rsid w:val="00355E71"/>
    <w:rsid w:val="00355F29"/>
    <w:rsid w:val="00356354"/>
    <w:rsid w:val="00356476"/>
    <w:rsid w:val="0035647A"/>
    <w:rsid w:val="003565B4"/>
    <w:rsid w:val="003566A9"/>
    <w:rsid w:val="00356770"/>
    <w:rsid w:val="003567B7"/>
    <w:rsid w:val="00356813"/>
    <w:rsid w:val="003568C0"/>
    <w:rsid w:val="0035697B"/>
    <w:rsid w:val="003569FE"/>
    <w:rsid w:val="00356B76"/>
    <w:rsid w:val="00356BB7"/>
    <w:rsid w:val="00356C5A"/>
    <w:rsid w:val="00356D12"/>
    <w:rsid w:val="00356E6A"/>
    <w:rsid w:val="00356EB7"/>
    <w:rsid w:val="00356F6C"/>
    <w:rsid w:val="00357076"/>
    <w:rsid w:val="0035713B"/>
    <w:rsid w:val="0035719B"/>
    <w:rsid w:val="0035746F"/>
    <w:rsid w:val="00357575"/>
    <w:rsid w:val="00357605"/>
    <w:rsid w:val="0035774D"/>
    <w:rsid w:val="00357843"/>
    <w:rsid w:val="00357867"/>
    <w:rsid w:val="003578B3"/>
    <w:rsid w:val="003578C3"/>
    <w:rsid w:val="003579F0"/>
    <w:rsid w:val="00357B23"/>
    <w:rsid w:val="00357B6B"/>
    <w:rsid w:val="00357CD7"/>
    <w:rsid w:val="00357D2E"/>
    <w:rsid w:val="003601CC"/>
    <w:rsid w:val="0036026A"/>
    <w:rsid w:val="0036047E"/>
    <w:rsid w:val="0036049B"/>
    <w:rsid w:val="003605FC"/>
    <w:rsid w:val="003606DF"/>
    <w:rsid w:val="00360830"/>
    <w:rsid w:val="00360840"/>
    <w:rsid w:val="0036097E"/>
    <w:rsid w:val="00360BBC"/>
    <w:rsid w:val="00360C9E"/>
    <w:rsid w:val="00360CA9"/>
    <w:rsid w:val="00360CCA"/>
    <w:rsid w:val="00360F5D"/>
    <w:rsid w:val="00360FB4"/>
    <w:rsid w:val="00361085"/>
    <w:rsid w:val="00361161"/>
    <w:rsid w:val="0036116D"/>
    <w:rsid w:val="0036117B"/>
    <w:rsid w:val="00361184"/>
    <w:rsid w:val="0036121A"/>
    <w:rsid w:val="00361338"/>
    <w:rsid w:val="003613BF"/>
    <w:rsid w:val="00361556"/>
    <w:rsid w:val="003615EA"/>
    <w:rsid w:val="0036162C"/>
    <w:rsid w:val="00361738"/>
    <w:rsid w:val="003617ED"/>
    <w:rsid w:val="00361ADF"/>
    <w:rsid w:val="00361B0E"/>
    <w:rsid w:val="00361B69"/>
    <w:rsid w:val="00361B6B"/>
    <w:rsid w:val="00361B9C"/>
    <w:rsid w:val="00361BA9"/>
    <w:rsid w:val="00361C7A"/>
    <w:rsid w:val="00361CAE"/>
    <w:rsid w:val="00361DA0"/>
    <w:rsid w:val="00361DE8"/>
    <w:rsid w:val="00361E31"/>
    <w:rsid w:val="00361F12"/>
    <w:rsid w:val="00361F82"/>
    <w:rsid w:val="00361FA4"/>
    <w:rsid w:val="00362378"/>
    <w:rsid w:val="0036243B"/>
    <w:rsid w:val="0036248F"/>
    <w:rsid w:val="003627E7"/>
    <w:rsid w:val="00362867"/>
    <w:rsid w:val="00362923"/>
    <w:rsid w:val="00362A17"/>
    <w:rsid w:val="00362DE5"/>
    <w:rsid w:val="00362E5B"/>
    <w:rsid w:val="00362FA9"/>
    <w:rsid w:val="00363011"/>
    <w:rsid w:val="003630C4"/>
    <w:rsid w:val="0036314D"/>
    <w:rsid w:val="00363196"/>
    <w:rsid w:val="0036322B"/>
    <w:rsid w:val="00363356"/>
    <w:rsid w:val="0036367D"/>
    <w:rsid w:val="003637BC"/>
    <w:rsid w:val="0036382F"/>
    <w:rsid w:val="0036384E"/>
    <w:rsid w:val="003638E9"/>
    <w:rsid w:val="00363906"/>
    <w:rsid w:val="0036399B"/>
    <w:rsid w:val="00363A49"/>
    <w:rsid w:val="00363AAC"/>
    <w:rsid w:val="00363AB8"/>
    <w:rsid w:val="00363BC3"/>
    <w:rsid w:val="00363C3D"/>
    <w:rsid w:val="00363C60"/>
    <w:rsid w:val="00363EAF"/>
    <w:rsid w:val="00363F54"/>
    <w:rsid w:val="0036438D"/>
    <w:rsid w:val="003643A4"/>
    <w:rsid w:val="003643A7"/>
    <w:rsid w:val="003643F1"/>
    <w:rsid w:val="00364441"/>
    <w:rsid w:val="0036463B"/>
    <w:rsid w:val="00364777"/>
    <w:rsid w:val="003648F8"/>
    <w:rsid w:val="003648FE"/>
    <w:rsid w:val="003649DE"/>
    <w:rsid w:val="00364A84"/>
    <w:rsid w:val="00364AB6"/>
    <w:rsid w:val="00364AC8"/>
    <w:rsid w:val="00364B84"/>
    <w:rsid w:val="00364C11"/>
    <w:rsid w:val="00364D60"/>
    <w:rsid w:val="00364D8D"/>
    <w:rsid w:val="0036510A"/>
    <w:rsid w:val="003651A7"/>
    <w:rsid w:val="003651FF"/>
    <w:rsid w:val="00365376"/>
    <w:rsid w:val="0036538E"/>
    <w:rsid w:val="00365396"/>
    <w:rsid w:val="003654E2"/>
    <w:rsid w:val="00365926"/>
    <w:rsid w:val="00365953"/>
    <w:rsid w:val="003659B3"/>
    <w:rsid w:val="00365BB8"/>
    <w:rsid w:val="00365D0A"/>
    <w:rsid w:val="00365D1B"/>
    <w:rsid w:val="00365EBF"/>
    <w:rsid w:val="00365F37"/>
    <w:rsid w:val="00366084"/>
    <w:rsid w:val="00366289"/>
    <w:rsid w:val="0036630B"/>
    <w:rsid w:val="003663E3"/>
    <w:rsid w:val="003663F0"/>
    <w:rsid w:val="003665C7"/>
    <w:rsid w:val="00366602"/>
    <w:rsid w:val="00366607"/>
    <w:rsid w:val="00366A20"/>
    <w:rsid w:val="00366A5F"/>
    <w:rsid w:val="00366A62"/>
    <w:rsid w:val="00366B13"/>
    <w:rsid w:val="00366B1E"/>
    <w:rsid w:val="00366B33"/>
    <w:rsid w:val="00366BF3"/>
    <w:rsid w:val="00366CE4"/>
    <w:rsid w:val="00366D11"/>
    <w:rsid w:val="00366D59"/>
    <w:rsid w:val="00366E97"/>
    <w:rsid w:val="00366ED4"/>
    <w:rsid w:val="00366F85"/>
    <w:rsid w:val="00367062"/>
    <w:rsid w:val="0036717F"/>
    <w:rsid w:val="00367252"/>
    <w:rsid w:val="00367292"/>
    <w:rsid w:val="0036730C"/>
    <w:rsid w:val="003673BC"/>
    <w:rsid w:val="00367417"/>
    <w:rsid w:val="00367516"/>
    <w:rsid w:val="0036762E"/>
    <w:rsid w:val="0036788C"/>
    <w:rsid w:val="00367AC4"/>
    <w:rsid w:val="00367BA0"/>
    <w:rsid w:val="00367C15"/>
    <w:rsid w:val="00367D95"/>
    <w:rsid w:val="00367DE5"/>
    <w:rsid w:val="00367F46"/>
    <w:rsid w:val="0037001D"/>
    <w:rsid w:val="00370026"/>
    <w:rsid w:val="0037015F"/>
    <w:rsid w:val="00370269"/>
    <w:rsid w:val="00370283"/>
    <w:rsid w:val="003707E7"/>
    <w:rsid w:val="0037088C"/>
    <w:rsid w:val="0037091A"/>
    <w:rsid w:val="00370949"/>
    <w:rsid w:val="00370DB0"/>
    <w:rsid w:val="00371097"/>
    <w:rsid w:val="003711B0"/>
    <w:rsid w:val="00371341"/>
    <w:rsid w:val="0037143D"/>
    <w:rsid w:val="003714A1"/>
    <w:rsid w:val="0037154A"/>
    <w:rsid w:val="003715A3"/>
    <w:rsid w:val="003715BF"/>
    <w:rsid w:val="003715FA"/>
    <w:rsid w:val="0037161F"/>
    <w:rsid w:val="0037165B"/>
    <w:rsid w:val="0037172E"/>
    <w:rsid w:val="003717B9"/>
    <w:rsid w:val="003718CC"/>
    <w:rsid w:val="00371BEE"/>
    <w:rsid w:val="00371D29"/>
    <w:rsid w:val="00371D82"/>
    <w:rsid w:val="00371E60"/>
    <w:rsid w:val="00371EF2"/>
    <w:rsid w:val="00372074"/>
    <w:rsid w:val="003722B2"/>
    <w:rsid w:val="003722C8"/>
    <w:rsid w:val="00372491"/>
    <w:rsid w:val="00372563"/>
    <w:rsid w:val="003725D7"/>
    <w:rsid w:val="00372628"/>
    <w:rsid w:val="0037263A"/>
    <w:rsid w:val="00372697"/>
    <w:rsid w:val="0037273D"/>
    <w:rsid w:val="00372B5E"/>
    <w:rsid w:val="00372C15"/>
    <w:rsid w:val="00372C23"/>
    <w:rsid w:val="00372D85"/>
    <w:rsid w:val="00372D9A"/>
    <w:rsid w:val="00372DAD"/>
    <w:rsid w:val="00372E9B"/>
    <w:rsid w:val="00372EBB"/>
    <w:rsid w:val="00372ECC"/>
    <w:rsid w:val="00372F38"/>
    <w:rsid w:val="00372F6B"/>
    <w:rsid w:val="00372F9D"/>
    <w:rsid w:val="0037317F"/>
    <w:rsid w:val="003731B4"/>
    <w:rsid w:val="0037325E"/>
    <w:rsid w:val="003732BE"/>
    <w:rsid w:val="003732C4"/>
    <w:rsid w:val="0037332D"/>
    <w:rsid w:val="00373510"/>
    <w:rsid w:val="00373513"/>
    <w:rsid w:val="00373687"/>
    <w:rsid w:val="00373749"/>
    <w:rsid w:val="0037374F"/>
    <w:rsid w:val="00373889"/>
    <w:rsid w:val="003738B7"/>
    <w:rsid w:val="003739AF"/>
    <w:rsid w:val="00373A8A"/>
    <w:rsid w:val="00373A93"/>
    <w:rsid w:val="00373DDA"/>
    <w:rsid w:val="00373E1D"/>
    <w:rsid w:val="00373F43"/>
    <w:rsid w:val="00373FDE"/>
    <w:rsid w:val="0037404F"/>
    <w:rsid w:val="00374243"/>
    <w:rsid w:val="003742B3"/>
    <w:rsid w:val="00374305"/>
    <w:rsid w:val="00374371"/>
    <w:rsid w:val="00374477"/>
    <w:rsid w:val="00374671"/>
    <w:rsid w:val="00374828"/>
    <w:rsid w:val="0037494E"/>
    <w:rsid w:val="0037495C"/>
    <w:rsid w:val="0037499E"/>
    <w:rsid w:val="003749D1"/>
    <w:rsid w:val="00374D31"/>
    <w:rsid w:val="00374EC2"/>
    <w:rsid w:val="00374F4B"/>
    <w:rsid w:val="00374F83"/>
    <w:rsid w:val="00375033"/>
    <w:rsid w:val="0037504C"/>
    <w:rsid w:val="00375075"/>
    <w:rsid w:val="003751B0"/>
    <w:rsid w:val="00375278"/>
    <w:rsid w:val="0037527F"/>
    <w:rsid w:val="0037537F"/>
    <w:rsid w:val="00375497"/>
    <w:rsid w:val="00375691"/>
    <w:rsid w:val="003756A4"/>
    <w:rsid w:val="0037578A"/>
    <w:rsid w:val="00375799"/>
    <w:rsid w:val="003757D3"/>
    <w:rsid w:val="003757D7"/>
    <w:rsid w:val="003758CE"/>
    <w:rsid w:val="00375986"/>
    <w:rsid w:val="003759FC"/>
    <w:rsid w:val="00375A26"/>
    <w:rsid w:val="00375A9D"/>
    <w:rsid w:val="00375B5B"/>
    <w:rsid w:val="00375C17"/>
    <w:rsid w:val="00375C4D"/>
    <w:rsid w:val="00375D1A"/>
    <w:rsid w:val="00375D21"/>
    <w:rsid w:val="00375E5E"/>
    <w:rsid w:val="00375EAD"/>
    <w:rsid w:val="00375EB7"/>
    <w:rsid w:val="00375F59"/>
    <w:rsid w:val="00375FF7"/>
    <w:rsid w:val="00376054"/>
    <w:rsid w:val="00376069"/>
    <w:rsid w:val="003760A1"/>
    <w:rsid w:val="003763DB"/>
    <w:rsid w:val="003764BA"/>
    <w:rsid w:val="003765BB"/>
    <w:rsid w:val="003767FB"/>
    <w:rsid w:val="00376897"/>
    <w:rsid w:val="0037696F"/>
    <w:rsid w:val="00376A69"/>
    <w:rsid w:val="00376B23"/>
    <w:rsid w:val="00376B63"/>
    <w:rsid w:val="00376B99"/>
    <w:rsid w:val="00376BDE"/>
    <w:rsid w:val="00376D9A"/>
    <w:rsid w:val="00376D9B"/>
    <w:rsid w:val="00376DE2"/>
    <w:rsid w:val="00376E24"/>
    <w:rsid w:val="00376F6B"/>
    <w:rsid w:val="0037707B"/>
    <w:rsid w:val="003770B6"/>
    <w:rsid w:val="003770F2"/>
    <w:rsid w:val="003770F7"/>
    <w:rsid w:val="0037718D"/>
    <w:rsid w:val="003771B1"/>
    <w:rsid w:val="003771CD"/>
    <w:rsid w:val="00377515"/>
    <w:rsid w:val="00377621"/>
    <w:rsid w:val="00377659"/>
    <w:rsid w:val="00377672"/>
    <w:rsid w:val="0037776A"/>
    <w:rsid w:val="0037778F"/>
    <w:rsid w:val="003777D3"/>
    <w:rsid w:val="003777EE"/>
    <w:rsid w:val="00377834"/>
    <w:rsid w:val="003778DF"/>
    <w:rsid w:val="00377924"/>
    <w:rsid w:val="00377A5A"/>
    <w:rsid w:val="00377A9C"/>
    <w:rsid w:val="00377ACF"/>
    <w:rsid w:val="00377D37"/>
    <w:rsid w:val="00377D3C"/>
    <w:rsid w:val="00377EBF"/>
    <w:rsid w:val="00380003"/>
    <w:rsid w:val="00380055"/>
    <w:rsid w:val="0038006F"/>
    <w:rsid w:val="0038012D"/>
    <w:rsid w:val="00380311"/>
    <w:rsid w:val="0038039E"/>
    <w:rsid w:val="00380411"/>
    <w:rsid w:val="003804B0"/>
    <w:rsid w:val="00380533"/>
    <w:rsid w:val="003805A2"/>
    <w:rsid w:val="003805D2"/>
    <w:rsid w:val="0038064B"/>
    <w:rsid w:val="003807BA"/>
    <w:rsid w:val="00380B4C"/>
    <w:rsid w:val="00380BB1"/>
    <w:rsid w:val="00380C55"/>
    <w:rsid w:val="00380C96"/>
    <w:rsid w:val="00381009"/>
    <w:rsid w:val="00381048"/>
    <w:rsid w:val="00381069"/>
    <w:rsid w:val="0038108C"/>
    <w:rsid w:val="003811D3"/>
    <w:rsid w:val="0038141D"/>
    <w:rsid w:val="0038153F"/>
    <w:rsid w:val="003815CA"/>
    <w:rsid w:val="003816E9"/>
    <w:rsid w:val="00381821"/>
    <w:rsid w:val="00381842"/>
    <w:rsid w:val="0038187F"/>
    <w:rsid w:val="0038189B"/>
    <w:rsid w:val="003818ED"/>
    <w:rsid w:val="003819B6"/>
    <w:rsid w:val="00381A53"/>
    <w:rsid w:val="00381B00"/>
    <w:rsid w:val="00381BD0"/>
    <w:rsid w:val="00381E12"/>
    <w:rsid w:val="00381E5B"/>
    <w:rsid w:val="00381F70"/>
    <w:rsid w:val="00381FEA"/>
    <w:rsid w:val="00382173"/>
    <w:rsid w:val="003822BD"/>
    <w:rsid w:val="00382311"/>
    <w:rsid w:val="00382475"/>
    <w:rsid w:val="00382479"/>
    <w:rsid w:val="003824B5"/>
    <w:rsid w:val="00382601"/>
    <w:rsid w:val="0038260D"/>
    <w:rsid w:val="00382963"/>
    <w:rsid w:val="00382C1A"/>
    <w:rsid w:val="00382C75"/>
    <w:rsid w:val="00382E95"/>
    <w:rsid w:val="00382F36"/>
    <w:rsid w:val="00383105"/>
    <w:rsid w:val="0038320F"/>
    <w:rsid w:val="003832AF"/>
    <w:rsid w:val="00383704"/>
    <w:rsid w:val="00383A65"/>
    <w:rsid w:val="00383BF6"/>
    <w:rsid w:val="00383CF3"/>
    <w:rsid w:val="00383D93"/>
    <w:rsid w:val="00383EC4"/>
    <w:rsid w:val="00383FEA"/>
    <w:rsid w:val="00384030"/>
    <w:rsid w:val="0038428A"/>
    <w:rsid w:val="0038430A"/>
    <w:rsid w:val="00384344"/>
    <w:rsid w:val="003843DC"/>
    <w:rsid w:val="00384427"/>
    <w:rsid w:val="003844A8"/>
    <w:rsid w:val="003844FF"/>
    <w:rsid w:val="003848A3"/>
    <w:rsid w:val="00384ABA"/>
    <w:rsid w:val="00384DA6"/>
    <w:rsid w:val="00384E42"/>
    <w:rsid w:val="00384E66"/>
    <w:rsid w:val="00384EC7"/>
    <w:rsid w:val="00384EFE"/>
    <w:rsid w:val="003850FB"/>
    <w:rsid w:val="0038516F"/>
    <w:rsid w:val="003851BD"/>
    <w:rsid w:val="0038523A"/>
    <w:rsid w:val="003852F4"/>
    <w:rsid w:val="00385306"/>
    <w:rsid w:val="00385675"/>
    <w:rsid w:val="00385753"/>
    <w:rsid w:val="00385775"/>
    <w:rsid w:val="00385875"/>
    <w:rsid w:val="00385A03"/>
    <w:rsid w:val="00385B8C"/>
    <w:rsid w:val="00385C28"/>
    <w:rsid w:val="00385D47"/>
    <w:rsid w:val="00385EAB"/>
    <w:rsid w:val="00385EED"/>
    <w:rsid w:val="00385EFE"/>
    <w:rsid w:val="00386030"/>
    <w:rsid w:val="003860AF"/>
    <w:rsid w:val="00386249"/>
    <w:rsid w:val="00386357"/>
    <w:rsid w:val="0038638C"/>
    <w:rsid w:val="003863B9"/>
    <w:rsid w:val="00386540"/>
    <w:rsid w:val="00386796"/>
    <w:rsid w:val="003867EB"/>
    <w:rsid w:val="00386896"/>
    <w:rsid w:val="003868DA"/>
    <w:rsid w:val="00386940"/>
    <w:rsid w:val="00386B29"/>
    <w:rsid w:val="00386BFC"/>
    <w:rsid w:val="00386C08"/>
    <w:rsid w:val="00386D7C"/>
    <w:rsid w:val="00386D94"/>
    <w:rsid w:val="00386DC5"/>
    <w:rsid w:val="00386DCF"/>
    <w:rsid w:val="00386F7F"/>
    <w:rsid w:val="0038706F"/>
    <w:rsid w:val="00387116"/>
    <w:rsid w:val="00387272"/>
    <w:rsid w:val="003872A3"/>
    <w:rsid w:val="00387448"/>
    <w:rsid w:val="00387566"/>
    <w:rsid w:val="003877A6"/>
    <w:rsid w:val="003877B8"/>
    <w:rsid w:val="003877F7"/>
    <w:rsid w:val="0038787C"/>
    <w:rsid w:val="00387B91"/>
    <w:rsid w:val="00387BDE"/>
    <w:rsid w:val="00387CA9"/>
    <w:rsid w:val="00387D6F"/>
    <w:rsid w:val="00387D8B"/>
    <w:rsid w:val="00387E85"/>
    <w:rsid w:val="00387FB5"/>
    <w:rsid w:val="00390163"/>
    <w:rsid w:val="00390241"/>
    <w:rsid w:val="003902DA"/>
    <w:rsid w:val="0039038F"/>
    <w:rsid w:val="003903B3"/>
    <w:rsid w:val="003904E6"/>
    <w:rsid w:val="003906DF"/>
    <w:rsid w:val="003909B4"/>
    <w:rsid w:val="003909C2"/>
    <w:rsid w:val="003909F6"/>
    <w:rsid w:val="00390A8D"/>
    <w:rsid w:val="00390E9D"/>
    <w:rsid w:val="00390EA2"/>
    <w:rsid w:val="00390F1F"/>
    <w:rsid w:val="00390F5B"/>
    <w:rsid w:val="0039101F"/>
    <w:rsid w:val="0039106B"/>
    <w:rsid w:val="003911A3"/>
    <w:rsid w:val="00391296"/>
    <w:rsid w:val="003912DF"/>
    <w:rsid w:val="00391410"/>
    <w:rsid w:val="00391413"/>
    <w:rsid w:val="00391477"/>
    <w:rsid w:val="003914AA"/>
    <w:rsid w:val="003914E6"/>
    <w:rsid w:val="003914F2"/>
    <w:rsid w:val="003916FA"/>
    <w:rsid w:val="00391777"/>
    <w:rsid w:val="003917AF"/>
    <w:rsid w:val="003917FE"/>
    <w:rsid w:val="00391A27"/>
    <w:rsid w:val="00391ACA"/>
    <w:rsid w:val="00391C08"/>
    <w:rsid w:val="00391C39"/>
    <w:rsid w:val="00391C3F"/>
    <w:rsid w:val="00391C70"/>
    <w:rsid w:val="00391E92"/>
    <w:rsid w:val="00391F3C"/>
    <w:rsid w:val="00391F63"/>
    <w:rsid w:val="00391FB9"/>
    <w:rsid w:val="00391FCE"/>
    <w:rsid w:val="0039221F"/>
    <w:rsid w:val="003923F8"/>
    <w:rsid w:val="00392474"/>
    <w:rsid w:val="003926DD"/>
    <w:rsid w:val="00392889"/>
    <w:rsid w:val="00392AE4"/>
    <w:rsid w:val="00392BEF"/>
    <w:rsid w:val="00392CBB"/>
    <w:rsid w:val="00392FAE"/>
    <w:rsid w:val="00393336"/>
    <w:rsid w:val="00393971"/>
    <w:rsid w:val="003939F7"/>
    <w:rsid w:val="00393A78"/>
    <w:rsid w:val="00393A8E"/>
    <w:rsid w:val="00393AFC"/>
    <w:rsid w:val="00393B03"/>
    <w:rsid w:val="00393B36"/>
    <w:rsid w:val="00393B50"/>
    <w:rsid w:val="00393CDC"/>
    <w:rsid w:val="00393D90"/>
    <w:rsid w:val="00393DC1"/>
    <w:rsid w:val="00393DE0"/>
    <w:rsid w:val="00393DFB"/>
    <w:rsid w:val="00393E81"/>
    <w:rsid w:val="00393EE8"/>
    <w:rsid w:val="00393F11"/>
    <w:rsid w:val="00393FC2"/>
    <w:rsid w:val="0039409A"/>
    <w:rsid w:val="00394260"/>
    <w:rsid w:val="003942F1"/>
    <w:rsid w:val="0039430A"/>
    <w:rsid w:val="00394390"/>
    <w:rsid w:val="00394774"/>
    <w:rsid w:val="003948C1"/>
    <w:rsid w:val="00394A30"/>
    <w:rsid w:val="00394C3A"/>
    <w:rsid w:val="00394C7D"/>
    <w:rsid w:val="00394C82"/>
    <w:rsid w:val="00394CCA"/>
    <w:rsid w:val="00394DDE"/>
    <w:rsid w:val="00394F28"/>
    <w:rsid w:val="003950FC"/>
    <w:rsid w:val="003951BF"/>
    <w:rsid w:val="003952B6"/>
    <w:rsid w:val="003953E5"/>
    <w:rsid w:val="0039546D"/>
    <w:rsid w:val="00395505"/>
    <w:rsid w:val="00395533"/>
    <w:rsid w:val="0039563D"/>
    <w:rsid w:val="003957EA"/>
    <w:rsid w:val="0039581B"/>
    <w:rsid w:val="0039588A"/>
    <w:rsid w:val="00395946"/>
    <w:rsid w:val="0039596D"/>
    <w:rsid w:val="003959A1"/>
    <w:rsid w:val="00395A56"/>
    <w:rsid w:val="00395AB0"/>
    <w:rsid w:val="00395B06"/>
    <w:rsid w:val="00395B4B"/>
    <w:rsid w:val="00395D5C"/>
    <w:rsid w:val="00395F45"/>
    <w:rsid w:val="00395F63"/>
    <w:rsid w:val="00395FC3"/>
    <w:rsid w:val="003961FF"/>
    <w:rsid w:val="00396261"/>
    <w:rsid w:val="00396384"/>
    <w:rsid w:val="00396452"/>
    <w:rsid w:val="00396530"/>
    <w:rsid w:val="0039657E"/>
    <w:rsid w:val="003966EF"/>
    <w:rsid w:val="00396791"/>
    <w:rsid w:val="003967C8"/>
    <w:rsid w:val="003967D6"/>
    <w:rsid w:val="0039683B"/>
    <w:rsid w:val="00396857"/>
    <w:rsid w:val="00396A7E"/>
    <w:rsid w:val="00396AC6"/>
    <w:rsid w:val="00396B7A"/>
    <w:rsid w:val="00396C6B"/>
    <w:rsid w:val="00396CA7"/>
    <w:rsid w:val="00396D45"/>
    <w:rsid w:val="00396D4D"/>
    <w:rsid w:val="00396D61"/>
    <w:rsid w:val="00396D73"/>
    <w:rsid w:val="00396D9E"/>
    <w:rsid w:val="00396E62"/>
    <w:rsid w:val="00396F80"/>
    <w:rsid w:val="00396FE0"/>
    <w:rsid w:val="00397074"/>
    <w:rsid w:val="0039721A"/>
    <w:rsid w:val="00397229"/>
    <w:rsid w:val="0039732D"/>
    <w:rsid w:val="003973A8"/>
    <w:rsid w:val="00397587"/>
    <w:rsid w:val="003976DB"/>
    <w:rsid w:val="003978A7"/>
    <w:rsid w:val="003978BE"/>
    <w:rsid w:val="00397CB0"/>
    <w:rsid w:val="00397D14"/>
    <w:rsid w:val="00397D2F"/>
    <w:rsid w:val="00397D6F"/>
    <w:rsid w:val="00397E3B"/>
    <w:rsid w:val="00397E97"/>
    <w:rsid w:val="00397F97"/>
    <w:rsid w:val="00397FFE"/>
    <w:rsid w:val="003A0073"/>
    <w:rsid w:val="003A0123"/>
    <w:rsid w:val="003A02DA"/>
    <w:rsid w:val="003A0335"/>
    <w:rsid w:val="003A0431"/>
    <w:rsid w:val="003A05C4"/>
    <w:rsid w:val="003A060F"/>
    <w:rsid w:val="003A091C"/>
    <w:rsid w:val="003A0CE7"/>
    <w:rsid w:val="003A0E2B"/>
    <w:rsid w:val="003A0E40"/>
    <w:rsid w:val="003A1513"/>
    <w:rsid w:val="003A154E"/>
    <w:rsid w:val="003A169B"/>
    <w:rsid w:val="003A1805"/>
    <w:rsid w:val="003A18C4"/>
    <w:rsid w:val="003A1901"/>
    <w:rsid w:val="003A19A3"/>
    <w:rsid w:val="003A19B4"/>
    <w:rsid w:val="003A1A33"/>
    <w:rsid w:val="003A1AC0"/>
    <w:rsid w:val="003A1B03"/>
    <w:rsid w:val="003A1E95"/>
    <w:rsid w:val="003A1FC0"/>
    <w:rsid w:val="003A20D0"/>
    <w:rsid w:val="003A22B6"/>
    <w:rsid w:val="003A2524"/>
    <w:rsid w:val="003A255A"/>
    <w:rsid w:val="003A25B2"/>
    <w:rsid w:val="003A25E3"/>
    <w:rsid w:val="003A261D"/>
    <w:rsid w:val="003A27EB"/>
    <w:rsid w:val="003A2817"/>
    <w:rsid w:val="003A285D"/>
    <w:rsid w:val="003A2A87"/>
    <w:rsid w:val="003A2B58"/>
    <w:rsid w:val="003A2BF1"/>
    <w:rsid w:val="003A30B1"/>
    <w:rsid w:val="003A3140"/>
    <w:rsid w:val="003A314B"/>
    <w:rsid w:val="003A337B"/>
    <w:rsid w:val="003A349D"/>
    <w:rsid w:val="003A37F4"/>
    <w:rsid w:val="003A38FF"/>
    <w:rsid w:val="003A3900"/>
    <w:rsid w:val="003A3907"/>
    <w:rsid w:val="003A39D4"/>
    <w:rsid w:val="003A3ADB"/>
    <w:rsid w:val="003A3B0D"/>
    <w:rsid w:val="003A3B2B"/>
    <w:rsid w:val="003A3D96"/>
    <w:rsid w:val="003A3DAE"/>
    <w:rsid w:val="003A3E1F"/>
    <w:rsid w:val="003A3EB5"/>
    <w:rsid w:val="003A4136"/>
    <w:rsid w:val="003A4193"/>
    <w:rsid w:val="003A4195"/>
    <w:rsid w:val="003A421C"/>
    <w:rsid w:val="003A424D"/>
    <w:rsid w:val="003A425D"/>
    <w:rsid w:val="003A42BC"/>
    <w:rsid w:val="003A43B7"/>
    <w:rsid w:val="003A43C4"/>
    <w:rsid w:val="003A4513"/>
    <w:rsid w:val="003A45DB"/>
    <w:rsid w:val="003A4610"/>
    <w:rsid w:val="003A4611"/>
    <w:rsid w:val="003A4651"/>
    <w:rsid w:val="003A475B"/>
    <w:rsid w:val="003A4828"/>
    <w:rsid w:val="003A486F"/>
    <w:rsid w:val="003A491D"/>
    <w:rsid w:val="003A4959"/>
    <w:rsid w:val="003A4A30"/>
    <w:rsid w:val="003A4C1C"/>
    <w:rsid w:val="003A4CFD"/>
    <w:rsid w:val="003A4DD0"/>
    <w:rsid w:val="003A4EB4"/>
    <w:rsid w:val="003A4F9A"/>
    <w:rsid w:val="003A5043"/>
    <w:rsid w:val="003A50E1"/>
    <w:rsid w:val="003A5126"/>
    <w:rsid w:val="003A5243"/>
    <w:rsid w:val="003A52F2"/>
    <w:rsid w:val="003A5384"/>
    <w:rsid w:val="003A55DE"/>
    <w:rsid w:val="003A5694"/>
    <w:rsid w:val="003A5836"/>
    <w:rsid w:val="003A585A"/>
    <w:rsid w:val="003A59B6"/>
    <w:rsid w:val="003A5A0C"/>
    <w:rsid w:val="003A5A36"/>
    <w:rsid w:val="003A5ACA"/>
    <w:rsid w:val="003A5AE2"/>
    <w:rsid w:val="003A5BE6"/>
    <w:rsid w:val="003A5C1A"/>
    <w:rsid w:val="003A5C5E"/>
    <w:rsid w:val="003A5D15"/>
    <w:rsid w:val="003A5D8D"/>
    <w:rsid w:val="003A5DF6"/>
    <w:rsid w:val="003A5E4E"/>
    <w:rsid w:val="003A5E7F"/>
    <w:rsid w:val="003A5F46"/>
    <w:rsid w:val="003A6082"/>
    <w:rsid w:val="003A62B5"/>
    <w:rsid w:val="003A63C7"/>
    <w:rsid w:val="003A64C8"/>
    <w:rsid w:val="003A66FF"/>
    <w:rsid w:val="003A6742"/>
    <w:rsid w:val="003A682C"/>
    <w:rsid w:val="003A6837"/>
    <w:rsid w:val="003A68AA"/>
    <w:rsid w:val="003A68BE"/>
    <w:rsid w:val="003A694E"/>
    <w:rsid w:val="003A69DA"/>
    <w:rsid w:val="003A6E3C"/>
    <w:rsid w:val="003A7040"/>
    <w:rsid w:val="003A7363"/>
    <w:rsid w:val="003A7394"/>
    <w:rsid w:val="003A7685"/>
    <w:rsid w:val="003A76A9"/>
    <w:rsid w:val="003A772E"/>
    <w:rsid w:val="003A7735"/>
    <w:rsid w:val="003A788C"/>
    <w:rsid w:val="003A78D0"/>
    <w:rsid w:val="003A7C46"/>
    <w:rsid w:val="003A7CEE"/>
    <w:rsid w:val="003A7E88"/>
    <w:rsid w:val="003A7EF6"/>
    <w:rsid w:val="003A7F44"/>
    <w:rsid w:val="003B003F"/>
    <w:rsid w:val="003B0061"/>
    <w:rsid w:val="003B00FD"/>
    <w:rsid w:val="003B01DA"/>
    <w:rsid w:val="003B0344"/>
    <w:rsid w:val="003B049D"/>
    <w:rsid w:val="003B056A"/>
    <w:rsid w:val="003B05AF"/>
    <w:rsid w:val="003B067E"/>
    <w:rsid w:val="003B06A8"/>
    <w:rsid w:val="003B08BB"/>
    <w:rsid w:val="003B09A8"/>
    <w:rsid w:val="003B09ED"/>
    <w:rsid w:val="003B0ACB"/>
    <w:rsid w:val="003B0BD6"/>
    <w:rsid w:val="003B0C22"/>
    <w:rsid w:val="003B0CB8"/>
    <w:rsid w:val="003B0CF7"/>
    <w:rsid w:val="003B0F60"/>
    <w:rsid w:val="003B1178"/>
    <w:rsid w:val="003B1202"/>
    <w:rsid w:val="003B1385"/>
    <w:rsid w:val="003B13AE"/>
    <w:rsid w:val="003B17E8"/>
    <w:rsid w:val="003B1828"/>
    <w:rsid w:val="003B1867"/>
    <w:rsid w:val="003B18B0"/>
    <w:rsid w:val="003B1B0D"/>
    <w:rsid w:val="003B1C53"/>
    <w:rsid w:val="003B1CD7"/>
    <w:rsid w:val="003B1D6F"/>
    <w:rsid w:val="003B1F05"/>
    <w:rsid w:val="003B20A4"/>
    <w:rsid w:val="003B20D3"/>
    <w:rsid w:val="003B211D"/>
    <w:rsid w:val="003B2275"/>
    <w:rsid w:val="003B24B2"/>
    <w:rsid w:val="003B2782"/>
    <w:rsid w:val="003B27FB"/>
    <w:rsid w:val="003B2998"/>
    <w:rsid w:val="003B2B13"/>
    <w:rsid w:val="003B2B75"/>
    <w:rsid w:val="003B2DBD"/>
    <w:rsid w:val="003B2E32"/>
    <w:rsid w:val="003B2E4B"/>
    <w:rsid w:val="003B2FE3"/>
    <w:rsid w:val="003B3173"/>
    <w:rsid w:val="003B338F"/>
    <w:rsid w:val="003B33F3"/>
    <w:rsid w:val="003B35C7"/>
    <w:rsid w:val="003B3874"/>
    <w:rsid w:val="003B3BC1"/>
    <w:rsid w:val="003B3C27"/>
    <w:rsid w:val="003B3E7A"/>
    <w:rsid w:val="003B3F43"/>
    <w:rsid w:val="003B411D"/>
    <w:rsid w:val="003B4254"/>
    <w:rsid w:val="003B426E"/>
    <w:rsid w:val="003B4326"/>
    <w:rsid w:val="003B43E4"/>
    <w:rsid w:val="003B4499"/>
    <w:rsid w:val="003B459A"/>
    <w:rsid w:val="003B4661"/>
    <w:rsid w:val="003B46B8"/>
    <w:rsid w:val="003B4AA2"/>
    <w:rsid w:val="003B4BE4"/>
    <w:rsid w:val="003B50D5"/>
    <w:rsid w:val="003B5132"/>
    <w:rsid w:val="003B5196"/>
    <w:rsid w:val="003B51F2"/>
    <w:rsid w:val="003B5290"/>
    <w:rsid w:val="003B52C2"/>
    <w:rsid w:val="003B52D4"/>
    <w:rsid w:val="003B5357"/>
    <w:rsid w:val="003B5465"/>
    <w:rsid w:val="003B55AE"/>
    <w:rsid w:val="003B5686"/>
    <w:rsid w:val="003B5738"/>
    <w:rsid w:val="003B578B"/>
    <w:rsid w:val="003B5937"/>
    <w:rsid w:val="003B5A79"/>
    <w:rsid w:val="003B5C6D"/>
    <w:rsid w:val="003B5DF2"/>
    <w:rsid w:val="003B5F45"/>
    <w:rsid w:val="003B5F4D"/>
    <w:rsid w:val="003B5FF7"/>
    <w:rsid w:val="003B604A"/>
    <w:rsid w:val="003B6388"/>
    <w:rsid w:val="003B64A6"/>
    <w:rsid w:val="003B66C0"/>
    <w:rsid w:val="003B6785"/>
    <w:rsid w:val="003B685B"/>
    <w:rsid w:val="003B6904"/>
    <w:rsid w:val="003B6991"/>
    <w:rsid w:val="003B6A7F"/>
    <w:rsid w:val="003B6B29"/>
    <w:rsid w:val="003B6B64"/>
    <w:rsid w:val="003B6C57"/>
    <w:rsid w:val="003B6C82"/>
    <w:rsid w:val="003B6D55"/>
    <w:rsid w:val="003B6E3B"/>
    <w:rsid w:val="003B6FAB"/>
    <w:rsid w:val="003B70FE"/>
    <w:rsid w:val="003B71C3"/>
    <w:rsid w:val="003B7282"/>
    <w:rsid w:val="003B7428"/>
    <w:rsid w:val="003B7440"/>
    <w:rsid w:val="003B7641"/>
    <w:rsid w:val="003B7660"/>
    <w:rsid w:val="003B7812"/>
    <w:rsid w:val="003B7890"/>
    <w:rsid w:val="003B7949"/>
    <w:rsid w:val="003B7966"/>
    <w:rsid w:val="003B7BFC"/>
    <w:rsid w:val="003B7DC6"/>
    <w:rsid w:val="003B7E2A"/>
    <w:rsid w:val="003B7ECB"/>
    <w:rsid w:val="003B7F15"/>
    <w:rsid w:val="003C002B"/>
    <w:rsid w:val="003C00AE"/>
    <w:rsid w:val="003C019F"/>
    <w:rsid w:val="003C0268"/>
    <w:rsid w:val="003C043E"/>
    <w:rsid w:val="003C04A3"/>
    <w:rsid w:val="003C04A6"/>
    <w:rsid w:val="003C04C1"/>
    <w:rsid w:val="003C0807"/>
    <w:rsid w:val="003C084E"/>
    <w:rsid w:val="003C08C2"/>
    <w:rsid w:val="003C092E"/>
    <w:rsid w:val="003C094C"/>
    <w:rsid w:val="003C0998"/>
    <w:rsid w:val="003C0A2C"/>
    <w:rsid w:val="003C0AA8"/>
    <w:rsid w:val="003C0AD2"/>
    <w:rsid w:val="003C0B63"/>
    <w:rsid w:val="003C0D0B"/>
    <w:rsid w:val="003C0D5B"/>
    <w:rsid w:val="003C0E55"/>
    <w:rsid w:val="003C0F06"/>
    <w:rsid w:val="003C0F28"/>
    <w:rsid w:val="003C0FAB"/>
    <w:rsid w:val="003C0FF4"/>
    <w:rsid w:val="003C1066"/>
    <w:rsid w:val="003C106F"/>
    <w:rsid w:val="003C1294"/>
    <w:rsid w:val="003C138F"/>
    <w:rsid w:val="003C13A7"/>
    <w:rsid w:val="003C14BD"/>
    <w:rsid w:val="003C14D5"/>
    <w:rsid w:val="003C14D8"/>
    <w:rsid w:val="003C15DD"/>
    <w:rsid w:val="003C17CE"/>
    <w:rsid w:val="003C17F7"/>
    <w:rsid w:val="003C1A6F"/>
    <w:rsid w:val="003C1B73"/>
    <w:rsid w:val="003C1B90"/>
    <w:rsid w:val="003C1BA1"/>
    <w:rsid w:val="003C1BA2"/>
    <w:rsid w:val="003C1CE9"/>
    <w:rsid w:val="003C1D92"/>
    <w:rsid w:val="003C1DB5"/>
    <w:rsid w:val="003C201C"/>
    <w:rsid w:val="003C20C0"/>
    <w:rsid w:val="003C20D8"/>
    <w:rsid w:val="003C2226"/>
    <w:rsid w:val="003C2449"/>
    <w:rsid w:val="003C25BD"/>
    <w:rsid w:val="003C273F"/>
    <w:rsid w:val="003C29BA"/>
    <w:rsid w:val="003C2A29"/>
    <w:rsid w:val="003C2A89"/>
    <w:rsid w:val="003C2A91"/>
    <w:rsid w:val="003C2C45"/>
    <w:rsid w:val="003C2C48"/>
    <w:rsid w:val="003C2D12"/>
    <w:rsid w:val="003C2D28"/>
    <w:rsid w:val="003C2E1D"/>
    <w:rsid w:val="003C2EBB"/>
    <w:rsid w:val="003C2ECD"/>
    <w:rsid w:val="003C2FCA"/>
    <w:rsid w:val="003C349E"/>
    <w:rsid w:val="003C354F"/>
    <w:rsid w:val="003C35FA"/>
    <w:rsid w:val="003C38C0"/>
    <w:rsid w:val="003C394B"/>
    <w:rsid w:val="003C3983"/>
    <w:rsid w:val="003C3A8C"/>
    <w:rsid w:val="003C3CDA"/>
    <w:rsid w:val="003C3DBC"/>
    <w:rsid w:val="003C3DCB"/>
    <w:rsid w:val="003C3E06"/>
    <w:rsid w:val="003C3F21"/>
    <w:rsid w:val="003C3FB0"/>
    <w:rsid w:val="003C402C"/>
    <w:rsid w:val="003C4031"/>
    <w:rsid w:val="003C4106"/>
    <w:rsid w:val="003C416D"/>
    <w:rsid w:val="003C41E9"/>
    <w:rsid w:val="003C4227"/>
    <w:rsid w:val="003C4271"/>
    <w:rsid w:val="003C430C"/>
    <w:rsid w:val="003C448B"/>
    <w:rsid w:val="003C46CF"/>
    <w:rsid w:val="003C47A8"/>
    <w:rsid w:val="003C4CBF"/>
    <w:rsid w:val="003C4DED"/>
    <w:rsid w:val="003C4EE3"/>
    <w:rsid w:val="003C4FDF"/>
    <w:rsid w:val="003C5192"/>
    <w:rsid w:val="003C5248"/>
    <w:rsid w:val="003C526E"/>
    <w:rsid w:val="003C569D"/>
    <w:rsid w:val="003C571C"/>
    <w:rsid w:val="003C5908"/>
    <w:rsid w:val="003C5AB8"/>
    <w:rsid w:val="003C5B20"/>
    <w:rsid w:val="003C5CC9"/>
    <w:rsid w:val="003C5D9F"/>
    <w:rsid w:val="003C5E7B"/>
    <w:rsid w:val="003C5F18"/>
    <w:rsid w:val="003C5F1B"/>
    <w:rsid w:val="003C5FD9"/>
    <w:rsid w:val="003C6080"/>
    <w:rsid w:val="003C61B7"/>
    <w:rsid w:val="003C61F0"/>
    <w:rsid w:val="003C6311"/>
    <w:rsid w:val="003C63FD"/>
    <w:rsid w:val="003C6401"/>
    <w:rsid w:val="003C654D"/>
    <w:rsid w:val="003C66B2"/>
    <w:rsid w:val="003C6718"/>
    <w:rsid w:val="003C6770"/>
    <w:rsid w:val="003C6907"/>
    <w:rsid w:val="003C6C11"/>
    <w:rsid w:val="003C6D65"/>
    <w:rsid w:val="003C6E4B"/>
    <w:rsid w:val="003C6E7F"/>
    <w:rsid w:val="003C700E"/>
    <w:rsid w:val="003C7015"/>
    <w:rsid w:val="003C70EA"/>
    <w:rsid w:val="003C71B8"/>
    <w:rsid w:val="003C71F9"/>
    <w:rsid w:val="003C7298"/>
    <w:rsid w:val="003C740D"/>
    <w:rsid w:val="003C74F5"/>
    <w:rsid w:val="003C7570"/>
    <w:rsid w:val="003C75AA"/>
    <w:rsid w:val="003C76BE"/>
    <w:rsid w:val="003C76D6"/>
    <w:rsid w:val="003C773A"/>
    <w:rsid w:val="003C773F"/>
    <w:rsid w:val="003C796D"/>
    <w:rsid w:val="003C7A1E"/>
    <w:rsid w:val="003C7B9B"/>
    <w:rsid w:val="003C7BB0"/>
    <w:rsid w:val="003C7DDD"/>
    <w:rsid w:val="003C7E09"/>
    <w:rsid w:val="003C7E92"/>
    <w:rsid w:val="003C7F12"/>
    <w:rsid w:val="003C7FA7"/>
    <w:rsid w:val="003C7FE5"/>
    <w:rsid w:val="003D006D"/>
    <w:rsid w:val="003D0118"/>
    <w:rsid w:val="003D01DD"/>
    <w:rsid w:val="003D0283"/>
    <w:rsid w:val="003D0487"/>
    <w:rsid w:val="003D066B"/>
    <w:rsid w:val="003D069B"/>
    <w:rsid w:val="003D0726"/>
    <w:rsid w:val="003D0AC7"/>
    <w:rsid w:val="003D0B98"/>
    <w:rsid w:val="003D0BB6"/>
    <w:rsid w:val="003D0D93"/>
    <w:rsid w:val="003D0E06"/>
    <w:rsid w:val="003D0E48"/>
    <w:rsid w:val="003D0F0E"/>
    <w:rsid w:val="003D0F45"/>
    <w:rsid w:val="003D1035"/>
    <w:rsid w:val="003D11C8"/>
    <w:rsid w:val="003D12C0"/>
    <w:rsid w:val="003D141C"/>
    <w:rsid w:val="003D142C"/>
    <w:rsid w:val="003D14A0"/>
    <w:rsid w:val="003D1875"/>
    <w:rsid w:val="003D19A5"/>
    <w:rsid w:val="003D1A74"/>
    <w:rsid w:val="003D1AF1"/>
    <w:rsid w:val="003D1C95"/>
    <w:rsid w:val="003D1E21"/>
    <w:rsid w:val="003D1F7C"/>
    <w:rsid w:val="003D2069"/>
    <w:rsid w:val="003D222B"/>
    <w:rsid w:val="003D2434"/>
    <w:rsid w:val="003D245F"/>
    <w:rsid w:val="003D2511"/>
    <w:rsid w:val="003D253B"/>
    <w:rsid w:val="003D2662"/>
    <w:rsid w:val="003D26B7"/>
    <w:rsid w:val="003D289B"/>
    <w:rsid w:val="003D29F7"/>
    <w:rsid w:val="003D2ACF"/>
    <w:rsid w:val="003D2CDE"/>
    <w:rsid w:val="003D2D3F"/>
    <w:rsid w:val="003D2E25"/>
    <w:rsid w:val="003D2EF2"/>
    <w:rsid w:val="003D30C9"/>
    <w:rsid w:val="003D31C1"/>
    <w:rsid w:val="003D336F"/>
    <w:rsid w:val="003D348F"/>
    <w:rsid w:val="003D3582"/>
    <w:rsid w:val="003D3623"/>
    <w:rsid w:val="003D3685"/>
    <w:rsid w:val="003D36AD"/>
    <w:rsid w:val="003D374B"/>
    <w:rsid w:val="003D3935"/>
    <w:rsid w:val="003D39B4"/>
    <w:rsid w:val="003D39FD"/>
    <w:rsid w:val="003D3C58"/>
    <w:rsid w:val="003D3CA2"/>
    <w:rsid w:val="003D3EAB"/>
    <w:rsid w:val="003D3F26"/>
    <w:rsid w:val="003D4137"/>
    <w:rsid w:val="003D41B2"/>
    <w:rsid w:val="003D42D0"/>
    <w:rsid w:val="003D4305"/>
    <w:rsid w:val="003D458F"/>
    <w:rsid w:val="003D4735"/>
    <w:rsid w:val="003D47BC"/>
    <w:rsid w:val="003D4963"/>
    <w:rsid w:val="003D49BE"/>
    <w:rsid w:val="003D4A09"/>
    <w:rsid w:val="003D4AD9"/>
    <w:rsid w:val="003D4C89"/>
    <w:rsid w:val="003D4CB0"/>
    <w:rsid w:val="003D4DBC"/>
    <w:rsid w:val="003D4EFE"/>
    <w:rsid w:val="003D4F3A"/>
    <w:rsid w:val="003D4F5E"/>
    <w:rsid w:val="003D53A8"/>
    <w:rsid w:val="003D5424"/>
    <w:rsid w:val="003D562A"/>
    <w:rsid w:val="003D5646"/>
    <w:rsid w:val="003D572A"/>
    <w:rsid w:val="003D587C"/>
    <w:rsid w:val="003D59F2"/>
    <w:rsid w:val="003D5B6B"/>
    <w:rsid w:val="003D5B88"/>
    <w:rsid w:val="003D5CDB"/>
    <w:rsid w:val="003D6091"/>
    <w:rsid w:val="003D61C0"/>
    <w:rsid w:val="003D62D9"/>
    <w:rsid w:val="003D63E0"/>
    <w:rsid w:val="003D6509"/>
    <w:rsid w:val="003D655A"/>
    <w:rsid w:val="003D65F8"/>
    <w:rsid w:val="003D6675"/>
    <w:rsid w:val="003D670F"/>
    <w:rsid w:val="003D677A"/>
    <w:rsid w:val="003D6847"/>
    <w:rsid w:val="003D6AB5"/>
    <w:rsid w:val="003D6AF5"/>
    <w:rsid w:val="003D6C89"/>
    <w:rsid w:val="003D6D40"/>
    <w:rsid w:val="003D6DCB"/>
    <w:rsid w:val="003D6DE8"/>
    <w:rsid w:val="003D6EE5"/>
    <w:rsid w:val="003D6FA6"/>
    <w:rsid w:val="003D71B8"/>
    <w:rsid w:val="003D71CD"/>
    <w:rsid w:val="003D720B"/>
    <w:rsid w:val="003D7393"/>
    <w:rsid w:val="003D743D"/>
    <w:rsid w:val="003D7564"/>
    <w:rsid w:val="003D757C"/>
    <w:rsid w:val="003D7658"/>
    <w:rsid w:val="003D77E7"/>
    <w:rsid w:val="003D7812"/>
    <w:rsid w:val="003D789E"/>
    <w:rsid w:val="003D78AC"/>
    <w:rsid w:val="003D78F2"/>
    <w:rsid w:val="003D7927"/>
    <w:rsid w:val="003D7963"/>
    <w:rsid w:val="003D79C2"/>
    <w:rsid w:val="003D7A13"/>
    <w:rsid w:val="003D7C7B"/>
    <w:rsid w:val="003D7D76"/>
    <w:rsid w:val="003D7DB2"/>
    <w:rsid w:val="003D7E93"/>
    <w:rsid w:val="003D7FA4"/>
    <w:rsid w:val="003D7FB3"/>
    <w:rsid w:val="003E005B"/>
    <w:rsid w:val="003E00D2"/>
    <w:rsid w:val="003E0185"/>
    <w:rsid w:val="003E0232"/>
    <w:rsid w:val="003E0277"/>
    <w:rsid w:val="003E0593"/>
    <w:rsid w:val="003E05DE"/>
    <w:rsid w:val="003E08E9"/>
    <w:rsid w:val="003E09DC"/>
    <w:rsid w:val="003E0AC6"/>
    <w:rsid w:val="003E0C99"/>
    <w:rsid w:val="003E0CB5"/>
    <w:rsid w:val="003E0FD2"/>
    <w:rsid w:val="003E115E"/>
    <w:rsid w:val="003E12D2"/>
    <w:rsid w:val="003E1391"/>
    <w:rsid w:val="003E147E"/>
    <w:rsid w:val="003E150F"/>
    <w:rsid w:val="003E1671"/>
    <w:rsid w:val="003E16D4"/>
    <w:rsid w:val="003E1702"/>
    <w:rsid w:val="003E170B"/>
    <w:rsid w:val="003E17DD"/>
    <w:rsid w:val="003E1A8E"/>
    <w:rsid w:val="003E1BAB"/>
    <w:rsid w:val="003E1C32"/>
    <w:rsid w:val="003E1C85"/>
    <w:rsid w:val="003E203B"/>
    <w:rsid w:val="003E209C"/>
    <w:rsid w:val="003E21AE"/>
    <w:rsid w:val="003E21B4"/>
    <w:rsid w:val="003E21CC"/>
    <w:rsid w:val="003E23B1"/>
    <w:rsid w:val="003E23CD"/>
    <w:rsid w:val="003E23D6"/>
    <w:rsid w:val="003E2468"/>
    <w:rsid w:val="003E2514"/>
    <w:rsid w:val="003E257F"/>
    <w:rsid w:val="003E2595"/>
    <w:rsid w:val="003E260A"/>
    <w:rsid w:val="003E2B06"/>
    <w:rsid w:val="003E2B9D"/>
    <w:rsid w:val="003E2CEB"/>
    <w:rsid w:val="003E2D13"/>
    <w:rsid w:val="003E2D26"/>
    <w:rsid w:val="003E2D52"/>
    <w:rsid w:val="003E2EF0"/>
    <w:rsid w:val="003E2F14"/>
    <w:rsid w:val="003E314B"/>
    <w:rsid w:val="003E31F6"/>
    <w:rsid w:val="003E3309"/>
    <w:rsid w:val="003E336F"/>
    <w:rsid w:val="003E33FC"/>
    <w:rsid w:val="003E361A"/>
    <w:rsid w:val="003E3680"/>
    <w:rsid w:val="003E3684"/>
    <w:rsid w:val="003E36EA"/>
    <w:rsid w:val="003E375E"/>
    <w:rsid w:val="003E37ED"/>
    <w:rsid w:val="003E3864"/>
    <w:rsid w:val="003E38AF"/>
    <w:rsid w:val="003E399A"/>
    <w:rsid w:val="003E3AAF"/>
    <w:rsid w:val="003E3ADC"/>
    <w:rsid w:val="003E3B46"/>
    <w:rsid w:val="003E3B8B"/>
    <w:rsid w:val="003E3B9C"/>
    <w:rsid w:val="003E3BB2"/>
    <w:rsid w:val="003E3BDB"/>
    <w:rsid w:val="003E3BE9"/>
    <w:rsid w:val="003E3D1B"/>
    <w:rsid w:val="003E3E7E"/>
    <w:rsid w:val="003E3F7C"/>
    <w:rsid w:val="003E3F95"/>
    <w:rsid w:val="003E3FC1"/>
    <w:rsid w:val="003E4077"/>
    <w:rsid w:val="003E454E"/>
    <w:rsid w:val="003E458A"/>
    <w:rsid w:val="003E4763"/>
    <w:rsid w:val="003E487E"/>
    <w:rsid w:val="003E48A0"/>
    <w:rsid w:val="003E48F8"/>
    <w:rsid w:val="003E4920"/>
    <w:rsid w:val="003E4AA7"/>
    <w:rsid w:val="003E4CAB"/>
    <w:rsid w:val="003E4FD4"/>
    <w:rsid w:val="003E5061"/>
    <w:rsid w:val="003E508B"/>
    <w:rsid w:val="003E50F5"/>
    <w:rsid w:val="003E51F4"/>
    <w:rsid w:val="003E541C"/>
    <w:rsid w:val="003E5473"/>
    <w:rsid w:val="003E563A"/>
    <w:rsid w:val="003E5646"/>
    <w:rsid w:val="003E573B"/>
    <w:rsid w:val="003E595F"/>
    <w:rsid w:val="003E59C6"/>
    <w:rsid w:val="003E59D5"/>
    <w:rsid w:val="003E5A19"/>
    <w:rsid w:val="003E5A23"/>
    <w:rsid w:val="003E5AA8"/>
    <w:rsid w:val="003E5BF2"/>
    <w:rsid w:val="003E5CA7"/>
    <w:rsid w:val="003E5EC4"/>
    <w:rsid w:val="003E5EF4"/>
    <w:rsid w:val="003E5F1F"/>
    <w:rsid w:val="003E6129"/>
    <w:rsid w:val="003E6163"/>
    <w:rsid w:val="003E625D"/>
    <w:rsid w:val="003E62E3"/>
    <w:rsid w:val="003E6320"/>
    <w:rsid w:val="003E6426"/>
    <w:rsid w:val="003E645B"/>
    <w:rsid w:val="003E64CA"/>
    <w:rsid w:val="003E6615"/>
    <w:rsid w:val="003E66C2"/>
    <w:rsid w:val="003E68B5"/>
    <w:rsid w:val="003E69D1"/>
    <w:rsid w:val="003E6B8B"/>
    <w:rsid w:val="003E6BCC"/>
    <w:rsid w:val="003E6E0B"/>
    <w:rsid w:val="003E6EB6"/>
    <w:rsid w:val="003E7021"/>
    <w:rsid w:val="003E7111"/>
    <w:rsid w:val="003E7189"/>
    <w:rsid w:val="003E7283"/>
    <w:rsid w:val="003E72CD"/>
    <w:rsid w:val="003E733F"/>
    <w:rsid w:val="003E7484"/>
    <w:rsid w:val="003E765C"/>
    <w:rsid w:val="003E7AD1"/>
    <w:rsid w:val="003E7AFD"/>
    <w:rsid w:val="003E7AFF"/>
    <w:rsid w:val="003E7C01"/>
    <w:rsid w:val="003E7C46"/>
    <w:rsid w:val="003E7C5C"/>
    <w:rsid w:val="003E7C5E"/>
    <w:rsid w:val="003E7CD8"/>
    <w:rsid w:val="003E7D66"/>
    <w:rsid w:val="003E7DE4"/>
    <w:rsid w:val="003E7EBD"/>
    <w:rsid w:val="003F0005"/>
    <w:rsid w:val="003F001F"/>
    <w:rsid w:val="003F0091"/>
    <w:rsid w:val="003F012A"/>
    <w:rsid w:val="003F01E3"/>
    <w:rsid w:val="003F0344"/>
    <w:rsid w:val="003F0362"/>
    <w:rsid w:val="003F05CC"/>
    <w:rsid w:val="003F05D0"/>
    <w:rsid w:val="003F07D8"/>
    <w:rsid w:val="003F0872"/>
    <w:rsid w:val="003F0A74"/>
    <w:rsid w:val="003F0AE9"/>
    <w:rsid w:val="003F0B10"/>
    <w:rsid w:val="003F0C54"/>
    <w:rsid w:val="003F0D92"/>
    <w:rsid w:val="003F0DD5"/>
    <w:rsid w:val="003F10C8"/>
    <w:rsid w:val="003F126A"/>
    <w:rsid w:val="003F136C"/>
    <w:rsid w:val="003F139A"/>
    <w:rsid w:val="003F1486"/>
    <w:rsid w:val="003F1508"/>
    <w:rsid w:val="003F15C3"/>
    <w:rsid w:val="003F16B1"/>
    <w:rsid w:val="003F16F8"/>
    <w:rsid w:val="003F171C"/>
    <w:rsid w:val="003F18D9"/>
    <w:rsid w:val="003F19BE"/>
    <w:rsid w:val="003F19D5"/>
    <w:rsid w:val="003F1BCD"/>
    <w:rsid w:val="003F1BEB"/>
    <w:rsid w:val="003F1C5C"/>
    <w:rsid w:val="003F1CC5"/>
    <w:rsid w:val="003F1D2C"/>
    <w:rsid w:val="003F1DFE"/>
    <w:rsid w:val="003F200B"/>
    <w:rsid w:val="003F202E"/>
    <w:rsid w:val="003F20D4"/>
    <w:rsid w:val="003F21B2"/>
    <w:rsid w:val="003F21BD"/>
    <w:rsid w:val="003F2293"/>
    <w:rsid w:val="003F22A6"/>
    <w:rsid w:val="003F2427"/>
    <w:rsid w:val="003F2561"/>
    <w:rsid w:val="003F25EE"/>
    <w:rsid w:val="003F2902"/>
    <w:rsid w:val="003F290C"/>
    <w:rsid w:val="003F292C"/>
    <w:rsid w:val="003F2BF9"/>
    <w:rsid w:val="003F2C06"/>
    <w:rsid w:val="003F2C82"/>
    <w:rsid w:val="003F2CA3"/>
    <w:rsid w:val="003F2E7B"/>
    <w:rsid w:val="003F2F81"/>
    <w:rsid w:val="003F2FB5"/>
    <w:rsid w:val="003F3382"/>
    <w:rsid w:val="003F343D"/>
    <w:rsid w:val="003F36A4"/>
    <w:rsid w:val="003F36E0"/>
    <w:rsid w:val="003F3780"/>
    <w:rsid w:val="003F37A0"/>
    <w:rsid w:val="003F3A38"/>
    <w:rsid w:val="003F3BCD"/>
    <w:rsid w:val="003F3BD4"/>
    <w:rsid w:val="003F3BF7"/>
    <w:rsid w:val="003F3E2C"/>
    <w:rsid w:val="003F4026"/>
    <w:rsid w:val="003F40F6"/>
    <w:rsid w:val="003F42F8"/>
    <w:rsid w:val="003F45A1"/>
    <w:rsid w:val="003F45AE"/>
    <w:rsid w:val="003F4621"/>
    <w:rsid w:val="003F4707"/>
    <w:rsid w:val="003F478A"/>
    <w:rsid w:val="003F47FA"/>
    <w:rsid w:val="003F492E"/>
    <w:rsid w:val="003F4AD9"/>
    <w:rsid w:val="003F4AE8"/>
    <w:rsid w:val="003F4B8D"/>
    <w:rsid w:val="003F4C07"/>
    <w:rsid w:val="003F4E65"/>
    <w:rsid w:val="003F4EB9"/>
    <w:rsid w:val="003F4F6F"/>
    <w:rsid w:val="003F4FAB"/>
    <w:rsid w:val="003F4FD0"/>
    <w:rsid w:val="003F51CB"/>
    <w:rsid w:val="003F5239"/>
    <w:rsid w:val="003F525F"/>
    <w:rsid w:val="003F5284"/>
    <w:rsid w:val="003F52A1"/>
    <w:rsid w:val="003F5496"/>
    <w:rsid w:val="003F5500"/>
    <w:rsid w:val="003F5531"/>
    <w:rsid w:val="003F55C8"/>
    <w:rsid w:val="003F56A9"/>
    <w:rsid w:val="003F5717"/>
    <w:rsid w:val="003F5766"/>
    <w:rsid w:val="003F59B7"/>
    <w:rsid w:val="003F59CA"/>
    <w:rsid w:val="003F5B0B"/>
    <w:rsid w:val="003F5B53"/>
    <w:rsid w:val="003F5C9C"/>
    <w:rsid w:val="003F5CF3"/>
    <w:rsid w:val="003F5D52"/>
    <w:rsid w:val="003F5D57"/>
    <w:rsid w:val="003F5D59"/>
    <w:rsid w:val="003F5D6F"/>
    <w:rsid w:val="003F5DD1"/>
    <w:rsid w:val="003F5E70"/>
    <w:rsid w:val="003F5F72"/>
    <w:rsid w:val="003F5FA5"/>
    <w:rsid w:val="003F6059"/>
    <w:rsid w:val="003F6085"/>
    <w:rsid w:val="003F6096"/>
    <w:rsid w:val="003F6135"/>
    <w:rsid w:val="003F6182"/>
    <w:rsid w:val="003F61EB"/>
    <w:rsid w:val="003F6231"/>
    <w:rsid w:val="003F62C1"/>
    <w:rsid w:val="003F6368"/>
    <w:rsid w:val="003F6372"/>
    <w:rsid w:val="003F64F0"/>
    <w:rsid w:val="003F6527"/>
    <w:rsid w:val="003F655D"/>
    <w:rsid w:val="003F656E"/>
    <w:rsid w:val="003F6640"/>
    <w:rsid w:val="003F673D"/>
    <w:rsid w:val="003F67AC"/>
    <w:rsid w:val="003F6855"/>
    <w:rsid w:val="003F6997"/>
    <w:rsid w:val="003F6AC3"/>
    <w:rsid w:val="003F6B42"/>
    <w:rsid w:val="003F6C12"/>
    <w:rsid w:val="003F6DC1"/>
    <w:rsid w:val="003F6E0D"/>
    <w:rsid w:val="003F6EE2"/>
    <w:rsid w:val="003F70E0"/>
    <w:rsid w:val="003F71F9"/>
    <w:rsid w:val="003F7602"/>
    <w:rsid w:val="003F77AA"/>
    <w:rsid w:val="003F786B"/>
    <w:rsid w:val="003F7B43"/>
    <w:rsid w:val="003F7E94"/>
    <w:rsid w:val="003F7F5F"/>
    <w:rsid w:val="003F7F6A"/>
    <w:rsid w:val="003F7F9E"/>
    <w:rsid w:val="00400091"/>
    <w:rsid w:val="00400139"/>
    <w:rsid w:val="004001C7"/>
    <w:rsid w:val="0040037F"/>
    <w:rsid w:val="0040059C"/>
    <w:rsid w:val="004005B0"/>
    <w:rsid w:val="00400629"/>
    <w:rsid w:val="0040062D"/>
    <w:rsid w:val="0040069C"/>
    <w:rsid w:val="004006FC"/>
    <w:rsid w:val="00400705"/>
    <w:rsid w:val="0040070A"/>
    <w:rsid w:val="0040078C"/>
    <w:rsid w:val="00400A38"/>
    <w:rsid w:val="00400A9E"/>
    <w:rsid w:val="00400AA8"/>
    <w:rsid w:val="004010DD"/>
    <w:rsid w:val="00401202"/>
    <w:rsid w:val="004012D6"/>
    <w:rsid w:val="00401336"/>
    <w:rsid w:val="0040143D"/>
    <w:rsid w:val="004015A7"/>
    <w:rsid w:val="0040168A"/>
    <w:rsid w:val="0040182A"/>
    <w:rsid w:val="0040184A"/>
    <w:rsid w:val="004019E0"/>
    <w:rsid w:val="00401AEF"/>
    <w:rsid w:val="00402062"/>
    <w:rsid w:val="00402082"/>
    <w:rsid w:val="00402099"/>
    <w:rsid w:val="0040217C"/>
    <w:rsid w:val="0040217E"/>
    <w:rsid w:val="004022BE"/>
    <w:rsid w:val="00402317"/>
    <w:rsid w:val="0040262C"/>
    <w:rsid w:val="004026C3"/>
    <w:rsid w:val="00402742"/>
    <w:rsid w:val="0040276C"/>
    <w:rsid w:val="00402776"/>
    <w:rsid w:val="00402800"/>
    <w:rsid w:val="00402813"/>
    <w:rsid w:val="0040287E"/>
    <w:rsid w:val="0040295E"/>
    <w:rsid w:val="00402B03"/>
    <w:rsid w:val="00402B4F"/>
    <w:rsid w:val="00402B91"/>
    <w:rsid w:val="00402C32"/>
    <w:rsid w:val="00402CB0"/>
    <w:rsid w:val="00402CCE"/>
    <w:rsid w:val="00402D53"/>
    <w:rsid w:val="00402D73"/>
    <w:rsid w:val="00402DA5"/>
    <w:rsid w:val="00402E17"/>
    <w:rsid w:val="00402E50"/>
    <w:rsid w:val="00402E59"/>
    <w:rsid w:val="00402F44"/>
    <w:rsid w:val="00402F54"/>
    <w:rsid w:val="00403140"/>
    <w:rsid w:val="004031AB"/>
    <w:rsid w:val="00403207"/>
    <w:rsid w:val="004032A0"/>
    <w:rsid w:val="004035DF"/>
    <w:rsid w:val="0040373C"/>
    <w:rsid w:val="0040374E"/>
    <w:rsid w:val="00403824"/>
    <w:rsid w:val="0040385C"/>
    <w:rsid w:val="00403906"/>
    <w:rsid w:val="00403947"/>
    <w:rsid w:val="0040394D"/>
    <w:rsid w:val="00403A03"/>
    <w:rsid w:val="00403A7E"/>
    <w:rsid w:val="00403B83"/>
    <w:rsid w:val="00403CDD"/>
    <w:rsid w:val="00403CF3"/>
    <w:rsid w:val="00403D15"/>
    <w:rsid w:val="00403DE8"/>
    <w:rsid w:val="00403E47"/>
    <w:rsid w:val="00403EC4"/>
    <w:rsid w:val="00403F33"/>
    <w:rsid w:val="00403F76"/>
    <w:rsid w:val="0040412B"/>
    <w:rsid w:val="004041E7"/>
    <w:rsid w:val="0040421A"/>
    <w:rsid w:val="004042DF"/>
    <w:rsid w:val="00404328"/>
    <w:rsid w:val="00404397"/>
    <w:rsid w:val="004043AD"/>
    <w:rsid w:val="0040440E"/>
    <w:rsid w:val="00404456"/>
    <w:rsid w:val="0040455B"/>
    <w:rsid w:val="0040486F"/>
    <w:rsid w:val="0040496A"/>
    <w:rsid w:val="004049EF"/>
    <w:rsid w:val="00404A4F"/>
    <w:rsid w:val="00404A69"/>
    <w:rsid w:val="00404B16"/>
    <w:rsid w:val="00404B5D"/>
    <w:rsid w:val="00404B75"/>
    <w:rsid w:val="00404CCE"/>
    <w:rsid w:val="00404F94"/>
    <w:rsid w:val="004051E8"/>
    <w:rsid w:val="00405308"/>
    <w:rsid w:val="004053D7"/>
    <w:rsid w:val="0040540A"/>
    <w:rsid w:val="00405489"/>
    <w:rsid w:val="004054C1"/>
    <w:rsid w:val="004054CB"/>
    <w:rsid w:val="00405509"/>
    <w:rsid w:val="004055A9"/>
    <w:rsid w:val="004055FB"/>
    <w:rsid w:val="004056E1"/>
    <w:rsid w:val="00405756"/>
    <w:rsid w:val="004058A8"/>
    <w:rsid w:val="0040593A"/>
    <w:rsid w:val="00405E94"/>
    <w:rsid w:val="00405F6F"/>
    <w:rsid w:val="00406011"/>
    <w:rsid w:val="004061EE"/>
    <w:rsid w:val="004062DC"/>
    <w:rsid w:val="004063E7"/>
    <w:rsid w:val="00406585"/>
    <w:rsid w:val="004065AC"/>
    <w:rsid w:val="004065D3"/>
    <w:rsid w:val="0040665D"/>
    <w:rsid w:val="004066B7"/>
    <w:rsid w:val="004067F3"/>
    <w:rsid w:val="00406B86"/>
    <w:rsid w:val="00406C5C"/>
    <w:rsid w:val="00406CD9"/>
    <w:rsid w:val="00406D79"/>
    <w:rsid w:val="00406DF4"/>
    <w:rsid w:val="00406EE9"/>
    <w:rsid w:val="00406F6C"/>
    <w:rsid w:val="00407082"/>
    <w:rsid w:val="004070FB"/>
    <w:rsid w:val="004071D2"/>
    <w:rsid w:val="004071F6"/>
    <w:rsid w:val="0040725D"/>
    <w:rsid w:val="00407318"/>
    <w:rsid w:val="00407383"/>
    <w:rsid w:val="004075EE"/>
    <w:rsid w:val="00407A0E"/>
    <w:rsid w:val="00407A79"/>
    <w:rsid w:val="00407A86"/>
    <w:rsid w:val="00407A91"/>
    <w:rsid w:val="00407B36"/>
    <w:rsid w:val="00407CA3"/>
    <w:rsid w:val="00407CDC"/>
    <w:rsid w:val="00407E05"/>
    <w:rsid w:val="00407EB7"/>
    <w:rsid w:val="00410004"/>
    <w:rsid w:val="0041012B"/>
    <w:rsid w:val="00410235"/>
    <w:rsid w:val="00410349"/>
    <w:rsid w:val="004103D4"/>
    <w:rsid w:val="0041045E"/>
    <w:rsid w:val="004107BB"/>
    <w:rsid w:val="004108D5"/>
    <w:rsid w:val="00410A27"/>
    <w:rsid w:val="00410A7A"/>
    <w:rsid w:val="00410ADE"/>
    <w:rsid w:val="00410BE8"/>
    <w:rsid w:val="00410C01"/>
    <w:rsid w:val="00410D0E"/>
    <w:rsid w:val="00410E04"/>
    <w:rsid w:val="00410EB6"/>
    <w:rsid w:val="00411073"/>
    <w:rsid w:val="0041118F"/>
    <w:rsid w:val="0041124A"/>
    <w:rsid w:val="0041152B"/>
    <w:rsid w:val="00411580"/>
    <w:rsid w:val="004115D2"/>
    <w:rsid w:val="004115D5"/>
    <w:rsid w:val="00411657"/>
    <w:rsid w:val="0041165B"/>
    <w:rsid w:val="0041168E"/>
    <w:rsid w:val="004116A5"/>
    <w:rsid w:val="004116AB"/>
    <w:rsid w:val="00411834"/>
    <w:rsid w:val="00411866"/>
    <w:rsid w:val="004119D6"/>
    <w:rsid w:val="00411C39"/>
    <w:rsid w:val="00411C6E"/>
    <w:rsid w:val="00411D11"/>
    <w:rsid w:val="00411E11"/>
    <w:rsid w:val="00411E1E"/>
    <w:rsid w:val="00412077"/>
    <w:rsid w:val="004121C8"/>
    <w:rsid w:val="004122A5"/>
    <w:rsid w:val="004122DB"/>
    <w:rsid w:val="004123A2"/>
    <w:rsid w:val="00412719"/>
    <w:rsid w:val="00412897"/>
    <w:rsid w:val="00412A08"/>
    <w:rsid w:val="00412B85"/>
    <w:rsid w:val="00412C75"/>
    <w:rsid w:val="00412D3F"/>
    <w:rsid w:val="00412D42"/>
    <w:rsid w:val="00412D77"/>
    <w:rsid w:val="00412E90"/>
    <w:rsid w:val="00412EED"/>
    <w:rsid w:val="0041306F"/>
    <w:rsid w:val="004130D2"/>
    <w:rsid w:val="004130E6"/>
    <w:rsid w:val="0041318C"/>
    <w:rsid w:val="004131FA"/>
    <w:rsid w:val="00413264"/>
    <w:rsid w:val="0041329F"/>
    <w:rsid w:val="004133BA"/>
    <w:rsid w:val="004133E7"/>
    <w:rsid w:val="00413496"/>
    <w:rsid w:val="004134D9"/>
    <w:rsid w:val="00413763"/>
    <w:rsid w:val="004137BD"/>
    <w:rsid w:val="004137EC"/>
    <w:rsid w:val="00413B07"/>
    <w:rsid w:val="00413B1E"/>
    <w:rsid w:val="00413B22"/>
    <w:rsid w:val="00413CC3"/>
    <w:rsid w:val="00413EA2"/>
    <w:rsid w:val="0041413E"/>
    <w:rsid w:val="004141D6"/>
    <w:rsid w:val="0041423E"/>
    <w:rsid w:val="004142DB"/>
    <w:rsid w:val="0041430D"/>
    <w:rsid w:val="00414310"/>
    <w:rsid w:val="0041490C"/>
    <w:rsid w:val="0041492A"/>
    <w:rsid w:val="00414980"/>
    <w:rsid w:val="00414BAF"/>
    <w:rsid w:val="00414CDB"/>
    <w:rsid w:val="00414E24"/>
    <w:rsid w:val="00414E6F"/>
    <w:rsid w:val="00414F52"/>
    <w:rsid w:val="00414F5F"/>
    <w:rsid w:val="00414FB2"/>
    <w:rsid w:val="00414FBB"/>
    <w:rsid w:val="00415029"/>
    <w:rsid w:val="004151AF"/>
    <w:rsid w:val="0041532F"/>
    <w:rsid w:val="004153E6"/>
    <w:rsid w:val="004154FA"/>
    <w:rsid w:val="004156C2"/>
    <w:rsid w:val="0041584D"/>
    <w:rsid w:val="0041599C"/>
    <w:rsid w:val="004159A3"/>
    <w:rsid w:val="004159B7"/>
    <w:rsid w:val="00415B1F"/>
    <w:rsid w:val="00415B5F"/>
    <w:rsid w:val="00415C5C"/>
    <w:rsid w:val="00415D70"/>
    <w:rsid w:val="00415E75"/>
    <w:rsid w:val="0041601D"/>
    <w:rsid w:val="004162C5"/>
    <w:rsid w:val="00416343"/>
    <w:rsid w:val="004163B4"/>
    <w:rsid w:val="00416410"/>
    <w:rsid w:val="00416490"/>
    <w:rsid w:val="00416592"/>
    <w:rsid w:val="004165F4"/>
    <w:rsid w:val="00416702"/>
    <w:rsid w:val="00416768"/>
    <w:rsid w:val="004168A7"/>
    <w:rsid w:val="004168C4"/>
    <w:rsid w:val="00416B3D"/>
    <w:rsid w:val="00416D7F"/>
    <w:rsid w:val="00416E83"/>
    <w:rsid w:val="00416F69"/>
    <w:rsid w:val="0041707D"/>
    <w:rsid w:val="00417094"/>
    <w:rsid w:val="00417358"/>
    <w:rsid w:val="00417531"/>
    <w:rsid w:val="004175D2"/>
    <w:rsid w:val="00417648"/>
    <w:rsid w:val="0041768F"/>
    <w:rsid w:val="00417730"/>
    <w:rsid w:val="0041779C"/>
    <w:rsid w:val="00417886"/>
    <w:rsid w:val="0041790F"/>
    <w:rsid w:val="00417A7F"/>
    <w:rsid w:val="00417AB0"/>
    <w:rsid w:val="00417B44"/>
    <w:rsid w:val="00417BEA"/>
    <w:rsid w:val="00417D2E"/>
    <w:rsid w:val="00417E24"/>
    <w:rsid w:val="00417F39"/>
    <w:rsid w:val="00420353"/>
    <w:rsid w:val="00420663"/>
    <w:rsid w:val="004209CB"/>
    <w:rsid w:val="00420AAC"/>
    <w:rsid w:val="00420B06"/>
    <w:rsid w:val="00420CEA"/>
    <w:rsid w:val="00420D55"/>
    <w:rsid w:val="00420D96"/>
    <w:rsid w:val="00420E3F"/>
    <w:rsid w:val="00420EC4"/>
    <w:rsid w:val="00420EC7"/>
    <w:rsid w:val="00420F8E"/>
    <w:rsid w:val="00420F9F"/>
    <w:rsid w:val="00421066"/>
    <w:rsid w:val="0042115C"/>
    <w:rsid w:val="0042124A"/>
    <w:rsid w:val="0042128B"/>
    <w:rsid w:val="004212E1"/>
    <w:rsid w:val="0042132B"/>
    <w:rsid w:val="00421332"/>
    <w:rsid w:val="00421338"/>
    <w:rsid w:val="00421434"/>
    <w:rsid w:val="004214A3"/>
    <w:rsid w:val="0042173A"/>
    <w:rsid w:val="00421769"/>
    <w:rsid w:val="0042190B"/>
    <w:rsid w:val="0042199B"/>
    <w:rsid w:val="00421CB4"/>
    <w:rsid w:val="00421CF0"/>
    <w:rsid w:val="00421D27"/>
    <w:rsid w:val="00421E05"/>
    <w:rsid w:val="00421E23"/>
    <w:rsid w:val="00421E7F"/>
    <w:rsid w:val="00421F11"/>
    <w:rsid w:val="0042205A"/>
    <w:rsid w:val="0042205C"/>
    <w:rsid w:val="0042212A"/>
    <w:rsid w:val="00422197"/>
    <w:rsid w:val="0042223C"/>
    <w:rsid w:val="0042243E"/>
    <w:rsid w:val="004224C0"/>
    <w:rsid w:val="004224E6"/>
    <w:rsid w:val="004224FB"/>
    <w:rsid w:val="004226D8"/>
    <w:rsid w:val="00422702"/>
    <w:rsid w:val="00422777"/>
    <w:rsid w:val="004227A8"/>
    <w:rsid w:val="0042299A"/>
    <w:rsid w:val="00422B36"/>
    <w:rsid w:val="00422BF6"/>
    <w:rsid w:val="00422C52"/>
    <w:rsid w:val="00422D81"/>
    <w:rsid w:val="00422E42"/>
    <w:rsid w:val="00422F15"/>
    <w:rsid w:val="00422F58"/>
    <w:rsid w:val="00423231"/>
    <w:rsid w:val="0042324A"/>
    <w:rsid w:val="004232F9"/>
    <w:rsid w:val="00423354"/>
    <w:rsid w:val="0042338B"/>
    <w:rsid w:val="00423402"/>
    <w:rsid w:val="00423704"/>
    <w:rsid w:val="00423812"/>
    <w:rsid w:val="00423942"/>
    <w:rsid w:val="00423A3A"/>
    <w:rsid w:val="00423A86"/>
    <w:rsid w:val="00423B75"/>
    <w:rsid w:val="00423DB1"/>
    <w:rsid w:val="00424133"/>
    <w:rsid w:val="004243B6"/>
    <w:rsid w:val="004244DD"/>
    <w:rsid w:val="00424503"/>
    <w:rsid w:val="004246D4"/>
    <w:rsid w:val="004246EA"/>
    <w:rsid w:val="004247BA"/>
    <w:rsid w:val="00424892"/>
    <w:rsid w:val="00424A01"/>
    <w:rsid w:val="00424B68"/>
    <w:rsid w:val="00424D9C"/>
    <w:rsid w:val="00424DEF"/>
    <w:rsid w:val="00424E0B"/>
    <w:rsid w:val="00424E89"/>
    <w:rsid w:val="00424EB0"/>
    <w:rsid w:val="00425087"/>
    <w:rsid w:val="004251EF"/>
    <w:rsid w:val="00425297"/>
    <w:rsid w:val="004252EF"/>
    <w:rsid w:val="00425329"/>
    <w:rsid w:val="0042533A"/>
    <w:rsid w:val="00425354"/>
    <w:rsid w:val="0042540F"/>
    <w:rsid w:val="00425668"/>
    <w:rsid w:val="004256F4"/>
    <w:rsid w:val="0042597D"/>
    <w:rsid w:val="00425ACD"/>
    <w:rsid w:val="00425AD1"/>
    <w:rsid w:val="00425AEF"/>
    <w:rsid w:val="00425B71"/>
    <w:rsid w:val="00425BFB"/>
    <w:rsid w:val="00425CD9"/>
    <w:rsid w:val="00425D4E"/>
    <w:rsid w:val="0042601C"/>
    <w:rsid w:val="0042622D"/>
    <w:rsid w:val="00426360"/>
    <w:rsid w:val="00426361"/>
    <w:rsid w:val="004263EA"/>
    <w:rsid w:val="0042647D"/>
    <w:rsid w:val="0042656F"/>
    <w:rsid w:val="004267D0"/>
    <w:rsid w:val="004268BF"/>
    <w:rsid w:val="004268C8"/>
    <w:rsid w:val="00426A30"/>
    <w:rsid w:val="00426AEB"/>
    <w:rsid w:val="00426B09"/>
    <w:rsid w:val="00426BA9"/>
    <w:rsid w:val="00426C66"/>
    <w:rsid w:val="00426E0A"/>
    <w:rsid w:val="00426E39"/>
    <w:rsid w:val="00426F9C"/>
    <w:rsid w:val="004270A5"/>
    <w:rsid w:val="00427103"/>
    <w:rsid w:val="0042758D"/>
    <w:rsid w:val="0042766C"/>
    <w:rsid w:val="004276C7"/>
    <w:rsid w:val="00427717"/>
    <w:rsid w:val="004277E4"/>
    <w:rsid w:val="0042795E"/>
    <w:rsid w:val="00427C6D"/>
    <w:rsid w:val="00427DC6"/>
    <w:rsid w:val="00427EC0"/>
    <w:rsid w:val="00427F99"/>
    <w:rsid w:val="004301D2"/>
    <w:rsid w:val="004302E8"/>
    <w:rsid w:val="00430449"/>
    <w:rsid w:val="00430458"/>
    <w:rsid w:val="004306F5"/>
    <w:rsid w:val="004307A5"/>
    <w:rsid w:val="0043086C"/>
    <w:rsid w:val="0043097A"/>
    <w:rsid w:val="004309D0"/>
    <w:rsid w:val="00430A6E"/>
    <w:rsid w:val="00430A91"/>
    <w:rsid w:val="00430AFE"/>
    <w:rsid w:val="00430B70"/>
    <w:rsid w:val="00430B84"/>
    <w:rsid w:val="00430CFC"/>
    <w:rsid w:val="00430D94"/>
    <w:rsid w:val="00430DED"/>
    <w:rsid w:val="00430F29"/>
    <w:rsid w:val="00431088"/>
    <w:rsid w:val="004311F0"/>
    <w:rsid w:val="00431259"/>
    <w:rsid w:val="00431351"/>
    <w:rsid w:val="004313CA"/>
    <w:rsid w:val="0043141A"/>
    <w:rsid w:val="00431441"/>
    <w:rsid w:val="004314B6"/>
    <w:rsid w:val="004314B7"/>
    <w:rsid w:val="00431500"/>
    <w:rsid w:val="0043155C"/>
    <w:rsid w:val="00431599"/>
    <w:rsid w:val="004316EA"/>
    <w:rsid w:val="004317AE"/>
    <w:rsid w:val="004318F0"/>
    <w:rsid w:val="00431A7E"/>
    <w:rsid w:val="00431ABA"/>
    <w:rsid w:val="00431AED"/>
    <w:rsid w:val="00431B7D"/>
    <w:rsid w:val="00431C5B"/>
    <w:rsid w:val="00431C89"/>
    <w:rsid w:val="00431E70"/>
    <w:rsid w:val="00431F31"/>
    <w:rsid w:val="00431F66"/>
    <w:rsid w:val="00431F6E"/>
    <w:rsid w:val="00431F8F"/>
    <w:rsid w:val="004320D5"/>
    <w:rsid w:val="004320DE"/>
    <w:rsid w:val="00432483"/>
    <w:rsid w:val="004324B7"/>
    <w:rsid w:val="004324B8"/>
    <w:rsid w:val="00432564"/>
    <w:rsid w:val="00432698"/>
    <w:rsid w:val="004326DC"/>
    <w:rsid w:val="00432718"/>
    <w:rsid w:val="0043272A"/>
    <w:rsid w:val="00432825"/>
    <w:rsid w:val="004328B2"/>
    <w:rsid w:val="00432A23"/>
    <w:rsid w:val="00432A62"/>
    <w:rsid w:val="00432A92"/>
    <w:rsid w:val="00432B9D"/>
    <w:rsid w:val="00432BED"/>
    <w:rsid w:val="00432F44"/>
    <w:rsid w:val="00432F9D"/>
    <w:rsid w:val="0043303C"/>
    <w:rsid w:val="004330B3"/>
    <w:rsid w:val="004330BE"/>
    <w:rsid w:val="0043318C"/>
    <w:rsid w:val="004331A9"/>
    <w:rsid w:val="0043329A"/>
    <w:rsid w:val="00433440"/>
    <w:rsid w:val="004334D8"/>
    <w:rsid w:val="004335CF"/>
    <w:rsid w:val="00433A22"/>
    <w:rsid w:val="00433A87"/>
    <w:rsid w:val="00433AAC"/>
    <w:rsid w:val="00433B25"/>
    <w:rsid w:val="00433B80"/>
    <w:rsid w:val="00433B8C"/>
    <w:rsid w:val="00433BA5"/>
    <w:rsid w:val="00433D75"/>
    <w:rsid w:val="00433E3D"/>
    <w:rsid w:val="00433E54"/>
    <w:rsid w:val="00434199"/>
    <w:rsid w:val="0043428D"/>
    <w:rsid w:val="0043445A"/>
    <w:rsid w:val="004344EE"/>
    <w:rsid w:val="0043457D"/>
    <w:rsid w:val="004345D5"/>
    <w:rsid w:val="00434630"/>
    <w:rsid w:val="004347A5"/>
    <w:rsid w:val="00434829"/>
    <w:rsid w:val="00434854"/>
    <w:rsid w:val="0043489A"/>
    <w:rsid w:val="004349C0"/>
    <w:rsid w:val="004349DC"/>
    <w:rsid w:val="00434B23"/>
    <w:rsid w:val="00434B40"/>
    <w:rsid w:val="00434E78"/>
    <w:rsid w:val="00434F7D"/>
    <w:rsid w:val="00434FFB"/>
    <w:rsid w:val="00435098"/>
    <w:rsid w:val="004351FF"/>
    <w:rsid w:val="00435512"/>
    <w:rsid w:val="004355AF"/>
    <w:rsid w:val="00435670"/>
    <w:rsid w:val="004356FB"/>
    <w:rsid w:val="0043577F"/>
    <w:rsid w:val="004358B2"/>
    <w:rsid w:val="00435912"/>
    <w:rsid w:val="004359CE"/>
    <w:rsid w:val="00435AFE"/>
    <w:rsid w:val="00435C83"/>
    <w:rsid w:val="00435CE9"/>
    <w:rsid w:val="00435DFC"/>
    <w:rsid w:val="00435E5F"/>
    <w:rsid w:val="0043603F"/>
    <w:rsid w:val="00436077"/>
    <w:rsid w:val="004361FE"/>
    <w:rsid w:val="00436335"/>
    <w:rsid w:val="0043646E"/>
    <w:rsid w:val="0043647D"/>
    <w:rsid w:val="004365BD"/>
    <w:rsid w:val="00436842"/>
    <w:rsid w:val="004368B7"/>
    <w:rsid w:val="004369D2"/>
    <w:rsid w:val="00436AB8"/>
    <w:rsid w:val="00436AEE"/>
    <w:rsid w:val="00436C69"/>
    <w:rsid w:val="00436C7F"/>
    <w:rsid w:val="00436CB0"/>
    <w:rsid w:val="00436DC5"/>
    <w:rsid w:val="00436DEA"/>
    <w:rsid w:val="00436E8F"/>
    <w:rsid w:val="00436F1B"/>
    <w:rsid w:val="00436F46"/>
    <w:rsid w:val="0043726F"/>
    <w:rsid w:val="0043728E"/>
    <w:rsid w:val="00437309"/>
    <w:rsid w:val="004373FE"/>
    <w:rsid w:val="00437484"/>
    <w:rsid w:val="004374C5"/>
    <w:rsid w:val="00437517"/>
    <w:rsid w:val="004376D4"/>
    <w:rsid w:val="0043780B"/>
    <w:rsid w:val="00437818"/>
    <w:rsid w:val="00437AAD"/>
    <w:rsid w:val="00437ADF"/>
    <w:rsid w:val="00437BE6"/>
    <w:rsid w:val="00437C09"/>
    <w:rsid w:val="00437CDB"/>
    <w:rsid w:val="00437D1A"/>
    <w:rsid w:val="00437DBE"/>
    <w:rsid w:val="00437E17"/>
    <w:rsid w:val="00437F86"/>
    <w:rsid w:val="00440024"/>
    <w:rsid w:val="0044014D"/>
    <w:rsid w:val="004401A7"/>
    <w:rsid w:val="004401E3"/>
    <w:rsid w:val="0044047D"/>
    <w:rsid w:val="00440511"/>
    <w:rsid w:val="004407DC"/>
    <w:rsid w:val="004409B8"/>
    <w:rsid w:val="00440B64"/>
    <w:rsid w:val="00440DDB"/>
    <w:rsid w:val="00440F12"/>
    <w:rsid w:val="00440F9F"/>
    <w:rsid w:val="004410F3"/>
    <w:rsid w:val="0044119B"/>
    <w:rsid w:val="004411C7"/>
    <w:rsid w:val="004411E2"/>
    <w:rsid w:val="0044124E"/>
    <w:rsid w:val="004412BA"/>
    <w:rsid w:val="0044137A"/>
    <w:rsid w:val="004413B0"/>
    <w:rsid w:val="0044159D"/>
    <w:rsid w:val="00441727"/>
    <w:rsid w:val="0044184F"/>
    <w:rsid w:val="004418D8"/>
    <w:rsid w:val="00441956"/>
    <w:rsid w:val="00441964"/>
    <w:rsid w:val="00441A2A"/>
    <w:rsid w:val="00441A5F"/>
    <w:rsid w:val="00441B46"/>
    <w:rsid w:val="00441D99"/>
    <w:rsid w:val="00441DA8"/>
    <w:rsid w:val="00441F1C"/>
    <w:rsid w:val="00442183"/>
    <w:rsid w:val="0044219D"/>
    <w:rsid w:val="004423BB"/>
    <w:rsid w:val="0044244E"/>
    <w:rsid w:val="004424FA"/>
    <w:rsid w:val="0044252D"/>
    <w:rsid w:val="0044260F"/>
    <w:rsid w:val="00442777"/>
    <w:rsid w:val="004427F9"/>
    <w:rsid w:val="00442814"/>
    <w:rsid w:val="00442820"/>
    <w:rsid w:val="004429C1"/>
    <w:rsid w:val="00442CB9"/>
    <w:rsid w:val="00442DDA"/>
    <w:rsid w:val="00442ED0"/>
    <w:rsid w:val="004430C6"/>
    <w:rsid w:val="004433E6"/>
    <w:rsid w:val="004434DE"/>
    <w:rsid w:val="004434EC"/>
    <w:rsid w:val="00443547"/>
    <w:rsid w:val="004435C1"/>
    <w:rsid w:val="00443631"/>
    <w:rsid w:val="004436F1"/>
    <w:rsid w:val="004437F1"/>
    <w:rsid w:val="00443867"/>
    <w:rsid w:val="00443A13"/>
    <w:rsid w:val="00443B98"/>
    <w:rsid w:val="00443C55"/>
    <w:rsid w:val="00443C8F"/>
    <w:rsid w:val="00443C96"/>
    <w:rsid w:val="00443D87"/>
    <w:rsid w:val="00443E45"/>
    <w:rsid w:val="00443E47"/>
    <w:rsid w:val="00443EE9"/>
    <w:rsid w:val="00443FD1"/>
    <w:rsid w:val="00443FFF"/>
    <w:rsid w:val="0044406B"/>
    <w:rsid w:val="0044412E"/>
    <w:rsid w:val="00444151"/>
    <w:rsid w:val="00444182"/>
    <w:rsid w:val="0044420D"/>
    <w:rsid w:val="00444301"/>
    <w:rsid w:val="00444360"/>
    <w:rsid w:val="0044442A"/>
    <w:rsid w:val="004444AA"/>
    <w:rsid w:val="00444587"/>
    <w:rsid w:val="0044478B"/>
    <w:rsid w:val="004448FF"/>
    <w:rsid w:val="00444989"/>
    <w:rsid w:val="00444C21"/>
    <w:rsid w:val="00444C9F"/>
    <w:rsid w:val="00444EEF"/>
    <w:rsid w:val="0044506F"/>
    <w:rsid w:val="004450B9"/>
    <w:rsid w:val="00445144"/>
    <w:rsid w:val="00445199"/>
    <w:rsid w:val="00445367"/>
    <w:rsid w:val="0044548D"/>
    <w:rsid w:val="0044552B"/>
    <w:rsid w:val="00445752"/>
    <w:rsid w:val="00445CC7"/>
    <w:rsid w:val="00445DE1"/>
    <w:rsid w:val="00445DED"/>
    <w:rsid w:val="00445E70"/>
    <w:rsid w:val="00445EFA"/>
    <w:rsid w:val="00445F8B"/>
    <w:rsid w:val="00446066"/>
    <w:rsid w:val="00446225"/>
    <w:rsid w:val="00446267"/>
    <w:rsid w:val="004463F7"/>
    <w:rsid w:val="004464EF"/>
    <w:rsid w:val="0044661D"/>
    <w:rsid w:val="00446784"/>
    <w:rsid w:val="00446920"/>
    <w:rsid w:val="00446AD4"/>
    <w:rsid w:val="00446E70"/>
    <w:rsid w:val="00446E9A"/>
    <w:rsid w:val="00446ED5"/>
    <w:rsid w:val="00446FB0"/>
    <w:rsid w:val="0044707E"/>
    <w:rsid w:val="004470A1"/>
    <w:rsid w:val="00447141"/>
    <w:rsid w:val="0044715F"/>
    <w:rsid w:val="0044724A"/>
    <w:rsid w:val="00447296"/>
    <w:rsid w:val="0044729B"/>
    <w:rsid w:val="00447379"/>
    <w:rsid w:val="004473FD"/>
    <w:rsid w:val="00447444"/>
    <w:rsid w:val="004475D3"/>
    <w:rsid w:val="00447621"/>
    <w:rsid w:val="00447646"/>
    <w:rsid w:val="004477EB"/>
    <w:rsid w:val="00447879"/>
    <w:rsid w:val="00447B08"/>
    <w:rsid w:val="00447C69"/>
    <w:rsid w:val="00447C78"/>
    <w:rsid w:val="00447D7E"/>
    <w:rsid w:val="00447E67"/>
    <w:rsid w:val="00447EA6"/>
    <w:rsid w:val="00447F96"/>
    <w:rsid w:val="004500E5"/>
    <w:rsid w:val="0045037B"/>
    <w:rsid w:val="0045038C"/>
    <w:rsid w:val="00450495"/>
    <w:rsid w:val="004504FF"/>
    <w:rsid w:val="004505D7"/>
    <w:rsid w:val="0045067B"/>
    <w:rsid w:val="00450708"/>
    <w:rsid w:val="0045086B"/>
    <w:rsid w:val="00450AC2"/>
    <w:rsid w:val="00450D73"/>
    <w:rsid w:val="00450E04"/>
    <w:rsid w:val="00450E86"/>
    <w:rsid w:val="00450F9D"/>
    <w:rsid w:val="004510D4"/>
    <w:rsid w:val="004511C4"/>
    <w:rsid w:val="004511D1"/>
    <w:rsid w:val="004511D5"/>
    <w:rsid w:val="00451235"/>
    <w:rsid w:val="00451247"/>
    <w:rsid w:val="004513D8"/>
    <w:rsid w:val="004513FA"/>
    <w:rsid w:val="00451767"/>
    <w:rsid w:val="004517BD"/>
    <w:rsid w:val="004518D4"/>
    <w:rsid w:val="0045191C"/>
    <w:rsid w:val="00451978"/>
    <w:rsid w:val="004519AD"/>
    <w:rsid w:val="004519F2"/>
    <w:rsid w:val="00451A22"/>
    <w:rsid w:val="00451ABA"/>
    <w:rsid w:val="00451C81"/>
    <w:rsid w:val="00451C99"/>
    <w:rsid w:val="00451D53"/>
    <w:rsid w:val="00451D67"/>
    <w:rsid w:val="00451E49"/>
    <w:rsid w:val="00451F07"/>
    <w:rsid w:val="00452075"/>
    <w:rsid w:val="00452079"/>
    <w:rsid w:val="004522D2"/>
    <w:rsid w:val="0045249E"/>
    <w:rsid w:val="004525A4"/>
    <w:rsid w:val="004525D0"/>
    <w:rsid w:val="00452785"/>
    <w:rsid w:val="004527DD"/>
    <w:rsid w:val="00452832"/>
    <w:rsid w:val="0045294B"/>
    <w:rsid w:val="004529B0"/>
    <w:rsid w:val="00452AB4"/>
    <w:rsid w:val="00452B88"/>
    <w:rsid w:val="00452C4F"/>
    <w:rsid w:val="00452D1E"/>
    <w:rsid w:val="00452D62"/>
    <w:rsid w:val="00452DDD"/>
    <w:rsid w:val="00452E95"/>
    <w:rsid w:val="00452FA7"/>
    <w:rsid w:val="00453010"/>
    <w:rsid w:val="0045301F"/>
    <w:rsid w:val="00453048"/>
    <w:rsid w:val="004530DF"/>
    <w:rsid w:val="004530EE"/>
    <w:rsid w:val="0045310F"/>
    <w:rsid w:val="004531CA"/>
    <w:rsid w:val="004531F6"/>
    <w:rsid w:val="0045327A"/>
    <w:rsid w:val="004533D4"/>
    <w:rsid w:val="00453792"/>
    <w:rsid w:val="00453803"/>
    <w:rsid w:val="0045385F"/>
    <w:rsid w:val="00453867"/>
    <w:rsid w:val="00453938"/>
    <w:rsid w:val="00453DCF"/>
    <w:rsid w:val="00453DF7"/>
    <w:rsid w:val="00453E1A"/>
    <w:rsid w:val="00453F08"/>
    <w:rsid w:val="00453FF6"/>
    <w:rsid w:val="00454092"/>
    <w:rsid w:val="004540C3"/>
    <w:rsid w:val="004540DA"/>
    <w:rsid w:val="0045410F"/>
    <w:rsid w:val="004541AF"/>
    <w:rsid w:val="00454326"/>
    <w:rsid w:val="00454379"/>
    <w:rsid w:val="004543A1"/>
    <w:rsid w:val="004544A1"/>
    <w:rsid w:val="00454620"/>
    <w:rsid w:val="0045468B"/>
    <w:rsid w:val="0045489A"/>
    <w:rsid w:val="004548EB"/>
    <w:rsid w:val="0045493F"/>
    <w:rsid w:val="00454AA8"/>
    <w:rsid w:val="00454B01"/>
    <w:rsid w:val="00454CAA"/>
    <w:rsid w:val="00454DB2"/>
    <w:rsid w:val="00454E06"/>
    <w:rsid w:val="00454F09"/>
    <w:rsid w:val="00454FE3"/>
    <w:rsid w:val="0045507D"/>
    <w:rsid w:val="0045509B"/>
    <w:rsid w:val="00455286"/>
    <w:rsid w:val="0045529F"/>
    <w:rsid w:val="004553BC"/>
    <w:rsid w:val="004553E8"/>
    <w:rsid w:val="004553FE"/>
    <w:rsid w:val="004554D4"/>
    <w:rsid w:val="004554F1"/>
    <w:rsid w:val="004556BF"/>
    <w:rsid w:val="0045583D"/>
    <w:rsid w:val="00455B1B"/>
    <w:rsid w:val="00455BB7"/>
    <w:rsid w:val="00455D6C"/>
    <w:rsid w:val="004561D5"/>
    <w:rsid w:val="00456232"/>
    <w:rsid w:val="0045626C"/>
    <w:rsid w:val="004565D2"/>
    <w:rsid w:val="004566CC"/>
    <w:rsid w:val="004568BE"/>
    <w:rsid w:val="004569A4"/>
    <w:rsid w:val="00456AB0"/>
    <w:rsid w:val="00456ABC"/>
    <w:rsid w:val="00456C7B"/>
    <w:rsid w:val="00456E20"/>
    <w:rsid w:val="00456E89"/>
    <w:rsid w:val="00456FC7"/>
    <w:rsid w:val="004570BD"/>
    <w:rsid w:val="004570ED"/>
    <w:rsid w:val="004571AD"/>
    <w:rsid w:val="004571F0"/>
    <w:rsid w:val="00457288"/>
    <w:rsid w:val="004573DE"/>
    <w:rsid w:val="004574F4"/>
    <w:rsid w:val="0045756C"/>
    <w:rsid w:val="004575C1"/>
    <w:rsid w:val="004575E8"/>
    <w:rsid w:val="0045760A"/>
    <w:rsid w:val="004576A0"/>
    <w:rsid w:val="004576B2"/>
    <w:rsid w:val="0045771C"/>
    <w:rsid w:val="00457748"/>
    <w:rsid w:val="00457886"/>
    <w:rsid w:val="004578B2"/>
    <w:rsid w:val="004579A2"/>
    <w:rsid w:val="004579E8"/>
    <w:rsid w:val="00457AC2"/>
    <w:rsid w:val="00457AF2"/>
    <w:rsid w:val="00457BAC"/>
    <w:rsid w:val="00457E33"/>
    <w:rsid w:val="00457E7C"/>
    <w:rsid w:val="00457E93"/>
    <w:rsid w:val="00460063"/>
    <w:rsid w:val="00460165"/>
    <w:rsid w:val="004601A5"/>
    <w:rsid w:val="004602E2"/>
    <w:rsid w:val="0046032C"/>
    <w:rsid w:val="004603B0"/>
    <w:rsid w:val="0046049F"/>
    <w:rsid w:val="004604C0"/>
    <w:rsid w:val="00460580"/>
    <w:rsid w:val="00460623"/>
    <w:rsid w:val="00460665"/>
    <w:rsid w:val="004606C9"/>
    <w:rsid w:val="004607BA"/>
    <w:rsid w:val="004607E4"/>
    <w:rsid w:val="00460857"/>
    <w:rsid w:val="00460996"/>
    <w:rsid w:val="00460AA5"/>
    <w:rsid w:val="00460AE5"/>
    <w:rsid w:val="00460AED"/>
    <w:rsid w:val="00460B5E"/>
    <w:rsid w:val="00460C91"/>
    <w:rsid w:val="00460D6D"/>
    <w:rsid w:val="00460E47"/>
    <w:rsid w:val="00461040"/>
    <w:rsid w:val="0046119F"/>
    <w:rsid w:val="004611A7"/>
    <w:rsid w:val="004611B1"/>
    <w:rsid w:val="004611CC"/>
    <w:rsid w:val="00461362"/>
    <w:rsid w:val="0046157B"/>
    <w:rsid w:val="004615C8"/>
    <w:rsid w:val="004615E4"/>
    <w:rsid w:val="00461606"/>
    <w:rsid w:val="0046175A"/>
    <w:rsid w:val="0046186C"/>
    <w:rsid w:val="004619AB"/>
    <w:rsid w:val="00461C00"/>
    <w:rsid w:val="004620FA"/>
    <w:rsid w:val="004621CE"/>
    <w:rsid w:val="0046224A"/>
    <w:rsid w:val="00462317"/>
    <w:rsid w:val="00462385"/>
    <w:rsid w:val="00462405"/>
    <w:rsid w:val="00462467"/>
    <w:rsid w:val="004624D3"/>
    <w:rsid w:val="004625D4"/>
    <w:rsid w:val="00462663"/>
    <w:rsid w:val="00462893"/>
    <w:rsid w:val="00462964"/>
    <w:rsid w:val="00462A9E"/>
    <w:rsid w:val="00462BD5"/>
    <w:rsid w:val="00462EE6"/>
    <w:rsid w:val="00462F22"/>
    <w:rsid w:val="00462F32"/>
    <w:rsid w:val="00462FD3"/>
    <w:rsid w:val="004630E4"/>
    <w:rsid w:val="00463117"/>
    <w:rsid w:val="0046320B"/>
    <w:rsid w:val="004632E3"/>
    <w:rsid w:val="00463323"/>
    <w:rsid w:val="004633C5"/>
    <w:rsid w:val="004634D2"/>
    <w:rsid w:val="0046364B"/>
    <w:rsid w:val="00463678"/>
    <w:rsid w:val="00463722"/>
    <w:rsid w:val="00463834"/>
    <w:rsid w:val="00463850"/>
    <w:rsid w:val="00463914"/>
    <w:rsid w:val="00463979"/>
    <w:rsid w:val="0046397E"/>
    <w:rsid w:val="00463991"/>
    <w:rsid w:val="00463BA5"/>
    <w:rsid w:val="00463C0E"/>
    <w:rsid w:val="00463CCC"/>
    <w:rsid w:val="00463D00"/>
    <w:rsid w:val="00463D1E"/>
    <w:rsid w:val="00463D5F"/>
    <w:rsid w:val="00463F25"/>
    <w:rsid w:val="00463F5C"/>
    <w:rsid w:val="004640C3"/>
    <w:rsid w:val="004640FC"/>
    <w:rsid w:val="00464181"/>
    <w:rsid w:val="00464250"/>
    <w:rsid w:val="004644CD"/>
    <w:rsid w:val="00464502"/>
    <w:rsid w:val="00464548"/>
    <w:rsid w:val="00464590"/>
    <w:rsid w:val="00464649"/>
    <w:rsid w:val="0046478B"/>
    <w:rsid w:val="0046483F"/>
    <w:rsid w:val="004649C2"/>
    <w:rsid w:val="00464A1C"/>
    <w:rsid w:val="00464A88"/>
    <w:rsid w:val="00464DE2"/>
    <w:rsid w:val="00464F3F"/>
    <w:rsid w:val="00464F47"/>
    <w:rsid w:val="00464F4E"/>
    <w:rsid w:val="00464F60"/>
    <w:rsid w:val="00464F9C"/>
    <w:rsid w:val="004650EF"/>
    <w:rsid w:val="00465115"/>
    <w:rsid w:val="0046511E"/>
    <w:rsid w:val="004651A0"/>
    <w:rsid w:val="004652FF"/>
    <w:rsid w:val="00465506"/>
    <w:rsid w:val="004655D3"/>
    <w:rsid w:val="004656FA"/>
    <w:rsid w:val="00465789"/>
    <w:rsid w:val="004659CE"/>
    <w:rsid w:val="00465A92"/>
    <w:rsid w:val="00465AFD"/>
    <w:rsid w:val="00465B1E"/>
    <w:rsid w:val="00465C4B"/>
    <w:rsid w:val="00465CFC"/>
    <w:rsid w:val="0046607B"/>
    <w:rsid w:val="00466360"/>
    <w:rsid w:val="0046655B"/>
    <w:rsid w:val="00466597"/>
    <w:rsid w:val="004665D1"/>
    <w:rsid w:val="004665D4"/>
    <w:rsid w:val="004666AA"/>
    <w:rsid w:val="00466721"/>
    <w:rsid w:val="00466817"/>
    <w:rsid w:val="00466AA0"/>
    <w:rsid w:val="00466B1C"/>
    <w:rsid w:val="00466B8F"/>
    <w:rsid w:val="00466BF7"/>
    <w:rsid w:val="00466C3A"/>
    <w:rsid w:val="00466C73"/>
    <w:rsid w:val="00466D1B"/>
    <w:rsid w:val="00466E7A"/>
    <w:rsid w:val="004670B3"/>
    <w:rsid w:val="004670BF"/>
    <w:rsid w:val="00467241"/>
    <w:rsid w:val="00467300"/>
    <w:rsid w:val="0046755F"/>
    <w:rsid w:val="004676E6"/>
    <w:rsid w:val="004677EC"/>
    <w:rsid w:val="004678FB"/>
    <w:rsid w:val="0046790E"/>
    <w:rsid w:val="00467910"/>
    <w:rsid w:val="0046793C"/>
    <w:rsid w:val="004679FE"/>
    <w:rsid w:val="00467AE5"/>
    <w:rsid w:val="00467B3D"/>
    <w:rsid w:val="00467C54"/>
    <w:rsid w:val="00467CB2"/>
    <w:rsid w:val="00467D85"/>
    <w:rsid w:val="00467E51"/>
    <w:rsid w:val="00467F83"/>
    <w:rsid w:val="00470014"/>
    <w:rsid w:val="0047009F"/>
    <w:rsid w:val="004702AF"/>
    <w:rsid w:val="004703BB"/>
    <w:rsid w:val="004703FD"/>
    <w:rsid w:val="004704B9"/>
    <w:rsid w:val="004704C7"/>
    <w:rsid w:val="004704D8"/>
    <w:rsid w:val="0047060E"/>
    <w:rsid w:val="00470665"/>
    <w:rsid w:val="004708E2"/>
    <w:rsid w:val="00470A83"/>
    <w:rsid w:val="00470D3F"/>
    <w:rsid w:val="0047113D"/>
    <w:rsid w:val="00471474"/>
    <w:rsid w:val="00471482"/>
    <w:rsid w:val="004714F8"/>
    <w:rsid w:val="00471520"/>
    <w:rsid w:val="004717CC"/>
    <w:rsid w:val="00471907"/>
    <w:rsid w:val="00471C4B"/>
    <w:rsid w:val="00471D79"/>
    <w:rsid w:val="00471E65"/>
    <w:rsid w:val="00471EB3"/>
    <w:rsid w:val="00471EB7"/>
    <w:rsid w:val="00471EC6"/>
    <w:rsid w:val="00471F18"/>
    <w:rsid w:val="00471F3B"/>
    <w:rsid w:val="00471F96"/>
    <w:rsid w:val="0047274E"/>
    <w:rsid w:val="004727AC"/>
    <w:rsid w:val="00472ADA"/>
    <w:rsid w:val="00472B82"/>
    <w:rsid w:val="00472C8F"/>
    <w:rsid w:val="00472E04"/>
    <w:rsid w:val="00472EAB"/>
    <w:rsid w:val="00472FF2"/>
    <w:rsid w:val="00472FFD"/>
    <w:rsid w:val="0047300E"/>
    <w:rsid w:val="0047309D"/>
    <w:rsid w:val="00473148"/>
    <w:rsid w:val="00473525"/>
    <w:rsid w:val="004735F5"/>
    <w:rsid w:val="0047361B"/>
    <w:rsid w:val="0047362B"/>
    <w:rsid w:val="00473711"/>
    <w:rsid w:val="00473911"/>
    <w:rsid w:val="004739B1"/>
    <w:rsid w:val="004739E7"/>
    <w:rsid w:val="00473B82"/>
    <w:rsid w:val="00473BB6"/>
    <w:rsid w:val="00473CC0"/>
    <w:rsid w:val="00473D6D"/>
    <w:rsid w:val="00473E3C"/>
    <w:rsid w:val="00473EBA"/>
    <w:rsid w:val="00473F0C"/>
    <w:rsid w:val="00473FA1"/>
    <w:rsid w:val="00473FDE"/>
    <w:rsid w:val="00474020"/>
    <w:rsid w:val="0047409F"/>
    <w:rsid w:val="00474121"/>
    <w:rsid w:val="004742DD"/>
    <w:rsid w:val="004743B7"/>
    <w:rsid w:val="004743BC"/>
    <w:rsid w:val="004743D3"/>
    <w:rsid w:val="00474401"/>
    <w:rsid w:val="0047452A"/>
    <w:rsid w:val="00474540"/>
    <w:rsid w:val="004745EB"/>
    <w:rsid w:val="00474993"/>
    <w:rsid w:val="004749A6"/>
    <w:rsid w:val="004749E7"/>
    <w:rsid w:val="004749FC"/>
    <w:rsid w:val="00474A49"/>
    <w:rsid w:val="00474B98"/>
    <w:rsid w:val="00474BD7"/>
    <w:rsid w:val="00474D24"/>
    <w:rsid w:val="00474D93"/>
    <w:rsid w:val="00474F51"/>
    <w:rsid w:val="00474FCA"/>
    <w:rsid w:val="00475011"/>
    <w:rsid w:val="0047509F"/>
    <w:rsid w:val="0047532A"/>
    <w:rsid w:val="004753B6"/>
    <w:rsid w:val="004753E2"/>
    <w:rsid w:val="004754AF"/>
    <w:rsid w:val="004755B7"/>
    <w:rsid w:val="004756BE"/>
    <w:rsid w:val="00475753"/>
    <w:rsid w:val="00475A65"/>
    <w:rsid w:val="00475ABC"/>
    <w:rsid w:val="00475C76"/>
    <w:rsid w:val="00475CBD"/>
    <w:rsid w:val="00475D05"/>
    <w:rsid w:val="00475E58"/>
    <w:rsid w:val="00475FF2"/>
    <w:rsid w:val="0047617C"/>
    <w:rsid w:val="00476183"/>
    <w:rsid w:val="004761B4"/>
    <w:rsid w:val="004761D9"/>
    <w:rsid w:val="00476277"/>
    <w:rsid w:val="0047630E"/>
    <w:rsid w:val="004763B4"/>
    <w:rsid w:val="004766C5"/>
    <w:rsid w:val="0047686F"/>
    <w:rsid w:val="00476884"/>
    <w:rsid w:val="004768B7"/>
    <w:rsid w:val="00476923"/>
    <w:rsid w:val="0047697B"/>
    <w:rsid w:val="00476A03"/>
    <w:rsid w:val="00476B4A"/>
    <w:rsid w:val="00476C6B"/>
    <w:rsid w:val="00476CBF"/>
    <w:rsid w:val="00476D89"/>
    <w:rsid w:val="00476D9A"/>
    <w:rsid w:val="00476E50"/>
    <w:rsid w:val="00476E8F"/>
    <w:rsid w:val="00476F9E"/>
    <w:rsid w:val="0047704F"/>
    <w:rsid w:val="00477169"/>
    <w:rsid w:val="004771EA"/>
    <w:rsid w:val="00477203"/>
    <w:rsid w:val="004772F7"/>
    <w:rsid w:val="00477397"/>
    <w:rsid w:val="004774BB"/>
    <w:rsid w:val="00477501"/>
    <w:rsid w:val="00477537"/>
    <w:rsid w:val="0047769E"/>
    <w:rsid w:val="00477971"/>
    <w:rsid w:val="004779BD"/>
    <w:rsid w:val="00477A2C"/>
    <w:rsid w:val="00477B48"/>
    <w:rsid w:val="00477CD6"/>
    <w:rsid w:val="00477E36"/>
    <w:rsid w:val="00477F26"/>
    <w:rsid w:val="004800C6"/>
    <w:rsid w:val="0048024E"/>
    <w:rsid w:val="00480324"/>
    <w:rsid w:val="004805DA"/>
    <w:rsid w:val="004806B5"/>
    <w:rsid w:val="004808AF"/>
    <w:rsid w:val="00480A8E"/>
    <w:rsid w:val="00480AA9"/>
    <w:rsid w:val="00480BEA"/>
    <w:rsid w:val="00480D13"/>
    <w:rsid w:val="00480ECA"/>
    <w:rsid w:val="00480F01"/>
    <w:rsid w:val="00480FFE"/>
    <w:rsid w:val="0048105E"/>
    <w:rsid w:val="00481092"/>
    <w:rsid w:val="004812EB"/>
    <w:rsid w:val="00481738"/>
    <w:rsid w:val="004817DF"/>
    <w:rsid w:val="00481908"/>
    <w:rsid w:val="00481915"/>
    <w:rsid w:val="00481963"/>
    <w:rsid w:val="00481A40"/>
    <w:rsid w:val="00481AF5"/>
    <w:rsid w:val="00481B51"/>
    <w:rsid w:val="00481CC9"/>
    <w:rsid w:val="00481CDB"/>
    <w:rsid w:val="00481CEE"/>
    <w:rsid w:val="00481DC5"/>
    <w:rsid w:val="00481DC6"/>
    <w:rsid w:val="00481E51"/>
    <w:rsid w:val="00481EDD"/>
    <w:rsid w:val="00481FE3"/>
    <w:rsid w:val="00481FF3"/>
    <w:rsid w:val="00482092"/>
    <w:rsid w:val="0048214F"/>
    <w:rsid w:val="004823F8"/>
    <w:rsid w:val="004824DC"/>
    <w:rsid w:val="004825FF"/>
    <w:rsid w:val="0048274F"/>
    <w:rsid w:val="0048275B"/>
    <w:rsid w:val="004828D8"/>
    <w:rsid w:val="00482A09"/>
    <w:rsid w:val="00482A25"/>
    <w:rsid w:val="00482A36"/>
    <w:rsid w:val="00482BBD"/>
    <w:rsid w:val="00482BE2"/>
    <w:rsid w:val="00482DB8"/>
    <w:rsid w:val="00482F48"/>
    <w:rsid w:val="004831D0"/>
    <w:rsid w:val="004832E8"/>
    <w:rsid w:val="004833A2"/>
    <w:rsid w:val="004835C0"/>
    <w:rsid w:val="00483750"/>
    <w:rsid w:val="004837E9"/>
    <w:rsid w:val="00483A92"/>
    <w:rsid w:val="00483ABB"/>
    <w:rsid w:val="00483B4F"/>
    <w:rsid w:val="00483B55"/>
    <w:rsid w:val="00483BA0"/>
    <w:rsid w:val="00483C79"/>
    <w:rsid w:val="00483D14"/>
    <w:rsid w:val="00483DA6"/>
    <w:rsid w:val="00483F61"/>
    <w:rsid w:val="00484186"/>
    <w:rsid w:val="0048420B"/>
    <w:rsid w:val="00484248"/>
    <w:rsid w:val="004844B9"/>
    <w:rsid w:val="004845CB"/>
    <w:rsid w:val="004845F7"/>
    <w:rsid w:val="00484678"/>
    <w:rsid w:val="0048471C"/>
    <w:rsid w:val="004847A9"/>
    <w:rsid w:val="004847CB"/>
    <w:rsid w:val="00484863"/>
    <w:rsid w:val="00484909"/>
    <w:rsid w:val="00484A81"/>
    <w:rsid w:val="00484AA0"/>
    <w:rsid w:val="00484ADA"/>
    <w:rsid w:val="00484B6D"/>
    <w:rsid w:val="00484C00"/>
    <w:rsid w:val="00484C2C"/>
    <w:rsid w:val="00484C8B"/>
    <w:rsid w:val="00484C9E"/>
    <w:rsid w:val="00484CF3"/>
    <w:rsid w:val="00484DA1"/>
    <w:rsid w:val="00484F70"/>
    <w:rsid w:val="00485082"/>
    <w:rsid w:val="004850F2"/>
    <w:rsid w:val="0048512F"/>
    <w:rsid w:val="00485206"/>
    <w:rsid w:val="00485308"/>
    <w:rsid w:val="00485349"/>
    <w:rsid w:val="00485367"/>
    <w:rsid w:val="004855F9"/>
    <w:rsid w:val="00485747"/>
    <w:rsid w:val="0048580A"/>
    <w:rsid w:val="00485847"/>
    <w:rsid w:val="00485863"/>
    <w:rsid w:val="00485889"/>
    <w:rsid w:val="00485943"/>
    <w:rsid w:val="00485977"/>
    <w:rsid w:val="0048597A"/>
    <w:rsid w:val="00485A74"/>
    <w:rsid w:val="00485AA3"/>
    <w:rsid w:val="00485B95"/>
    <w:rsid w:val="00485D3B"/>
    <w:rsid w:val="00485D8E"/>
    <w:rsid w:val="00485DD1"/>
    <w:rsid w:val="00485E22"/>
    <w:rsid w:val="00485EDE"/>
    <w:rsid w:val="00485F58"/>
    <w:rsid w:val="00486058"/>
    <w:rsid w:val="004864E2"/>
    <w:rsid w:val="004865AB"/>
    <w:rsid w:val="00486724"/>
    <w:rsid w:val="004867A4"/>
    <w:rsid w:val="004868AE"/>
    <w:rsid w:val="00486A2E"/>
    <w:rsid w:val="00486B19"/>
    <w:rsid w:val="00486BA2"/>
    <w:rsid w:val="00486BF3"/>
    <w:rsid w:val="00486C51"/>
    <w:rsid w:val="00486C59"/>
    <w:rsid w:val="00486D44"/>
    <w:rsid w:val="00486DFE"/>
    <w:rsid w:val="00486E84"/>
    <w:rsid w:val="0048709A"/>
    <w:rsid w:val="004871FC"/>
    <w:rsid w:val="00487262"/>
    <w:rsid w:val="00487303"/>
    <w:rsid w:val="0048751E"/>
    <w:rsid w:val="004875B0"/>
    <w:rsid w:val="00487695"/>
    <w:rsid w:val="004876EB"/>
    <w:rsid w:val="004876F8"/>
    <w:rsid w:val="004877A4"/>
    <w:rsid w:val="0048780D"/>
    <w:rsid w:val="004878EB"/>
    <w:rsid w:val="00487BBA"/>
    <w:rsid w:val="00487BFF"/>
    <w:rsid w:val="00487D1B"/>
    <w:rsid w:val="00487F9F"/>
    <w:rsid w:val="0049008B"/>
    <w:rsid w:val="00490215"/>
    <w:rsid w:val="0049084E"/>
    <w:rsid w:val="00490857"/>
    <w:rsid w:val="0049086F"/>
    <w:rsid w:val="004908D3"/>
    <w:rsid w:val="00490923"/>
    <w:rsid w:val="00490975"/>
    <w:rsid w:val="00490B2B"/>
    <w:rsid w:val="00490D13"/>
    <w:rsid w:val="00490D2E"/>
    <w:rsid w:val="00490DEC"/>
    <w:rsid w:val="00490DFE"/>
    <w:rsid w:val="00490E32"/>
    <w:rsid w:val="00490E73"/>
    <w:rsid w:val="00490F80"/>
    <w:rsid w:val="00490FFA"/>
    <w:rsid w:val="00491039"/>
    <w:rsid w:val="004910C9"/>
    <w:rsid w:val="004911AE"/>
    <w:rsid w:val="0049136C"/>
    <w:rsid w:val="00491404"/>
    <w:rsid w:val="004914B8"/>
    <w:rsid w:val="0049152C"/>
    <w:rsid w:val="0049153A"/>
    <w:rsid w:val="00491645"/>
    <w:rsid w:val="00491829"/>
    <w:rsid w:val="00491847"/>
    <w:rsid w:val="00491892"/>
    <w:rsid w:val="004918E0"/>
    <w:rsid w:val="00491CC1"/>
    <w:rsid w:val="00491D65"/>
    <w:rsid w:val="00491EDD"/>
    <w:rsid w:val="00491F83"/>
    <w:rsid w:val="00491FCF"/>
    <w:rsid w:val="00492080"/>
    <w:rsid w:val="00492083"/>
    <w:rsid w:val="004920E7"/>
    <w:rsid w:val="00492147"/>
    <w:rsid w:val="0049217E"/>
    <w:rsid w:val="0049231E"/>
    <w:rsid w:val="004924FB"/>
    <w:rsid w:val="00492720"/>
    <w:rsid w:val="00492772"/>
    <w:rsid w:val="00492781"/>
    <w:rsid w:val="0049288D"/>
    <w:rsid w:val="00492957"/>
    <w:rsid w:val="004929F6"/>
    <w:rsid w:val="00492A21"/>
    <w:rsid w:val="00492B1B"/>
    <w:rsid w:val="00492B84"/>
    <w:rsid w:val="00492D44"/>
    <w:rsid w:val="00492DDE"/>
    <w:rsid w:val="00492EA9"/>
    <w:rsid w:val="00492FFE"/>
    <w:rsid w:val="00493177"/>
    <w:rsid w:val="00493191"/>
    <w:rsid w:val="00493384"/>
    <w:rsid w:val="00493637"/>
    <w:rsid w:val="004938F7"/>
    <w:rsid w:val="00493968"/>
    <w:rsid w:val="00493A71"/>
    <w:rsid w:val="00493C1F"/>
    <w:rsid w:val="00494136"/>
    <w:rsid w:val="004942B0"/>
    <w:rsid w:val="004942E6"/>
    <w:rsid w:val="00494366"/>
    <w:rsid w:val="00494446"/>
    <w:rsid w:val="0049481B"/>
    <w:rsid w:val="0049481C"/>
    <w:rsid w:val="004948E6"/>
    <w:rsid w:val="0049497C"/>
    <w:rsid w:val="00494A97"/>
    <w:rsid w:val="00494BE6"/>
    <w:rsid w:val="00494C99"/>
    <w:rsid w:val="00494CA4"/>
    <w:rsid w:val="00494DE8"/>
    <w:rsid w:val="00494E19"/>
    <w:rsid w:val="00494EB1"/>
    <w:rsid w:val="00494F15"/>
    <w:rsid w:val="00495088"/>
    <w:rsid w:val="00495192"/>
    <w:rsid w:val="00495203"/>
    <w:rsid w:val="0049528D"/>
    <w:rsid w:val="00495392"/>
    <w:rsid w:val="0049542D"/>
    <w:rsid w:val="0049569D"/>
    <w:rsid w:val="004956A1"/>
    <w:rsid w:val="004956D7"/>
    <w:rsid w:val="00495710"/>
    <w:rsid w:val="00495763"/>
    <w:rsid w:val="00495800"/>
    <w:rsid w:val="0049582F"/>
    <w:rsid w:val="00495BE3"/>
    <w:rsid w:val="00495CA4"/>
    <w:rsid w:val="00495CD7"/>
    <w:rsid w:val="00495DA3"/>
    <w:rsid w:val="00495F97"/>
    <w:rsid w:val="00495FD4"/>
    <w:rsid w:val="00495FDF"/>
    <w:rsid w:val="00496017"/>
    <w:rsid w:val="00496127"/>
    <w:rsid w:val="004961A5"/>
    <w:rsid w:val="004961FD"/>
    <w:rsid w:val="00496222"/>
    <w:rsid w:val="00496289"/>
    <w:rsid w:val="00496302"/>
    <w:rsid w:val="0049647A"/>
    <w:rsid w:val="004964CE"/>
    <w:rsid w:val="00496506"/>
    <w:rsid w:val="004966FB"/>
    <w:rsid w:val="00496748"/>
    <w:rsid w:val="0049680D"/>
    <w:rsid w:val="00496907"/>
    <w:rsid w:val="00496C9F"/>
    <w:rsid w:val="00496CA7"/>
    <w:rsid w:val="00496F6A"/>
    <w:rsid w:val="004971FB"/>
    <w:rsid w:val="0049726B"/>
    <w:rsid w:val="0049733C"/>
    <w:rsid w:val="00497359"/>
    <w:rsid w:val="00497428"/>
    <w:rsid w:val="0049754F"/>
    <w:rsid w:val="0049755B"/>
    <w:rsid w:val="00497615"/>
    <w:rsid w:val="004976AD"/>
    <w:rsid w:val="004976E2"/>
    <w:rsid w:val="0049784D"/>
    <w:rsid w:val="004978F5"/>
    <w:rsid w:val="0049792C"/>
    <w:rsid w:val="004979FF"/>
    <w:rsid w:val="00497A7F"/>
    <w:rsid w:val="00497A97"/>
    <w:rsid w:val="00497B0E"/>
    <w:rsid w:val="00497B5F"/>
    <w:rsid w:val="00497B6F"/>
    <w:rsid w:val="00497CDA"/>
    <w:rsid w:val="00497E9C"/>
    <w:rsid w:val="00497FA2"/>
    <w:rsid w:val="004A0104"/>
    <w:rsid w:val="004A03C8"/>
    <w:rsid w:val="004A03EC"/>
    <w:rsid w:val="004A0439"/>
    <w:rsid w:val="004A04E9"/>
    <w:rsid w:val="004A05AA"/>
    <w:rsid w:val="004A0730"/>
    <w:rsid w:val="004A07CB"/>
    <w:rsid w:val="004A0820"/>
    <w:rsid w:val="004A0AB1"/>
    <w:rsid w:val="004A0BF9"/>
    <w:rsid w:val="004A0E0D"/>
    <w:rsid w:val="004A0E4C"/>
    <w:rsid w:val="004A0F98"/>
    <w:rsid w:val="004A0FE8"/>
    <w:rsid w:val="004A1072"/>
    <w:rsid w:val="004A10E8"/>
    <w:rsid w:val="004A1411"/>
    <w:rsid w:val="004A1482"/>
    <w:rsid w:val="004A14F2"/>
    <w:rsid w:val="004A164B"/>
    <w:rsid w:val="004A16DF"/>
    <w:rsid w:val="004A174D"/>
    <w:rsid w:val="004A1785"/>
    <w:rsid w:val="004A182B"/>
    <w:rsid w:val="004A18E1"/>
    <w:rsid w:val="004A192C"/>
    <w:rsid w:val="004A1B09"/>
    <w:rsid w:val="004A1BBD"/>
    <w:rsid w:val="004A1C3E"/>
    <w:rsid w:val="004A1D59"/>
    <w:rsid w:val="004A1EC7"/>
    <w:rsid w:val="004A1EE8"/>
    <w:rsid w:val="004A1EF0"/>
    <w:rsid w:val="004A201E"/>
    <w:rsid w:val="004A20C3"/>
    <w:rsid w:val="004A219A"/>
    <w:rsid w:val="004A2244"/>
    <w:rsid w:val="004A22B9"/>
    <w:rsid w:val="004A23B7"/>
    <w:rsid w:val="004A23EE"/>
    <w:rsid w:val="004A2819"/>
    <w:rsid w:val="004A285A"/>
    <w:rsid w:val="004A28B8"/>
    <w:rsid w:val="004A28EF"/>
    <w:rsid w:val="004A2AF9"/>
    <w:rsid w:val="004A3048"/>
    <w:rsid w:val="004A3151"/>
    <w:rsid w:val="004A31D5"/>
    <w:rsid w:val="004A3393"/>
    <w:rsid w:val="004A33B3"/>
    <w:rsid w:val="004A340C"/>
    <w:rsid w:val="004A34AD"/>
    <w:rsid w:val="004A3582"/>
    <w:rsid w:val="004A371D"/>
    <w:rsid w:val="004A372F"/>
    <w:rsid w:val="004A378F"/>
    <w:rsid w:val="004A38FC"/>
    <w:rsid w:val="004A3910"/>
    <w:rsid w:val="004A3A03"/>
    <w:rsid w:val="004A3BA5"/>
    <w:rsid w:val="004A3BB5"/>
    <w:rsid w:val="004A3C98"/>
    <w:rsid w:val="004A3D06"/>
    <w:rsid w:val="004A3DB2"/>
    <w:rsid w:val="004A4064"/>
    <w:rsid w:val="004A4343"/>
    <w:rsid w:val="004A452F"/>
    <w:rsid w:val="004A46D2"/>
    <w:rsid w:val="004A4C05"/>
    <w:rsid w:val="004A5001"/>
    <w:rsid w:val="004A5170"/>
    <w:rsid w:val="004A51CA"/>
    <w:rsid w:val="004A523E"/>
    <w:rsid w:val="004A531A"/>
    <w:rsid w:val="004A53B5"/>
    <w:rsid w:val="004A57D7"/>
    <w:rsid w:val="004A5801"/>
    <w:rsid w:val="004A58DD"/>
    <w:rsid w:val="004A5949"/>
    <w:rsid w:val="004A5989"/>
    <w:rsid w:val="004A5A0E"/>
    <w:rsid w:val="004A5A95"/>
    <w:rsid w:val="004A5AFE"/>
    <w:rsid w:val="004A5C46"/>
    <w:rsid w:val="004A5C7A"/>
    <w:rsid w:val="004A5CDC"/>
    <w:rsid w:val="004A5D14"/>
    <w:rsid w:val="004A5D81"/>
    <w:rsid w:val="004A5D97"/>
    <w:rsid w:val="004A5DE5"/>
    <w:rsid w:val="004A5E44"/>
    <w:rsid w:val="004A5E8A"/>
    <w:rsid w:val="004A5FB7"/>
    <w:rsid w:val="004A605D"/>
    <w:rsid w:val="004A61BC"/>
    <w:rsid w:val="004A6294"/>
    <w:rsid w:val="004A62DC"/>
    <w:rsid w:val="004A6365"/>
    <w:rsid w:val="004A63FE"/>
    <w:rsid w:val="004A6409"/>
    <w:rsid w:val="004A6438"/>
    <w:rsid w:val="004A66AB"/>
    <w:rsid w:val="004A66B3"/>
    <w:rsid w:val="004A68DA"/>
    <w:rsid w:val="004A6976"/>
    <w:rsid w:val="004A6D48"/>
    <w:rsid w:val="004A6F34"/>
    <w:rsid w:val="004A6FD1"/>
    <w:rsid w:val="004A7069"/>
    <w:rsid w:val="004A72B7"/>
    <w:rsid w:val="004A74B8"/>
    <w:rsid w:val="004A74DE"/>
    <w:rsid w:val="004A767B"/>
    <w:rsid w:val="004A78DF"/>
    <w:rsid w:val="004A7A37"/>
    <w:rsid w:val="004A7BFA"/>
    <w:rsid w:val="004A7C41"/>
    <w:rsid w:val="004A7CCA"/>
    <w:rsid w:val="004A7D69"/>
    <w:rsid w:val="004A7DEB"/>
    <w:rsid w:val="004A7F41"/>
    <w:rsid w:val="004A7F60"/>
    <w:rsid w:val="004A7FC7"/>
    <w:rsid w:val="004B00A2"/>
    <w:rsid w:val="004B0255"/>
    <w:rsid w:val="004B02AA"/>
    <w:rsid w:val="004B040C"/>
    <w:rsid w:val="004B05C0"/>
    <w:rsid w:val="004B07CA"/>
    <w:rsid w:val="004B0A18"/>
    <w:rsid w:val="004B0C50"/>
    <w:rsid w:val="004B0E1D"/>
    <w:rsid w:val="004B0FAD"/>
    <w:rsid w:val="004B1090"/>
    <w:rsid w:val="004B120D"/>
    <w:rsid w:val="004B126E"/>
    <w:rsid w:val="004B1397"/>
    <w:rsid w:val="004B1555"/>
    <w:rsid w:val="004B1595"/>
    <w:rsid w:val="004B15AB"/>
    <w:rsid w:val="004B15AF"/>
    <w:rsid w:val="004B1605"/>
    <w:rsid w:val="004B1767"/>
    <w:rsid w:val="004B1966"/>
    <w:rsid w:val="004B19AC"/>
    <w:rsid w:val="004B1A47"/>
    <w:rsid w:val="004B1B42"/>
    <w:rsid w:val="004B1CD6"/>
    <w:rsid w:val="004B1D6C"/>
    <w:rsid w:val="004B1E39"/>
    <w:rsid w:val="004B1F98"/>
    <w:rsid w:val="004B200E"/>
    <w:rsid w:val="004B2167"/>
    <w:rsid w:val="004B2186"/>
    <w:rsid w:val="004B220C"/>
    <w:rsid w:val="004B2324"/>
    <w:rsid w:val="004B23F4"/>
    <w:rsid w:val="004B2531"/>
    <w:rsid w:val="004B2592"/>
    <w:rsid w:val="004B2736"/>
    <w:rsid w:val="004B2817"/>
    <w:rsid w:val="004B28A4"/>
    <w:rsid w:val="004B28B5"/>
    <w:rsid w:val="004B299D"/>
    <w:rsid w:val="004B2A4B"/>
    <w:rsid w:val="004B2C26"/>
    <w:rsid w:val="004B2CD8"/>
    <w:rsid w:val="004B2D32"/>
    <w:rsid w:val="004B2D3D"/>
    <w:rsid w:val="004B2DBE"/>
    <w:rsid w:val="004B30D5"/>
    <w:rsid w:val="004B30FE"/>
    <w:rsid w:val="004B32D9"/>
    <w:rsid w:val="004B33B2"/>
    <w:rsid w:val="004B355B"/>
    <w:rsid w:val="004B384E"/>
    <w:rsid w:val="004B3A35"/>
    <w:rsid w:val="004B3AEA"/>
    <w:rsid w:val="004B3B7A"/>
    <w:rsid w:val="004B3C96"/>
    <w:rsid w:val="004B3CFC"/>
    <w:rsid w:val="004B3D87"/>
    <w:rsid w:val="004B3FCC"/>
    <w:rsid w:val="004B407E"/>
    <w:rsid w:val="004B40E2"/>
    <w:rsid w:val="004B4180"/>
    <w:rsid w:val="004B41E3"/>
    <w:rsid w:val="004B4274"/>
    <w:rsid w:val="004B42B7"/>
    <w:rsid w:val="004B43DE"/>
    <w:rsid w:val="004B4538"/>
    <w:rsid w:val="004B45D9"/>
    <w:rsid w:val="004B464F"/>
    <w:rsid w:val="004B4863"/>
    <w:rsid w:val="004B4950"/>
    <w:rsid w:val="004B4A79"/>
    <w:rsid w:val="004B4B1D"/>
    <w:rsid w:val="004B4BF3"/>
    <w:rsid w:val="004B4C56"/>
    <w:rsid w:val="004B4C5A"/>
    <w:rsid w:val="004B4CB7"/>
    <w:rsid w:val="004B4E41"/>
    <w:rsid w:val="004B4F53"/>
    <w:rsid w:val="004B4FB7"/>
    <w:rsid w:val="004B5018"/>
    <w:rsid w:val="004B543F"/>
    <w:rsid w:val="004B5448"/>
    <w:rsid w:val="004B556F"/>
    <w:rsid w:val="004B55A7"/>
    <w:rsid w:val="004B562A"/>
    <w:rsid w:val="004B5825"/>
    <w:rsid w:val="004B59C2"/>
    <w:rsid w:val="004B59CC"/>
    <w:rsid w:val="004B5A90"/>
    <w:rsid w:val="004B5BC7"/>
    <w:rsid w:val="004B5BDE"/>
    <w:rsid w:val="004B5CBA"/>
    <w:rsid w:val="004B5D04"/>
    <w:rsid w:val="004B5D0A"/>
    <w:rsid w:val="004B5EB3"/>
    <w:rsid w:val="004B5FA8"/>
    <w:rsid w:val="004B60B8"/>
    <w:rsid w:val="004B6196"/>
    <w:rsid w:val="004B61D6"/>
    <w:rsid w:val="004B62A9"/>
    <w:rsid w:val="004B648A"/>
    <w:rsid w:val="004B64D9"/>
    <w:rsid w:val="004B65EB"/>
    <w:rsid w:val="004B691C"/>
    <w:rsid w:val="004B697A"/>
    <w:rsid w:val="004B6A81"/>
    <w:rsid w:val="004B6B53"/>
    <w:rsid w:val="004B6B95"/>
    <w:rsid w:val="004B6D4C"/>
    <w:rsid w:val="004B6DEF"/>
    <w:rsid w:val="004B6DF7"/>
    <w:rsid w:val="004B6E50"/>
    <w:rsid w:val="004B70B6"/>
    <w:rsid w:val="004B71F6"/>
    <w:rsid w:val="004B72CA"/>
    <w:rsid w:val="004B7394"/>
    <w:rsid w:val="004B73BE"/>
    <w:rsid w:val="004B74AA"/>
    <w:rsid w:val="004B7535"/>
    <w:rsid w:val="004B7617"/>
    <w:rsid w:val="004B7632"/>
    <w:rsid w:val="004B7A05"/>
    <w:rsid w:val="004B7E37"/>
    <w:rsid w:val="004B7EEB"/>
    <w:rsid w:val="004B7F1C"/>
    <w:rsid w:val="004B7FA1"/>
    <w:rsid w:val="004C0016"/>
    <w:rsid w:val="004C00BD"/>
    <w:rsid w:val="004C0120"/>
    <w:rsid w:val="004C0137"/>
    <w:rsid w:val="004C0284"/>
    <w:rsid w:val="004C03AC"/>
    <w:rsid w:val="004C0475"/>
    <w:rsid w:val="004C04BF"/>
    <w:rsid w:val="004C05FA"/>
    <w:rsid w:val="004C07D4"/>
    <w:rsid w:val="004C0822"/>
    <w:rsid w:val="004C08A5"/>
    <w:rsid w:val="004C08D4"/>
    <w:rsid w:val="004C09C5"/>
    <w:rsid w:val="004C0A6A"/>
    <w:rsid w:val="004C0A76"/>
    <w:rsid w:val="004C0B25"/>
    <w:rsid w:val="004C0B55"/>
    <w:rsid w:val="004C0BB3"/>
    <w:rsid w:val="004C0BFD"/>
    <w:rsid w:val="004C0BFE"/>
    <w:rsid w:val="004C0C01"/>
    <w:rsid w:val="004C0D15"/>
    <w:rsid w:val="004C0D53"/>
    <w:rsid w:val="004C0E06"/>
    <w:rsid w:val="004C0E07"/>
    <w:rsid w:val="004C0E89"/>
    <w:rsid w:val="004C0FC4"/>
    <w:rsid w:val="004C1045"/>
    <w:rsid w:val="004C1106"/>
    <w:rsid w:val="004C112F"/>
    <w:rsid w:val="004C1197"/>
    <w:rsid w:val="004C1260"/>
    <w:rsid w:val="004C131F"/>
    <w:rsid w:val="004C14A9"/>
    <w:rsid w:val="004C163F"/>
    <w:rsid w:val="004C1952"/>
    <w:rsid w:val="004C195B"/>
    <w:rsid w:val="004C1B79"/>
    <w:rsid w:val="004C1C6F"/>
    <w:rsid w:val="004C1CB8"/>
    <w:rsid w:val="004C1EF4"/>
    <w:rsid w:val="004C1EF5"/>
    <w:rsid w:val="004C1F49"/>
    <w:rsid w:val="004C20C3"/>
    <w:rsid w:val="004C2254"/>
    <w:rsid w:val="004C226F"/>
    <w:rsid w:val="004C2319"/>
    <w:rsid w:val="004C241D"/>
    <w:rsid w:val="004C251B"/>
    <w:rsid w:val="004C261A"/>
    <w:rsid w:val="004C26F1"/>
    <w:rsid w:val="004C2A7F"/>
    <w:rsid w:val="004C2B5A"/>
    <w:rsid w:val="004C2DB7"/>
    <w:rsid w:val="004C2DBD"/>
    <w:rsid w:val="004C2DCC"/>
    <w:rsid w:val="004C3007"/>
    <w:rsid w:val="004C3026"/>
    <w:rsid w:val="004C303A"/>
    <w:rsid w:val="004C3041"/>
    <w:rsid w:val="004C30B1"/>
    <w:rsid w:val="004C3132"/>
    <w:rsid w:val="004C31E6"/>
    <w:rsid w:val="004C3272"/>
    <w:rsid w:val="004C333E"/>
    <w:rsid w:val="004C34B7"/>
    <w:rsid w:val="004C34BD"/>
    <w:rsid w:val="004C34E9"/>
    <w:rsid w:val="004C3595"/>
    <w:rsid w:val="004C3731"/>
    <w:rsid w:val="004C379D"/>
    <w:rsid w:val="004C3837"/>
    <w:rsid w:val="004C3838"/>
    <w:rsid w:val="004C384A"/>
    <w:rsid w:val="004C3926"/>
    <w:rsid w:val="004C3B77"/>
    <w:rsid w:val="004C3C30"/>
    <w:rsid w:val="004C3C41"/>
    <w:rsid w:val="004C3C4C"/>
    <w:rsid w:val="004C3D02"/>
    <w:rsid w:val="004C3E99"/>
    <w:rsid w:val="004C3EFF"/>
    <w:rsid w:val="004C406C"/>
    <w:rsid w:val="004C4275"/>
    <w:rsid w:val="004C4342"/>
    <w:rsid w:val="004C43C1"/>
    <w:rsid w:val="004C43F5"/>
    <w:rsid w:val="004C445E"/>
    <w:rsid w:val="004C4492"/>
    <w:rsid w:val="004C47C1"/>
    <w:rsid w:val="004C47C2"/>
    <w:rsid w:val="004C4804"/>
    <w:rsid w:val="004C4858"/>
    <w:rsid w:val="004C488A"/>
    <w:rsid w:val="004C49AA"/>
    <w:rsid w:val="004C4AC2"/>
    <w:rsid w:val="004C4C4A"/>
    <w:rsid w:val="004C4C5B"/>
    <w:rsid w:val="004C4D70"/>
    <w:rsid w:val="004C4F29"/>
    <w:rsid w:val="004C4F3E"/>
    <w:rsid w:val="004C508A"/>
    <w:rsid w:val="004C50B8"/>
    <w:rsid w:val="004C5139"/>
    <w:rsid w:val="004C51D9"/>
    <w:rsid w:val="004C5454"/>
    <w:rsid w:val="004C5467"/>
    <w:rsid w:val="004C54CE"/>
    <w:rsid w:val="004C557E"/>
    <w:rsid w:val="004C565E"/>
    <w:rsid w:val="004C5660"/>
    <w:rsid w:val="004C5677"/>
    <w:rsid w:val="004C56F4"/>
    <w:rsid w:val="004C57C6"/>
    <w:rsid w:val="004C585E"/>
    <w:rsid w:val="004C5968"/>
    <w:rsid w:val="004C5A4F"/>
    <w:rsid w:val="004C5B91"/>
    <w:rsid w:val="004C5CC2"/>
    <w:rsid w:val="004C5EB5"/>
    <w:rsid w:val="004C5EBB"/>
    <w:rsid w:val="004C5F44"/>
    <w:rsid w:val="004C5FAD"/>
    <w:rsid w:val="004C5FD7"/>
    <w:rsid w:val="004C6182"/>
    <w:rsid w:val="004C61CD"/>
    <w:rsid w:val="004C62F5"/>
    <w:rsid w:val="004C6322"/>
    <w:rsid w:val="004C65A1"/>
    <w:rsid w:val="004C65FA"/>
    <w:rsid w:val="004C679D"/>
    <w:rsid w:val="004C6821"/>
    <w:rsid w:val="004C6883"/>
    <w:rsid w:val="004C68D2"/>
    <w:rsid w:val="004C6966"/>
    <w:rsid w:val="004C69E0"/>
    <w:rsid w:val="004C69F2"/>
    <w:rsid w:val="004C6A7E"/>
    <w:rsid w:val="004C6BB9"/>
    <w:rsid w:val="004C6C01"/>
    <w:rsid w:val="004C6C51"/>
    <w:rsid w:val="004C6CAE"/>
    <w:rsid w:val="004C6DCB"/>
    <w:rsid w:val="004C6E19"/>
    <w:rsid w:val="004C6FDA"/>
    <w:rsid w:val="004C70E5"/>
    <w:rsid w:val="004C73B4"/>
    <w:rsid w:val="004C74DB"/>
    <w:rsid w:val="004C7501"/>
    <w:rsid w:val="004C7505"/>
    <w:rsid w:val="004C751A"/>
    <w:rsid w:val="004C751E"/>
    <w:rsid w:val="004C78A6"/>
    <w:rsid w:val="004C78AA"/>
    <w:rsid w:val="004C792E"/>
    <w:rsid w:val="004C7ABF"/>
    <w:rsid w:val="004C7B1B"/>
    <w:rsid w:val="004C7B53"/>
    <w:rsid w:val="004C7E10"/>
    <w:rsid w:val="004C7E1B"/>
    <w:rsid w:val="004C7ED8"/>
    <w:rsid w:val="004C7EF2"/>
    <w:rsid w:val="004C7F66"/>
    <w:rsid w:val="004D001B"/>
    <w:rsid w:val="004D0052"/>
    <w:rsid w:val="004D0093"/>
    <w:rsid w:val="004D00AB"/>
    <w:rsid w:val="004D00E7"/>
    <w:rsid w:val="004D01C2"/>
    <w:rsid w:val="004D03C6"/>
    <w:rsid w:val="004D0529"/>
    <w:rsid w:val="004D0557"/>
    <w:rsid w:val="004D0634"/>
    <w:rsid w:val="004D0685"/>
    <w:rsid w:val="004D081C"/>
    <w:rsid w:val="004D0C84"/>
    <w:rsid w:val="004D0D57"/>
    <w:rsid w:val="004D0E40"/>
    <w:rsid w:val="004D103C"/>
    <w:rsid w:val="004D106B"/>
    <w:rsid w:val="004D10A8"/>
    <w:rsid w:val="004D10AA"/>
    <w:rsid w:val="004D10D6"/>
    <w:rsid w:val="004D10F3"/>
    <w:rsid w:val="004D1122"/>
    <w:rsid w:val="004D1159"/>
    <w:rsid w:val="004D1223"/>
    <w:rsid w:val="004D1299"/>
    <w:rsid w:val="004D12ED"/>
    <w:rsid w:val="004D147F"/>
    <w:rsid w:val="004D1557"/>
    <w:rsid w:val="004D161C"/>
    <w:rsid w:val="004D179A"/>
    <w:rsid w:val="004D1881"/>
    <w:rsid w:val="004D18FE"/>
    <w:rsid w:val="004D1908"/>
    <w:rsid w:val="004D19C1"/>
    <w:rsid w:val="004D1A88"/>
    <w:rsid w:val="004D1E44"/>
    <w:rsid w:val="004D1FF6"/>
    <w:rsid w:val="004D20B4"/>
    <w:rsid w:val="004D2183"/>
    <w:rsid w:val="004D2265"/>
    <w:rsid w:val="004D233A"/>
    <w:rsid w:val="004D272B"/>
    <w:rsid w:val="004D276D"/>
    <w:rsid w:val="004D27B6"/>
    <w:rsid w:val="004D2880"/>
    <w:rsid w:val="004D2892"/>
    <w:rsid w:val="004D29A6"/>
    <w:rsid w:val="004D2A97"/>
    <w:rsid w:val="004D2CDC"/>
    <w:rsid w:val="004D2E0A"/>
    <w:rsid w:val="004D2E0F"/>
    <w:rsid w:val="004D2E56"/>
    <w:rsid w:val="004D2E71"/>
    <w:rsid w:val="004D2E9B"/>
    <w:rsid w:val="004D2F0E"/>
    <w:rsid w:val="004D2F6B"/>
    <w:rsid w:val="004D2FCC"/>
    <w:rsid w:val="004D2FFB"/>
    <w:rsid w:val="004D3154"/>
    <w:rsid w:val="004D328A"/>
    <w:rsid w:val="004D339E"/>
    <w:rsid w:val="004D33D3"/>
    <w:rsid w:val="004D345F"/>
    <w:rsid w:val="004D35DC"/>
    <w:rsid w:val="004D3779"/>
    <w:rsid w:val="004D38A9"/>
    <w:rsid w:val="004D3928"/>
    <w:rsid w:val="004D3956"/>
    <w:rsid w:val="004D3A4E"/>
    <w:rsid w:val="004D3B94"/>
    <w:rsid w:val="004D3CA4"/>
    <w:rsid w:val="004D3CBE"/>
    <w:rsid w:val="004D3D14"/>
    <w:rsid w:val="004D3E18"/>
    <w:rsid w:val="004D3E91"/>
    <w:rsid w:val="004D3F05"/>
    <w:rsid w:val="004D4208"/>
    <w:rsid w:val="004D4279"/>
    <w:rsid w:val="004D4341"/>
    <w:rsid w:val="004D460D"/>
    <w:rsid w:val="004D468E"/>
    <w:rsid w:val="004D4A26"/>
    <w:rsid w:val="004D4B96"/>
    <w:rsid w:val="004D4D01"/>
    <w:rsid w:val="004D4DF4"/>
    <w:rsid w:val="004D4F96"/>
    <w:rsid w:val="004D4FD5"/>
    <w:rsid w:val="004D5033"/>
    <w:rsid w:val="004D505B"/>
    <w:rsid w:val="004D51F1"/>
    <w:rsid w:val="004D52AE"/>
    <w:rsid w:val="004D54C6"/>
    <w:rsid w:val="004D5631"/>
    <w:rsid w:val="004D56AC"/>
    <w:rsid w:val="004D571D"/>
    <w:rsid w:val="004D5840"/>
    <w:rsid w:val="004D584C"/>
    <w:rsid w:val="004D5BC3"/>
    <w:rsid w:val="004D5C57"/>
    <w:rsid w:val="004D5D56"/>
    <w:rsid w:val="004D5D7F"/>
    <w:rsid w:val="004D5DAA"/>
    <w:rsid w:val="004D5EAF"/>
    <w:rsid w:val="004D5EEA"/>
    <w:rsid w:val="004D5FD1"/>
    <w:rsid w:val="004D6157"/>
    <w:rsid w:val="004D6299"/>
    <w:rsid w:val="004D629C"/>
    <w:rsid w:val="004D631A"/>
    <w:rsid w:val="004D6391"/>
    <w:rsid w:val="004D63D7"/>
    <w:rsid w:val="004D6682"/>
    <w:rsid w:val="004D675F"/>
    <w:rsid w:val="004D69B6"/>
    <w:rsid w:val="004D69E4"/>
    <w:rsid w:val="004D6A8E"/>
    <w:rsid w:val="004D6B3C"/>
    <w:rsid w:val="004D6C61"/>
    <w:rsid w:val="004D6D3C"/>
    <w:rsid w:val="004D6E31"/>
    <w:rsid w:val="004D72BE"/>
    <w:rsid w:val="004D72DA"/>
    <w:rsid w:val="004D7384"/>
    <w:rsid w:val="004D73D7"/>
    <w:rsid w:val="004D742B"/>
    <w:rsid w:val="004D743B"/>
    <w:rsid w:val="004D768E"/>
    <w:rsid w:val="004D78F9"/>
    <w:rsid w:val="004D7A63"/>
    <w:rsid w:val="004D7AE3"/>
    <w:rsid w:val="004E00C8"/>
    <w:rsid w:val="004E0113"/>
    <w:rsid w:val="004E0138"/>
    <w:rsid w:val="004E014F"/>
    <w:rsid w:val="004E015A"/>
    <w:rsid w:val="004E02E2"/>
    <w:rsid w:val="004E0339"/>
    <w:rsid w:val="004E035B"/>
    <w:rsid w:val="004E04C8"/>
    <w:rsid w:val="004E052C"/>
    <w:rsid w:val="004E067B"/>
    <w:rsid w:val="004E067C"/>
    <w:rsid w:val="004E0729"/>
    <w:rsid w:val="004E08B5"/>
    <w:rsid w:val="004E099D"/>
    <w:rsid w:val="004E09AA"/>
    <w:rsid w:val="004E09DB"/>
    <w:rsid w:val="004E0D24"/>
    <w:rsid w:val="004E0E2B"/>
    <w:rsid w:val="004E0EAF"/>
    <w:rsid w:val="004E0ED3"/>
    <w:rsid w:val="004E0EF5"/>
    <w:rsid w:val="004E0FF2"/>
    <w:rsid w:val="004E1092"/>
    <w:rsid w:val="004E10A1"/>
    <w:rsid w:val="004E123B"/>
    <w:rsid w:val="004E13D6"/>
    <w:rsid w:val="004E151B"/>
    <w:rsid w:val="004E1561"/>
    <w:rsid w:val="004E1571"/>
    <w:rsid w:val="004E1664"/>
    <w:rsid w:val="004E16B0"/>
    <w:rsid w:val="004E18E9"/>
    <w:rsid w:val="004E1984"/>
    <w:rsid w:val="004E19BA"/>
    <w:rsid w:val="004E1C13"/>
    <w:rsid w:val="004E1CCC"/>
    <w:rsid w:val="004E1E36"/>
    <w:rsid w:val="004E1E6B"/>
    <w:rsid w:val="004E1ED2"/>
    <w:rsid w:val="004E1F4D"/>
    <w:rsid w:val="004E2119"/>
    <w:rsid w:val="004E2133"/>
    <w:rsid w:val="004E2250"/>
    <w:rsid w:val="004E2304"/>
    <w:rsid w:val="004E2338"/>
    <w:rsid w:val="004E2414"/>
    <w:rsid w:val="004E2619"/>
    <w:rsid w:val="004E261C"/>
    <w:rsid w:val="004E2638"/>
    <w:rsid w:val="004E2817"/>
    <w:rsid w:val="004E2831"/>
    <w:rsid w:val="004E2875"/>
    <w:rsid w:val="004E2B1E"/>
    <w:rsid w:val="004E2B27"/>
    <w:rsid w:val="004E2C35"/>
    <w:rsid w:val="004E2C9A"/>
    <w:rsid w:val="004E2CE5"/>
    <w:rsid w:val="004E2D36"/>
    <w:rsid w:val="004E2E64"/>
    <w:rsid w:val="004E3172"/>
    <w:rsid w:val="004E318A"/>
    <w:rsid w:val="004E31B2"/>
    <w:rsid w:val="004E3353"/>
    <w:rsid w:val="004E34D8"/>
    <w:rsid w:val="004E363E"/>
    <w:rsid w:val="004E3928"/>
    <w:rsid w:val="004E39C1"/>
    <w:rsid w:val="004E3B23"/>
    <w:rsid w:val="004E3C36"/>
    <w:rsid w:val="004E3DF4"/>
    <w:rsid w:val="004E3E86"/>
    <w:rsid w:val="004E3ED8"/>
    <w:rsid w:val="004E41B6"/>
    <w:rsid w:val="004E42DE"/>
    <w:rsid w:val="004E4415"/>
    <w:rsid w:val="004E4707"/>
    <w:rsid w:val="004E470F"/>
    <w:rsid w:val="004E4717"/>
    <w:rsid w:val="004E48F5"/>
    <w:rsid w:val="004E4A3C"/>
    <w:rsid w:val="004E4AAF"/>
    <w:rsid w:val="004E4B9A"/>
    <w:rsid w:val="004E4CAA"/>
    <w:rsid w:val="004E4FFA"/>
    <w:rsid w:val="004E5265"/>
    <w:rsid w:val="004E528F"/>
    <w:rsid w:val="004E5357"/>
    <w:rsid w:val="004E53EE"/>
    <w:rsid w:val="004E5403"/>
    <w:rsid w:val="004E545C"/>
    <w:rsid w:val="004E5555"/>
    <w:rsid w:val="004E56C0"/>
    <w:rsid w:val="004E56CD"/>
    <w:rsid w:val="004E57E8"/>
    <w:rsid w:val="004E586A"/>
    <w:rsid w:val="004E58E5"/>
    <w:rsid w:val="004E5A11"/>
    <w:rsid w:val="004E5BA7"/>
    <w:rsid w:val="004E5CA8"/>
    <w:rsid w:val="004E5DB8"/>
    <w:rsid w:val="004E5F10"/>
    <w:rsid w:val="004E5F21"/>
    <w:rsid w:val="004E5F7F"/>
    <w:rsid w:val="004E6014"/>
    <w:rsid w:val="004E60C8"/>
    <w:rsid w:val="004E61C8"/>
    <w:rsid w:val="004E61D9"/>
    <w:rsid w:val="004E63B0"/>
    <w:rsid w:val="004E63F2"/>
    <w:rsid w:val="004E685B"/>
    <w:rsid w:val="004E6A1F"/>
    <w:rsid w:val="004E6AF3"/>
    <w:rsid w:val="004E6D88"/>
    <w:rsid w:val="004E6DC7"/>
    <w:rsid w:val="004E6E3E"/>
    <w:rsid w:val="004E6EA4"/>
    <w:rsid w:val="004E6FB5"/>
    <w:rsid w:val="004E6FC6"/>
    <w:rsid w:val="004E6FF2"/>
    <w:rsid w:val="004E70D6"/>
    <w:rsid w:val="004E715D"/>
    <w:rsid w:val="004E7160"/>
    <w:rsid w:val="004E7174"/>
    <w:rsid w:val="004E737E"/>
    <w:rsid w:val="004E73B8"/>
    <w:rsid w:val="004E73B9"/>
    <w:rsid w:val="004E73E1"/>
    <w:rsid w:val="004E7464"/>
    <w:rsid w:val="004E76A6"/>
    <w:rsid w:val="004E7771"/>
    <w:rsid w:val="004E7895"/>
    <w:rsid w:val="004E78DD"/>
    <w:rsid w:val="004E7930"/>
    <w:rsid w:val="004E79A1"/>
    <w:rsid w:val="004E7B05"/>
    <w:rsid w:val="004E7B57"/>
    <w:rsid w:val="004E7C91"/>
    <w:rsid w:val="004E7DBA"/>
    <w:rsid w:val="004E7FA0"/>
    <w:rsid w:val="004F016D"/>
    <w:rsid w:val="004F01F8"/>
    <w:rsid w:val="004F0208"/>
    <w:rsid w:val="004F0305"/>
    <w:rsid w:val="004F0401"/>
    <w:rsid w:val="004F0484"/>
    <w:rsid w:val="004F06FD"/>
    <w:rsid w:val="004F07BF"/>
    <w:rsid w:val="004F07E3"/>
    <w:rsid w:val="004F092A"/>
    <w:rsid w:val="004F0977"/>
    <w:rsid w:val="004F09F6"/>
    <w:rsid w:val="004F09F9"/>
    <w:rsid w:val="004F0A91"/>
    <w:rsid w:val="004F0AB1"/>
    <w:rsid w:val="004F0B62"/>
    <w:rsid w:val="004F0C03"/>
    <w:rsid w:val="004F0D30"/>
    <w:rsid w:val="004F0F8E"/>
    <w:rsid w:val="004F0FB5"/>
    <w:rsid w:val="004F1279"/>
    <w:rsid w:val="004F134B"/>
    <w:rsid w:val="004F1389"/>
    <w:rsid w:val="004F14A4"/>
    <w:rsid w:val="004F1545"/>
    <w:rsid w:val="004F158A"/>
    <w:rsid w:val="004F158E"/>
    <w:rsid w:val="004F15D2"/>
    <w:rsid w:val="004F1617"/>
    <w:rsid w:val="004F1860"/>
    <w:rsid w:val="004F1964"/>
    <w:rsid w:val="004F1ADD"/>
    <w:rsid w:val="004F1AF6"/>
    <w:rsid w:val="004F1B24"/>
    <w:rsid w:val="004F1B93"/>
    <w:rsid w:val="004F1BE5"/>
    <w:rsid w:val="004F1C03"/>
    <w:rsid w:val="004F1CD5"/>
    <w:rsid w:val="004F1D4D"/>
    <w:rsid w:val="004F1DA1"/>
    <w:rsid w:val="004F1FBA"/>
    <w:rsid w:val="004F2170"/>
    <w:rsid w:val="004F221D"/>
    <w:rsid w:val="004F227D"/>
    <w:rsid w:val="004F2387"/>
    <w:rsid w:val="004F23ED"/>
    <w:rsid w:val="004F2534"/>
    <w:rsid w:val="004F273C"/>
    <w:rsid w:val="004F2998"/>
    <w:rsid w:val="004F2A19"/>
    <w:rsid w:val="004F2A2B"/>
    <w:rsid w:val="004F2ADB"/>
    <w:rsid w:val="004F2BBF"/>
    <w:rsid w:val="004F2BD6"/>
    <w:rsid w:val="004F2C76"/>
    <w:rsid w:val="004F2D14"/>
    <w:rsid w:val="004F2D4A"/>
    <w:rsid w:val="004F2D70"/>
    <w:rsid w:val="004F331B"/>
    <w:rsid w:val="004F335E"/>
    <w:rsid w:val="004F3398"/>
    <w:rsid w:val="004F3403"/>
    <w:rsid w:val="004F3671"/>
    <w:rsid w:val="004F36C8"/>
    <w:rsid w:val="004F3720"/>
    <w:rsid w:val="004F3778"/>
    <w:rsid w:val="004F38EE"/>
    <w:rsid w:val="004F38F9"/>
    <w:rsid w:val="004F3A23"/>
    <w:rsid w:val="004F3A75"/>
    <w:rsid w:val="004F3ABE"/>
    <w:rsid w:val="004F3AC0"/>
    <w:rsid w:val="004F3AC6"/>
    <w:rsid w:val="004F3AE5"/>
    <w:rsid w:val="004F3B39"/>
    <w:rsid w:val="004F3B46"/>
    <w:rsid w:val="004F3F4E"/>
    <w:rsid w:val="004F3FA5"/>
    <w:rsid w:val="004F405D"/>
    <w:rsid w:val="004F40BE"/>
    <w:rsid w:val="004F40FD"/>
    <w:rsid w:val="004F42CB"/>
    <w:rsid w:val="004F4440"/>
    <w:rsid w:val="004F44A7"/>
    <w:rsid w:val="004F45A7"/>
    <w:rsid w:val="004F45AD"/>
    <w:rsid w:val="004F4644"/>
    <w:rsid w:val="004F476C"/>
    <w:rsid w:val="004F4781"/>
    <w:rsid w:val="004F484E"/>
    <w:rsid w:val="004F4856"/>
    <w:rsid w:val="004F4A7E"/>
    <w:rsid w:val="004F4DB1"/>
    <w:rsid w:val="004F4ED3"/>
    <w:rsid w:val="004F5057"/>
    <w:rsid w:val="004F50F6"/>
    <w:rsid w:val="004F5148"/>
    <w:rsid w:val="004F51D1"/>
    <w:rsid w:val="004F52DE"/>
    <w:rsid w:val="004F5399"/>
    <w:rsid w:val="004F566F"/>
    <w:rsid w:val="004F56AC"/>
    <w:rsid w:val="004F572B"/>
    <w:rsid w:val="004F5855"/>
    <w:rsid w:val="004F5880"/>
    <w:rsid w:val="004F5935"/>
    <w:rsid w:val="004F5AAF"/>
    <w:rsid w:val="004F5AE5"/>
    <w:rsid w:val="004F5AEA"/>
    <w:rsid w:val="004F5B82"/>
    <w:rsid w:val="004F5B83"/>
    <w:rsid w:val="004F5BDD"/>
    <w:rsid w:val="004F5C73"/>
    <w:rsid w:val="004F5C80"/>
    <w:rsid w:val="004F5E1F"/>
    <w:rsid w:val="004F5EFD"/>
    <w:rsid w:val="004F5F57"/>
    <w:rsid w:val="004F6013"/>
    <w:rsid w:val="004F6031"/>
    <w:rsid w:val="004F6181"/>
    <w:rsid w:val="004F622D"/>
    <w:rsid w:val="004F629D"/>
    <w:rsid w:val="004F62B3"/>
    <w:rsid w:val="004F62E1"/>
    <w:rsid w:val="004F654A"/>
    <w:rsid w:val="004F6682"/>
    <w:rsid w:val="004F6A11"/>
    <w:rsid w:val="004F6A50"/>
    <w:rsid w:val="004F6A70"/>
    <w:rsid w:val="004F6D30"/>
    <w:rsid w:val="004F6D9B"/>
    <w:rsid w:val="004F6E5E"/>
    <w:rsid w:val="004F6FBD"/>
    <w:rsid w:val="004F6FFC"/>
    <w:rsid w:val="004F7147"/>
    <w:rsid w:val="004F71E4"/>
    <w:rsid w:val="004F72CE"/>
    <w:rsid w:val="004F7451"/>
    <w:rsid w:val="004F7454"/>
    <w:rsid w:val="004F7483"/>
    <w:rsid w:val="004F777A"/>
    <w:rsid w:val="004F77C5"/>
    <w:rsid w:val="004F77FB"/>
    <w:rsid w:val="004F79F3"/>
    <w:rsid w:val="004F7ABF"/>
    <w:rsid w:val="004F7AD1"/>
    <w:rsid w:val="004F7C53"/>
    <w:rsid w:val="004F7CC4"/>
    <w:rsid w:val="004F7CFF"/>
    <w:rsid w:val="004F7DFF"/>
    <w:rsid w:val="004F7E17"/>
    <w:rsid w:val="004F7EB9"/>
    <w:rsid w:val="0050012F"/>
    <w:rsid w:val="0050015F"/>
    <w:rsid w:val="005001B3"/>
    <w:rsid w:val="005002BE"/>
    <w:rsid w:val="0050042E"/>
    <w:rsid w:val="005004E9"/>
    <w:rsid w:val="00500635"/>
    <w:rsid w:val="00500720"/>
    <w:rsid w:val="0050082D"/>
    <w:rsid w:val="00500933"/>
    <w:rsid w:val="005009FE"/>
    <w:rsid w:val="00500AE9"/>
    <w:rsid w:val="00500C9E"/>
    <w:rsid w:val="00500E4D"/>
    <w:rsid w:val="00500FAB"/>
    <w:rsid w:val="00500FD5"/>
    <w:rsid w:val="00501177"/>
    <w:rsid w:val="005011F0"/>
    <w:rsid w:val="00501493"/>
    <w:rsid w:val="00501508"/>
    <w:rsid w:val="0050157F"/>
    <w:rsid w:val="005016D6"/>
    <w:rsid w:val="005016E1"/>
    <w:rsid w:val="00501745"/>
    <w:rsid w:val="00501D65"/>
    <w:rsid w:val="00501DC9"/>
    <w:rsid w:val="005021A6"/>
    <w:rsid w:val="00502265"/>
    <w:rsid w:val="00502356"/>
    <w:rsid w:val="005023A8"/>
    <w:rsid w:val="005024C0"/>
    <w:rsid w:val="0050251B"/>
    <w:rsid w:val="005026E5"/>
    <w:rsid w:val="00502723"/>
    <w:rsid w:val="005027F0"/>
    <w:rsid w:val="00502921"/>
    <w:rsid w:val="00502DB8"/>
    <w:rsid w:val="00502F26"/>
    <w:rsid w:val="005030DF"/>
    <w:rsid w:val="00503173"/>
    <w:rsid w:val="00503202"/>
    <w:rsid w:val="0050328B"/>
    <w:rsid w:val="00503318"/>
    <w:rsid w:val="005036C4"/>
    <w:rsid w:val="00503712"/>
    <w:rsid w:val="00503718"/>
    <w:rsid w:val="0050385C"/>
    <w:rsid w:val="005038AD"/>
    <w:rsid w:val="00503916"/>
    <w:rsid w:val="0050392B"/>
    <w:rsid w:val="00503C38"/>
    <w:rsid w:val="00503D87"/>
    <w:rsid w:val="00503E07"/>
    <w:rsid w:val="00503FE6"/>
    <w:rsid w:val="005040CD"/>
    <w:rsid w:val="00504132"/>
    <w:rsid w:val="005041D0"/>
    <w:rsid w:val="005041DA"/>
    <w:rsid w:val="005041FE"/>
    <w:rsid w:val="005044D1"/>
    <w:rsid w:val="005044FB"/>
    <w:rsid w:val="0050464D"/>
    <w:rsid w:val="00504698"/>
    <w:rsid w:val="005046A6"/>
    <w:rsid w:val="005046EB"/>
    <w:rsid w:val="0050479C"/>
    <w:rsid w:val="00504868"/>
    <w:rsid w:val="00504A18"/>
    <w:rsid w:val="00504AED"/>
    <w:rsid w:val="00504BDD"/>
    <w:rsid w:val="00504BE3"/>
    <w:rsid w:val="00504D9F"/>
    <w:rsid w:val="00504EE9"/>
    <w:rsid w:val="00504F2D"/>
    <w:rsid w:val="005050D2"/>
    <w:rsid w:val="00505172"/>
    <w:rsid w:val="005051FB"/>
    <w:rsid w:val="005052BD"/>
    <w:rsid w:val="00505300"/>
    <w:rsid w:val="00505522"/>
    <w:rsid w:val="00505733"/>
    <w:rsid w:val="00505825"/>
    <w:rsid w:val="00505B3D"/>
    <w:rsid w:val="00505BFB"/>
    <w:rsid w:val="00505CC2"/>
    <w:rsid w:val="00505CDA"/>
    <w:rsid w:val="005060A2"/>
    <w:rsid w:val="00506279"/>
    <w:rsid w:val="005062FC"/>
    <w:rsid w:val="0050645B"/>
    <w:rsid w:val="0050647D"/>
    <w:rsid w:val="005064B3"/>
    <w:rsid w:val="005064CD"/>
    <w:rsid w:val="005066C1"/>
    <w:rsid w:val="0050689C"/>
    <w:rsid w:val="00506BFB"/>
    <w:rsid w:val="00506D26"/>
    <w:rsid w:val="00506DDA"/>
    <w:rsid w:val="00506E72"/>
    <w:rsid w:val="00506F01"/>
    <w:rsid w:val="00506F89"/>
    <w:rsid w:val="00506FD3"/>
    <w:rsid w:val="0050705F"/>
    <w:rsid w:val="0050712A"/>
    <w:rsid w:val="005071E2"/>
    <w:rsid w:val="0050741E"/>
    <w:rsid w:val="005074BD"/>
    <w:rsid w:val="005075E9"/>
    <w:rsid w:val="0050765F"/>
    <w:rsid w:val="00507846"/>
    <w:rsid w:val="0050792E"/>
    <w:rsid w:val="00507A14"/>
    <w:rsid w:val="00507A55"/>
    <w:rsid w:val="00507AA5"/>
    <w:rsid w:val="00507D7E"/>
    <w:rsid w:val="00507D99"/>
    <w:rsid w:val="00507EA5"/>
    <w:rsid w:val="00507F78"/>
    <w:rsid w:val="00507FE4"/>
    <w:rsid w:val="00510045"/>
    <w:rsid w:val="00510068"/>
    <w:rsid w:val="0051027F"/>
    <w:rsid w:val="00510346"/>
    <w:rsid w:val="0051034B"/>
    <w:rsid w:val="005103C5"/>
    <w:rsid w:val="0051042F"/>
    <w:rsid w:val="0051064B"/>
    <w:rsid w:val="005108E5"/>
    <w:rsid w:val="005109CF"/>
    <w:rsid w:val="00510DE3"/>
    <w:rsid w:val="00510E94"/>
    <w:rsid w:val="00511054"/>
    <w:rsid w:val="00511278"/>
    <w:rsid w:val="0051127D"/>
    <w:rsid w:val="00511390"/>
    <w:rsid w:val="005113D6"/>
    <w:rsid w:val="005114AB"/>
    <w:rsid w:val="005114C1"/>
    <w:rsid w:val="00511565"/>
    <w:rsid w:val="00511689"/>
    <w:rsid w:val="005116B8"/>
    <w:rsid w:val="0051178D"/>
    <w:rsid w:val="00511922"/>
    <w:rsid w:val="00511962"/>
    <w:rsid w:val="00511A5E"/>
    <w:rsid w:val="00511C38"/>
    <w:rsid w:val="00511DAB"/>
    <w:rsid w:val="00511EF6"/>
    <w:rsid w:val="00511F73"/>
    <w:rsid w:val="00512126"/>
    <w:rsid w:val="00512291"/>
    <w:rsid w:val="005122F9"/>
    <w:rsid w:val="005123D9"/>
    <w:rsid w:val="00512420"/>
    <w:rsid w:val="00512671"/>
    <w:rsid w:val="00512A34"/>
    <w:rsid w:val="00512A55"/>
    <w:rsid w:val="00512A95"/>
    <w:rsid w:val="00512B0A"/>
    <w:rsid w:val="00512BD9"/>
    <w:rsid w:val="00512C2E"/>
    <w:rsid w:val="00512C7D"/>
    <w:rsid w:val="00512E88"/>
    <w:rsid w:val="00512EE5"/>
    <w:rsid w:val="00512F76"/>
    <w:rsid w:val="00513116"/>
    <w:rsid w:val="005132DF"/>
    <w:rsid w:val="005132F8"/>
    <w:rsid w:val="00513779"/>
    <w:rsid w:val="00513892"/>
    <w:rsid w:val="00513906"/>
    <w:rsid w:val="00513AC6"/>
    <w:rsid w:val="00513B33"/>
    <w:rsid w:val="00513B99"/>
    <w:rsid w:val="00513BF8"/>
    <w:rsid w:val="00513D9B"/>
    <w:rsid w:val="00513DA6"/>
    <w:rsid w:val="00513DA7"/>
    <w:rsid w:val="00513DE1"/>
    <w:rsid w:val="00513E2E"/>
    <w:rsid w:val="00513E90"/>
    <w:rsid w:val="00513FB6"/>
    <w:rsid w:val="0051402C"/>
    <w:rsid w:val="00514060"/>
    <w:rsid w:val="00514089"/>
    <w:rsid w:val="0051408D"/>
    <w:rsid w:val="005140E9"/>
    <w:rsid w:val="00514262"/>
    <w:rsid w:val="00514275"/>
    <w:rsid w:val="00514336"/>
    <w:rsid w:val="005143EC"/>
    <w:rsid w:val="005144A8"/>
    <w:rsid w:val="0051454F"/>
    <w:rsid w:val="0051455C"/>
    <w:rsid w:val="0051459F"/>
    <w:rsid w:val="00514786"/>
    <w:rsid w:val="005149F8"/>
    <w:rsid w:val="00514A97"/>
    <w:rsid w:val="00514ACC"/>
    <w:rsid w:val="00514BFC"/>
    <w:rsid w:val="00514CBF"/>
    <w:rsid w:val="00514CC6"/>
    <w:rsid w:val="00514CDB"/>
    <w:rsid w:val="00514DDB"/>
    <w:rsid w:val="00514EEE"/>
    <w:rsid w:val="00515019"/>
    <w:rsid w:val="00515246"/>
    <w:rsid w:val="00515350"/>
    <w:rsid w:val="00515369"/>
    <w:rsid w:val="0051542E"/>
    <w:rsid w:val="0051557A"/>
    <w:rsid w:val="005156AC"/>
    <w:rsid w:val="00515728"/>
    <w:rsid w:val="0051583E"/>
    <w:rsid w:val="00515847"/>
    <w:rsid w:val="005159C8"/>
    <w:rsid w:val="00515A41"/>
    <w:rsid w:val="00515A9A"/>
    <w:rsid w:val="00515BFD"/>
    <w:rsid w:val="00515E44"/>
    <w:rsid w:val="00515EA7"/>
    <w:rsid w:val="00515EB1"/>
    <w:rsid w:val="00515EB9"/>
    <w:rsid w:val="00515F0E"/>
    <w:rsid w:val="00515FC3"/>
    <w:rsid w:val="0051607B"/>
    <w:rsid w:val="005160BD"/>
    <w:rsid w:val="0051611E"/>
    <w:rsid w:val="005161CE"/>
    <w:rsid w:val="00516228"/>
    <w:rsid w:val="00516249"/>
    <w:rsid w:val="0051626D"/>
    <w:rsid w:val="0051633D"/>
    <w:rsid w:val="0051635D"/>
    <w:rsid w:val="00516444"/>
    <w:rsid w:val="0051647E"/>
    <w:rsid w:val="00516480"/>
    <w:rsid w:val="005164B2"/>
    <w:rsid w:val="00516507"/>
    <w:rsid w:val="00516566"/>
    <w:rsid w:val="00516610"/>
    <w:rsid w:val="0051676A"/>
    <w:rsid w:val="005167BF"/>
    <w:rsid w:val="0051683E"/>
    <w:rsid w:val="00516884"/>
    <w:rsid w:val="00516899"/>
    <w:rsid w:val="00516906"/>
    <w:rsid w:val="005169AF"/>
    <w:rsid w:val="00516A1E"/>
    <w:rsid w:val="00516A4C"/>
    <w:rsid w:val="00516A4F"/>
    <w:rsid w:val="00516A72"/>
    <w:rsid w:val="00516ABC"/>
    <w:rsid w:val="00516CE8"/>
    <w:rsid w:val="00516D20"/>
    <w:rsid w:val="00516D43"/>
    <w:rsid w:val="00516ED9"/>
    <w:rsid w:val="00516FEA"/>
    <w:rsid w:val="00517050"/>
    <w:rsid w:val="005171A8"/>
    <w:rsid w:val="0051723D"/>
    <w:rsid w:val="00517344"/>
    <w:rsid w:val="005173E3"/>
    <w:rsid w:val="0051760D"/>
    <w:rsid w:val="00517898"/>
    <w:rsid w:val="00517AD2"/>
    <w:rsid w:val="00517BD1"/>
    <w:rsid w:val="00517CF7"/>
    <w:rsid w:val="00517DAB"/>
    <w:rsid w:val="00517DF8"/>
    <w:rsid w:val="00517E61"/>
    <w:rsid w:val="00520196"/>
    <w:rsid w:val="00520380"/>
    <w:rsid w:val="0052042C"/>
    <w:rsid w:val="00520445"/>
    <w:rsid w:val="00520551"/>
    <w:rsid w:val="00520560"/>
    <w:rsid w:val="005207DC"/>
    <w:rsid w:val="005208DA"/>
    <w:rsid w:val="00520953"/>
    <w:rsid w:val="00520ACC"/>
    <w:rsid w:val="00520ADA"/>
    <w:rsid w:val="00520D70"/>
    <w:rsid w:val="00520F9D"/>
    <w:rsid w:val="005210D8"/>
    <w:rsid w:val="005211B2"/>
    <w:rsid w:val="00521240"/>
    <w:rsid w:val="00521287"/>
    <w:rsid w:val="0052134F"/>
    <w:rsid w:val="005213D1"/>
    <w:rsid w:val="00521625"/>
    <w:rsid w:val="00521703"/>
    <w:rsid w:val="00521768"/>
    <w:rsid w:val="005217BE"/>
    <w:rsid w:val="005219FD"/>
    <w:rsid w:val="00521A11"/>
    <w:rsid w:val="00521B0E"/>
    <w:rsid w:val="00521B8B"/>
    <w:rsid w:val="00521D93"/>
    <w:rsid w:val="00521F80"/>
    <w:rsid w:val="0052203F"/>
    <w:rsid w:val="00522143"/>
    <w:rsid w:val="00522284"/>
    <w:rsid w:val="0052231A"/>
    <w:rsid w:val="005223C2"/>
    <w:rsid w:val="005224E1"/>
    <w:rsid w:val="00522559"/>
    <w:rsid w:val="0052259A"/>
    <w:rsid w:val="00522939"/>
    <w:rsid w:val="005229AC"/>
    <w:rsid w:val="005229F2"/>
    <w:rsid w:val="00522A18"/>
    <w:rsid w:val="00522A82"/>
    <w:rsid w:val="00522B1E"/>
    <w:rsid w:val="00522D51"/>
    <w:rsid w:val="00522D64"/>
    <w:rsid w:val="00522DFA"/>
    <w:rsid w:val="00522EB7"/>
    <w:rsid w:val="00523009"/>
    <w:rsid w:val="00523011"/>
    <w:rsid w:val="00523016"/>
    <w:rsid w:val="0052315D"/>
    <w:rsid w:val="005233BB"/>
    <w:rsid w:val="0052358E"/>
    <w:rsid w:val="00523614"/>
    <w:rsid w:val="00523754"/>
    <w:rsid w:val="0052392D"/>
    <w:rsid w:val="0052399E"/>
    <w:rsid w:val="00523A46"/>
    <w:rsid w:val="00523B27"/>
    <w:rsid w:val="00523D0F"/>
    <w:rsid w:val="00523D8F"/>
    <w:rsid w:val="00523E85"/>
    <w:rsid w:val="00523F17"/>
    <w:rsid w:val="00523F5D"/>
    <w:rsid w:val="00523FF0"/>
    <w:rsid w:val="005240E8"/>
    <w:rsid w:val="005240FB"/>
    <w:rsid w:val="0052424F"/>
    <w:rsid w:val="005242CB"/>
    <w:rsid w:val="0052431F"/>
    <w:rsid w:val="00524348"/>
    <w:rsid w:val="0052444A"/>
    <w:rsid w:val="00524463"/>
    <w:rsid w:val="0052449B"/>
    <w:rsid w:val="00524516"/>
    <w:rsid w:val="00524586"/>
    <w:rsid w:val="00524654"/>
    <w:rsid w:val="00524729"/>
    <w:rsid w:val="005247A1"/>
    <w:rsid w:val="0052487B"/>
    <w:rsid w:val="00524A4F"/>
    <w:rsid w:val="00524A50"/>
    <w:rsid w:val="00524A68"/>
    <w:rsid w:val="00524CC4"/>
    <w:rsid w:val="00524DC6"/>
    <w:rsid w:val="00524DE4"/>
    <w:rsid w:val="00524EA1"/>
    <w:rsid w:val="00524EFD"/>
    <w:rsid w:val="0052509D"/>
    <w:rsid w:val="005251C1"/>
    <w:rsid w:val="005251C8"/>
    <w:rsid w:val="005251D7"/>
    <w:rsid w:val="005251F6"/>
    <w:rsid w:val="005252C6"/>
    <w:rsid w:val="00525447"/>
    <w:rsid w:val="005254F7"/>
    <w:rsid w:val="0052564C"/>
    <w:rsid w:val="005256BA"/>
    <w:rsid w:val="005256FE"/>
    <w:rsid w:val="005259C0"/>
    <w:rsid w:val="005259E4"/>
    <w:rsid w:val="00525C55"/>
    <w:rsid w:val="00525DB2"/>
    <w:rsid w:val="00525FB6"/>
    <w:rsid w:val="00526102"/>
    <w:rsid w:val="00526157"/>
    <w:rsid w:val="0052633A"/>
    <w:rsid w:val="0052643E"/>
    <w:rsid w:val="00526485"/>
    <w:rsid w:val="005264A4"/>
    <w:rsid w:val="00526543"/>
    <w:rsid w:val="005266C4"/>
    <w:rsid w:val="0052689D"/>
    <w:rsid w:val="00526B7A"/>
    <w:rsid w:val="00526BD3"/>
    <w:rsid w:val="00526C07"/>
    <w:rsid w:val="00526D06"/>
    <w:rsid w:val="00526DC4"/>
    <w:rsid w:val="00526DC8"/>
    <w:rsid w:val="00526F2D"/>
    <w:rsid w:val="00526FAA"/>
    <w:rsid w:val="005270B8"/>
    <w:rsid w:val="005270DC"/>
    <w:rsid w:val="005271F3"/>
    <w:rsid w:val="005272C0"/>
    <w:rsid w:val="00527316"/>
    <w:rsid w:val="00527345"/>
    <w:rsid w:val="0052735B"/>
    <w:rsid w:val="0052744F"/>
    <w:rsid w:val="0052755B"/>
    <w:rsid w:val="0052758D"/>
    <w:rsid w:val="00527798"/>
    <w:rsid w:val="00527849"/>
    <w:rsid w:val="00527932"/>
    <w:rsid w:val="00527A1B"/>
    <w:rsid w:val="00527A83"/>
    <w:rsid w:val="00527AD8"/>
    <w:rsid w:val="00527C26"/>
    <w:rsid w:val="00527CA5"/>
    <w:rsid w:val="00527CE3"/>
    <w:rsid w:val="00527D04"/>
    <w:rsid w:val="00527F45"/>
    <w:rsid w:val="00530041"/>
    <w:rsid w:val="00530053"/>
    <w:rsid w:val="005300C6"/>
    <w:rsid w:val="00530105"/>
    <w:rsid w:val="0053017B"/>
    <w:rsid w:val="0053018E"/>
    <w:rsid w:val="00530267"/>
    <w:rsid w:val="00530296"/>
    <w:rsid w:val="0053045F"/>
    <w:rsid w:val="00530590"/>
    <w:rsid w:val="0053077A"/>
    <w:rsid w:val="00530A21"/>
    <w:rsid w:val="00530BF7"/>
    <w:rsid w:val="00530CA3"/>
    <w:rsid w:val="00530CB3"/>
    <w:rsid w:val="00530E91"/>
    <w:rsid w:val="00531027"/>
    <w:rsid w:val="00531127"/>
    <w:rsid w:val="0053125B"/>
    <w:rsid w:val="005312D6"/>
    <w:rsid w:val="00531322"/>
    <w:rsid w:val="0053132C"/>
    <w:rsid w:val="005313D3"/>
    <w:rsid w:val="0053168E"/>
    <w:rsid w:val="00531894"/>
    <w:rsid w:val="005318DF"/>
    <w:rsid w:val="005319F8"/>
    <w:rsid w:val="00531CAE"/>
    <w:rsid w:val="00531D62"/>
    <w:rsid w:val="00531E40"/>
    <w:rsid w:val="00531F17"/>
    <w:rsid w:val="00532049"/>
    <w:rsid w:val="005320A4"/>
    <w:rsid w:val="0053213B"/>
    <w:rsid w:val="005323D0"/>
    <w:rsid w:val="00532525"/>
    <w:rsid w:val="005325EA"/>
    <w:rsid w:val="00532615"/>
    <w:rsid w:val="00532654"/>
    <w:rsid w:val="005328A6"/>
    <w:rsid w:val="005328E5"/>
    <w:rsid w:val="0053290C"/>
    <w:rsid w:val="00532924"/>
    <w:rsid w:val="0053297B"/>
    <w:rsid w:val="00532A18"/>
    <w:rsid w:val="00532BA4"/>
    <w:rsid w:val="00532C23"/>
    <w:rsid w:val="00533175"/>
    <w:rsid w:val="0053324F"/>
    <w:rsid w:val="00533433"/>
    <w:rsid w:val="00533645"/>
    <w:rsid w:val="005336BE"/>
    <w:rsid w:val="0053373B"/>
    <w:rsid w:val="00533756"/>
    <w:rsid w:val="005338CE"/>
    <w:rsid w:val="00533A38"/>
    <w:rsid w:val="00533B35"/>
    <w:rsid w:val="00533B38"/>
    <w:rsid w:val="00533B80"/>
    <w:rsid w:val="00533CF9"/>
    <w:rsid w:val="00533D14"/>
    <w:rsid w:val="00533EC2"/>
    <w:rsid w:val="00533EC9"/>
    <w:rsid w:val="00533FE2"/>
    <w:rsid w:val="00534570"/>
    <w:rsid w:val="00534595"/>
    <w:rsid w:val="00534732"/>
    <w:rsid w:val="00534765"/>
    <w:rsid w:val="00534976"/>
    <w:rsid w:val="005349FA"/>
    <w:rsid w:val="00534B20"/>
    <w:rsid w:val="00534B44"/>
    <w:rsid w:val="00534BEC"/>
    <w:rsid w:val="00534D83"/>
    <w:rsid w:val="00534FED"/>
    <w:rsid w:val="00535087"/>
    <w:rsid w:val="00535187"/>
    <w:rsid w:val="0053536E"/>
    <w:rsid w:val="00535471"/>
    <w:rsid w:val="00535504"/>
    <w:rsid w:val="005355E1"/>
    <w:rsid w:val="005355FB"/>
    <w:rsid w:val="00535645"/>
    <w:rsid w:val="0053565A"/>
    <w:rsid w:val="00535685"/>
    <w:rsid w:val="00535692"/>
    <w:rsid w:val="005356C4"/>
    <w:rsid w:val="005356E6"/>
    <w:rsid w:val="00535761"/>
    <w:rsid w:val="005358C5"/>
    <w:rsid w:val="00535925"/>
    <w:rsid w:val="005359C9"/>
    <w:rsid w:val="00535A77"/>
    <w:rsid w:val="00535A9B"/>
    <w:rsid w:val="00535AD5"/>
    <w:rsid w:val="00535ADC"/>
    <w:rsid w:val="00535B42"/>
    <w:rsid w:val="00535BEC"/>
    <w:rsid w:val="00535E14"/>
    <w:rsid w:val="00535E24"/>
    <w:rsid w:val="00535E8D"/>
    <w:rsid w:val="00535EE3"/>
    <w:rsid w:val="00535F65"/>
    <w:rsid w:val="005360FE"/>
    <w:rsid w:val="0053614B"/>
    <w:rsid w:val="0053637B"/>
    <w:rsid w:val="005363A7"/>
    <w:rsid w:val="005367C4"/>
    <w:rsid w:val="00536989"/>
    <w:rsid w:val="00536BA8"/>
    <w:rsid w:val="00536DBA"/>
    <w:rsid w:val="00536E3B"/>
    <w:rsid w:val="005372F8"/>
    <w:rsid w:val="00537309"/>
    <w:rsid w:val="0053754D"/>
    <w:rsid w:val="00537805"/>
    <w:rsid w:val="0053783A"/>
    <w:rsid w:val="005378D7"/>
    <w:rsid w:val="00537A1F"/>
    <w:rsid w:val="00537A9F"/>
    <w:rsid w:val="00537B2A"/>
    <w:rsid w:val="00537B6E"/>
    <w:rsid w:val="00537B7B"/>
    <w:rsid w:val="00537BD6"/>
    <w:rsid w:val="00537F2E"/>
    <w:rsid w:val="005400C0"/>
    <w:rsid w:val="0054010C"/>
    <w:rsid w:val="00540206"/>
    <w:rsid w:val="0054027C"/>
    <w:rsid w:val="00540451"/>
    <w:rsid w:val="005404DE"/>
    <w:rsid w:val="00540654"/>
    <w:rsid w:val="00540715"/>
    <w:rsid w:val="00540805"/>
    <w:rsid w:val="005409CB"/>
    <w:rsid w:val="00540A13"/>
    <w:rsid w:val="00540CF9"/>
    <w:rsid w:val="00540D29"/>
    <w:rsid w:val="00540DF0"/>
    <w:rsid w:val="00540F7F"/>
    <w:rsid w:val="00540F89"/>
    <w:rsid w:val="00540F90"/>
    <w:rsid w:val="0054112B"/>
    <w:rsid w:val="005411EF"/>
    <w:rsid w:val="005411FD"/>
    <w:rsid w:val="00541290"/>
    <w:rsid w:val="005412BD"/>
    <w:rsid w:val="005412CC"/>
    <w:rsid w:val="0054131A"/>
    <w:rsid w:val="00541399"/>
    <w:rsid w:val="005414DA"/>
    <w:rsid w:val="005414E5"/>
    <w:rsid w:val="0054154D"/>
    <w:rsid w:val="00541675"/>
    <w:rsid w:val="0054167F"/>
    <w:rsid w:val="00541752"/>
    <w:rsid w:val="00541754"/>
    <w:rsid w:val="00541863"/>
    <w:rsid w:val="005418FF"/>
    <w:rsid w:val="005419EA"/>
    <w:rsid w:val="00541DA9"/>
    <w:rsid w:val="00541EAD"/>
    <w:rsid w:val="00542022"/>
    <w:rsid w:val="005420A0"/>
    <w:rsid w:val="005421D5"/>
    <w:rsid w:val="005422DD"/>
    <w:rsid w:val="0054237D"/>
    <w:rsid w:val="0054248D"/>
    <w:rsid w:val="005424E4"/>
    <w:rsid w:val="00542551"/>
    <w:rsid w:val="005425FB"/>
    <w:rsid w:val="00542683"/>
    <w:rsid w:val="005426D7"/>
    <w:rsid w:val="0054279D"/>
    <w:rsid w:val="005427D9"/>
    <w:rsid w:val="00542908"/>
    <w:rsid w:val="005429E1"/>
    <w:rsid w:val="00542A80"/>
    <w:rsid w:val="00542B02"/>
    <w:rsid w:val="00542B6E"/>
    <w:rsid w:val="00542BB0"/>
    <w:rsid w:val="00542C00"/>
    <w:rsid w:val="00542C05"/>
    <w:rsid w:val="00542F2C"/>
    <w:rsid w:val="00542F3F"/>
    <w:rsid w:val="005430B8"/>
    <w:rsid w:val="005431EF"/>
    <w:rsid w:val="00543486"/>
    <w:rsid w:val="00543638"/>
    <w:rsid w:val="005436A9"/>
    <w:rsid w:val="0054380C"/>
    <w:rsid w:val="005438E3"/>
    <w:rsid w:val="00543A26"/>
    <w:rsid w:val="00543BF1"/>
    <w:rsid w:val="00543CE9"/>
    <w:rsid w:val="00543DA5"/>
    <w:rsid w:val="00543E24"/>
    <w:rsid w:val="00543E59"/>
    <w:rsid w:val="00543FE7"/>
    <w:rsid w:val="00544106"/>
    <w:rsid w:val="0054413E"/>
    <w:rsid w:val="00544303"/>
    <w:rsid w:val="00544326"/>
    <w:rsid w:val="005443A2"/>
    <w:rsid w:val="00544689"/>
    <w:rsid w:val="005446ED"/>
    <w:rsid w:val="0054499A"/>
    <w:rsid w:val="00544A7F"/>
    <w:rsid w:val="00544F21"/>
    <w:rsid w:val="00544FDF"/>
    <w:rsid w:val="00545269"/>
    <w:rsid w:val="0054544C"/>
    <w:rsid w:val="0054552F"/>
    <w:rsid w:val="00545693"/>
    <w:rsid w:val="005456DC"/>
    <w:rsid w:val="00545708"/>
    <w:rsid w:val="00545845"/>
    <w:rsid w:val="00545AF9"/>
    <w:rsid w:val="00545FE4"/>
    <w:rsid w:val="005460F4"/>
    <w:rsid w:val="0054615C"/>
    <w:rsid w:val="005461A4"/>
    <w:rsid w:val="005461AA"/>
    <w:rsid w:val="005463A4"/>
    <w:rsid w:val="005463A7"/>
    <w:rsid w:val="0054646B"/>
    <w:rsid w:val="00546688"/>
    <w:rsid w:val="00546719"/>
    <w:rsid w:val="0054678A"/>
    <w:rsid w:val="005467E1"/>
    <w:rsid w:val="005467F7"/>
    <w:rsid w:val="005468A8"/>
    <w:rsid w:val="005469DD"/>
    <w:rsid w:val="00546BAC"/>
    <w:rsid w:val="00546BB7"/>
    <w:rsid w:val="00546DC1"/>
    <w:rsid w:val="00546FA2"/>
    <w:rsid w:val="00547046"/>
    <w:rsid w:val="0054708C"/>
    <w:rsid w:val="0054709B"/>
    <w:rsid w:val="005472E3"/>
    <w:rsid w:val="00547481"/>
    <w:rsid w:val="00547518"/>
    <w:rsid w:val="00547806"/>
    <w:rsid w:val="00547860"/>
    <w:rsid w:val="0054793E"/>
    <w:rsid w:val="00547A41"/>
    <w:rsid w:val="00547B5F"/>
    <w:rsid w:val="00547CBD"/>
    <w:rsid w:val="00547D3F"/>
    <w:rsid w:val="00547DC4"/>
    <w:rsid w:val="00547E5B"/>
    <w:rsid w:val="00547FA2"/>
    <w:rsid w:val="00547FBD"/>
    <w:rsid w:val="0055001B"/>
    <w:rsid w:val="005504D6"/>
    <w:rsid w:val="0055051D"/>
    <w:rsid w:val="0055056F"/>
    <w:rsid w:val="00550598"/>
    <w:rsid w:val="00550700"/>
    <w:rsid w:val="00550773"/>
    <w:rsid w:val="005507B6"/>
    <w:rsid w:val="0055080D"/>
    <w:rsid w:val="005508FC"/>
    <w:rsid w:val="00550A99"/>
    <w:rsid w:val="00550CB7"/>
    <w:rsid w:val="00550D2B"/>
    <w:rsid w:val="00550D90"/>
    <w:rsid w:val="00550F67"/>
    <w:rsid w:val="00551069"/>
    <w:rsid w:val="005510CF"/>
    <w:rsid w:val="005510D6"/>
    <w:rsid w:val="00551166"/>
    <w:rsid w:val="005511BB"/>
    <w:rsid w:val="00551214"/>
    <w:rsid w:val="00551260"/>
    <w:rsid w:val="00551303"/>
    <w:rsid w:val="005513F0"/>
    <w:rsid w:val="005513F7"/>
    <w:rsid w:val="00551506"/>
    <w:rsid w:val="005515B1"/>
    <w:rsid w:val="00551689"/>
    <w:rsid w:val="00551A2F"/>
    <w:rsid w:val="00551A84"/>
    <w:rsid w:val="00551AC2"/>
    <w:rsid w:val="00551AEC"/>
    <w:rsid w:val="00551B21"/>
    <w:rsid w:val="00551CE2"/>
    <w:rsid w:val="00551DE3"/>
    <w:rsid w:val="00551EAF"/>
    <w:rsid w:val="0055203B"/>
    <w:rsid w:val="005521AC"/>
    <w:rsid w:val="00552235"/>
    <w:rsid w:val="00552356"/>
    <w:rsid w:val="0055245D"/>
    <w:rsid w:val="00552568"/>
    <w:rsid w:val="0055257B"/>
    <w:rsid w:val="005526AB"/>
    <w:rsid w:val="005526D8"/>
    <w:rsid w:val="005526E8"/>
    <w:rsid w:val="00552736"/>
    <w:rsid w:val="0055287A"/>
    <w:rsid w:val="0055292C"/>
    <w:rsid w:val="00552A8D"/>
    <w:rsid w:val="00552B44"/>
    <w:rsid w:val="00552E37"/>
    <w:rsid w:val="00552EEA"/>
    <w:rsid w:val="00553055"/>
    <w:rsid w:val="00553079"/>
    <w:rsid w:val="0055307C"/>
    <w:rsid w:val="0055312F"/>
    <w:rsid w:val="0055329B"/>
    <w:rsid w:val="005532E9"/>
    <w:rsid w:val="00553364"/>
    <w:rsid w:val="005533AF"/>
    <w:rsid w:val="005533CA"/>
    <w:rsid w:val="0055350A"/>
    <w:rsid w:val="00553580"/>
    <w:rsid w:val="0055358B"/>
    <w:rsid w:val="0055359F"/>
    <w:rsid w:val="005537C1"/>
    <w:rsid w:val="005537C8"/>
    <w:rsid w:val="005537EB"/>
    <w:rsid w:val="00553838"/>
    <w:rsid w:val="0055386F"/>
    <w:rsid w:val="00553887"/>
    <w:rsid w:val="00553B14"/>
    <w:rsid w:val="00553F57"/>
    <w:rsid w:val="00554007"/>
    <w:rsid w:val="005540EA"/>
    <w:rsid w:val="0055412B"/>
    <w:rsid w:val="0055412F"/>
    <w:rsid w:val="00554343"/>
    <w:rsid w:val="00554368"/>
    <w:rsid w:val="0055437F"/>
    <w:rsid w:val="00554393"/>
    <w:rsid w:val="005543DE"/>
    <w:rsid w:val="00554467"/>
    <w:rsid w:val="00554531"/>
    <w:rsid w:val="005545D4"/>
    <w:rsid w:val="005545E3"/>
    <w:rsid w:val="0055468A"/>
    <w:rsid w:val="00554690"/>
    <w:rsid w:val="005546B0"/>
    <w:rsid w:val="0055471C"/>
    <w:rsid w:val="00554744"/>
    <w:rsid w:val="0055484A"/>
    <w:rsid w:val="00554855"/>
    <w:rsid w:val="00554913"/>
    <w:rsid w:val="00554966"/>
    <w:rsid w:val="0055496D"/>
    <w:rsid w:val="00554A08"/>
    <w:rsid w:val="00554AEA"/>
    <w:rsid w:val="00554D38"/>
    <w:rsid w:val="00554E1B"/>
    <w:rsid w:val="00554E3A"/>
    <w:rsid w:val="00554E8E"/>
    <w:rsid w:val="005551BB"/>
    <w:rsid w:val="005552E4"/>
    <w:rsid w:val="00555389"/>
    <w:rsid w:val="00555507"/>
    <w:rsid w:val="0055556A"/>
    <w:rsid w:val="00555571"/>
    <w:rsid w:val="0055572C"/>
    <w:rsid w:val="005558C5"/>
    <w:rsid w:val="00555960"/>
    <w:rsid w:val="00555AD9"/>
    <w:rsid w:val="00555B8C"/>
    <w:rsid w:val="00555BB9"/>
    <w:rsid w:val="00555DA8"/>
    <w:rsid w:val="00555F9B"/>
    <w:rsid w:val="00555FBF"/>
    <w:rsid w:val="00556081"/>
    <w:rsid w:val="005561A8"/>
    <w:rsid w:val="005562F1"/>
    <w:rsid w:val="00556327"/>
    <w:rsid w:val="00556421"/>
    <w:rsid w:val="0055646E"/>
    <w:rsid w:val="005564A9"/>
    <w:rsid w:val="005565CA"/>
    <w:rsid w:val="00556785"/>
    <w:rsid w:val="00556794"/>
    <w:rsid w:val="005567CE"/>
    <w:rsid w:val="00556AFB"/>
    <w:rsid w:val="00556B6A"/>
    <w:rsid w:val="00556B78"/>
    <w:rsid w:val="00556C87"/>
    <w:rsid w:val="00556F07"/>
    <w:rsid w:val="00556FBF"/>
    <w:rsid w:val="0055717A"/>
    <w:rsid w:val="00557182"/>
    <w:rsid w:val="005571A9"/>
    <w:rsid w:val="005572C9"/>
    <w:rsid w:val="00557332"/>
    <w:rsid w:val="0055762B"/>
    <w:rsid w:val="0055777F"/>
    <w:rsid w:val="0055779D"/>
    <w:rsid w:val="0055782A"/>
    <w:rsid w:val="00557841"/>
    <w:rsid w:val="00557A94"/>
    <w:rsid w:val="00557B7A"/>
    <w:rsid w:val="00557B87"/>
    <w:rsid w:val="00557CD4"/>
    <w:rsid w:val="00557D71"/>
    <w:rsid w:val="00557DA3"/>
    <w:rsid w:val="00557DD9"/>
    <w:rsid w:val="00557FA6"/>
    <w:rsid w:val="00557FEB"/>
    <w:rsid w:val="005601DC"/>
    <w:rsid w:val="005601FA"/>
    <w:rsid w:val="0056023F"/>
    <w:rsid w:val="00560448"/>
    <w:rsid w:val="00560475"/>
    <w:rsid w:val="005605EF"/>
    <w:rsid w:val="005606F0"/>
    <w:rsid w:val="00560999"/>
    <w:rsid w:val="005609E8"/>
    <w:rsid w:val="00560AD0"/>
    <w:rsid w:val="00560AE9"/>
    <w:rsid w:val="00560BE0"/>
    <w:rsid w:val="00560C20"/>
    <w:rsid w:val="00561149"/>
    <w:rsid w:val="005611AC"/>
    <w:rsid w:val="0056139C"/>
    <w:rsid w:val="005613A3"/>
    <w:rsid w:val="0056142A"/>
    <w:rsid w:val="005614B7"/>
    <w:rsid w:val="0056158B"/>
    <w:rsid w:val="005615DD"/>
    <w:rsid w:val="00561698"/>
    <w:rsid w:val="0056174C"/>
    <w:rsid w:val="00561845"/>
    <w:rsid w:val="0056188D"/>
    <w:rsid w:val="005619D5"/>
    <w:rsid w:val="00561A68"/>
    <w:rsid w:val="00561C37"/>
    <w:rsid w:val="00561D42"/>
    <w:rsid w:val="00561E28"/>
    <w:rsid w:val="0056213D"/>
    <w:rsid w:val="005621BC"/>
    <w:rsid w:val="0056222B"/>
    <w:rsid w:val="0056227C"/>
    <w:rsid w:val="00562317"/>
    <w:rsid w:val="005624CD"/>
    <w:rsid w:val="0056264F"/>
    <w:rsid w:val="00562658"/>
    <w:rsid w:val="00562664"/>
    <w:rsid w:val="00562674"/>
    <w:rsid w:val="00562781"/>
    <w:rsid w:val="005628C9"/>
    <w:rsid w:val="005628EC"/>
    <w:rsid w:val="00562B2F"/>
    <w:rsid w:val="00562B5B"/>
    <w:rsid w:val="00562BD5"/>
    <w:rsid w:val="00562E0C"/>
    <w:rsid w:val="00562E5D"/>
    <w:rsid w:val="00562E66"/>
    <w:rsid w:val="00562E87"/>
    <w:rsid w:val="00562EB8"/>
    <w:rsid w:val="005630BB"/>
    <w:rsid w:val="005631B7"/>
    <w:rsid w:val="0056344B"/>
    <w:rsid w:val="0056357A"/>
    <w:rsid w:val="0056357B"/>
    <w:rsid w:val="005636CB"/>
    <w:rsid w:val="005638BD"/>
    <w:rsid w:val="005638ED"/>
    <w:rsid w:val="005638F5"/>
    <w:rsid w:val="00563AEF"/>
    <w:rsid w:val="00563AF2"/>
    <w:rsid w:val="00563C3B"/>
    <w:rsid w:val="00563E3B"/>
    <w:rsid w:val="005641DD"/>
    <w:rsid w:val="00564206"/>
    <w:rsid w:val="00564268"/>
    <w:rsid w:val="0056478C"/>
    <w:rsid w:val="00564874"/>
    <w:rsid w:val="005648EE"/>
    <w:rsid w:val="005649E6"/>
    <w:rsid w:val="005649FB"/>
    <w:rsid w:val="00564CB5"/>
    <w:rsid w:val="00564D5A"/>
    <w:rsid w:val="00564EF3"/>
    <w:rsid w:val="00564F3A"/>
    <w:rsid w:val="00564FC0"/>
    <w:rsid w:val="0056503E"/>
    <w:rsid w:val="005651FD"/>
    <w:rsid w:val="00565220"/>
    <w:rsid w:val="00565265"/>
    <w:rsid w:val="0056545C"/>
    <w:rsid w:val="00565546"/>
    <w:rsid w:val="005657C2"/>
    <w:rsid w:val="0056597D"/>
    <w:rsid w:val="005659DA"/>
    <w:rsid w:val="00565A16"/>
    <w:rsid w:val="00565B21"/>
    <w:rsid w:val="00565B94"/>
    <w:rsid w:val="00565C2B"/>
    <w:rsid w:val="00565E0A"/>
    <w:rsid w:val="00565E1F"/>
    <w:rsid w:val="00565FA4"/>
    <w:rsid w:val="00566082"/>
    <w:rsid w:val="00566088"/>
    <w:rsid w:val="005663D4"/>
    <w:rsid w:val="0056640C"/>
    <w:rsid w:val="005665D2"/>
    <w:rsid w:val="005665EE"/>
    <w:rsid w:val="00566607"/>
    <w:rsid w:val="0056677F"/>
    <w:rsid w:val="005667A2"/>
    <w:rsid w:val="00566A75"/>
    <w:rsid w:val="00566BCF"/>
    <w:rsid w:val="00566E1A"/>
    <w:rsid w:val="00566ECF"/>
    <w:rsid w:val="00566F0C"/>
    <w:rsid w:val="00566F95"/>
    <w:rsid w:val="0056703D"/>
    <w:rsid w:val="0056739A"/>
    <w:rsid w:val="00567710"/>
    <w:rsid w:val="00567784"/>
    <w:rsid w:val="00567785"/>
    <w:rsid w:val="0056790F"/>
    <w:rsid w:val="00567B69"/>
    <w:rsid w:val="00567B8B"/>
    <w:rsid w:val="00567BC2"/>
    <w:rsid w:val="00567C43"/>
    <w:rsid w:val="00567D32"/>
    <w:rsid w:val="00567D7D"/>
    <w:rsid w:val="00567F06"/>
    <w:rsid w:val="00567F88"/>
    <w:rsid w:val="00567FAB"/>
    <w:rsid w:val="0057027B"/>
    <w:rsid w:val="005702BB"/>
    <w:rsid w:val="0057030F"/>
    <w:rsid w:val="00570389"/>
    <w:rsid w:val="0057040D"/>
    <w:rsid w:val="0057049C"/>
    <w:rsid w:val="00570563"/>
    <w:rsid w:val="00570676"/>
    <w:rsid w:val="00570730"/>
    <w:rsid w:val="00570780"/>
    <w:rsid w:val="00570A65"/>
    <w:rsid w:val="00570B49"/>
    <w:rsid w:val="0057102C"/>
    <w:rsid w:val="0057122E"/>
    <w:rsid w:val="00571379"/>
    <w:rsid w:val="005713DF"/>
    <w:rsid w:val="00571475"/>
    <w:rsid w:val="005715BB"/>
    <w:rsid w:val="00571614"/>
    <w:rsid w:val="00571668"/>
    <w:rsid w:val="005716E6"/>
    <w:rsid w:val="00571711"/>
    <w:rsid w:val="00571731"/>
    <w:rsid w:val="00571818"/>
    <w:rsid w:val="00571850"/>
    <w:rsid w:val="00571869"/>
    <w:rsid w:val="00571AEB"/>
    <w:rsid w:val="00571C07"/>
    <w:rsid w:val="00571E2B"/>
    <w:rsid w:val="00571F54"/>
    <w:rsid w:val="00571FDF"/>
    <w:rsid w:val="0057222F"/>
    <w:rsid w:val="0057236F"/>
    <w:rsid w:val="00572458"/>
    <w:rsid w:val="00572488"/>
    <w:rsid w:val="00572588"/>
    <w:rsid w:val="005725F8"/>
    <w:rsid w:val="0057261D"/>
    <w:rsid w:val="0057280C"/>
    <w:rsid w:val="005728FE"/>
    <w:rsid w:val="0057299C"/>
    <w:rsid w:val="00572CD0"/>
    <w:rsid w:val="00572DA0"/>
    <w:rsid w:val="005730A7"/>
    <w:rsid w:val="0057324B"/>
    <w:rsid w:val="005732E3"/>
    <w:rsid w:val="00573369"/>
    <w:rsid w:val="00573415"/>
    <w:rsid w:val="00573458"/>
    <w:rsid w:val="005734DD"/>
    <w:rsid w:val="0057361B"/>
    <w:rsid w:val="0057375E"/>
    <w:rsid w:val="005737BA"/>
    <w:rsid w:val="00573810"/>
    <w:rsid w:val="00573DC1"/>
    <w:rsid w:val="00573E0A"/>
    <w:rsid w:val="00573E59"/>
    <w:rsid w:val="00573F27"/>
    <w:rsid w:val="00573F31"/>
    <w:rsid w:val="0057403E"/>
    <w:rsid w:val="0057405F"/>
    <w:rsid w:val="00574148"/>
    <w:rsid w:val="0057417F"/>
    <w:rsid w:val="005741FB"/>
    <w:rsid w:val="00574269"/>
    <w:rsid w:val="00574440"/>
    <w:rsid w:val="00574523"/>
    <w:rsid w:val="0057492B"/>
    <w:rsid w:val="005749D2"/>
    <w:rsid w:val="00574BCF"/>
    <w:rsid w:val="00574F36"/>
    <w:rsid w:val="00575133"/>
    <w:rsid w:val="005751DD"/>
    <w:rsid w:val="005751FF"/>
    <w:rsid w:val="005752F6"/>
    <w:rsid w:val="005754A5"/>
    <w:rsid w:val="005756C3"/>
    <w:rsid w:val="00575755"/>
    <w:rsid w:val="00575790"/>
    <w:rsid w:val="0057588E"/>
    <w:rsid w:val="005758FC"/>
    <w:rsid w:val="00575950"/>
    <w:rsid w:val="005759C6"/>
    <w:rsid w:val="00575A73"/>
    <w:rsid w:val="00575CFA"/>
    <w:rsid w:val="00575D5D"/>
    <w:rsid w:val="00575D8E"/>
    <w:rsid w:val="00575DF8"/>
    <w:rsid w:val="00575F2A"/>
    <w:rsid w:val="00575FD8"/>
    <w:rsid w:val="0057600A"/>
    <w:rsid w:val="005760A5"/>
    <w:rsid w:val="00576112"/>
    <w:rsid w:val="005761D5"/>
    <w:rsid w:val="005762CF"/>
    <w:rsid w:val="005763CC"/>
    <w:rsid w:val="00576915"/>
    <w:rsid w:val="00576A19"/>
    <w:rsid w:val="00576AE5"/>
    <w:rsid w:val="00576BE3"/>
    <w:rsid w:val="00576D01"/>
    <w:rsid w:val="00576D10"/>
    <w:rsid w:val="00576D83"/>
    <w:rsid w:val="00576E73"/>
    <w:rsid w:val="00576EA5"/>
    <w:rsid w:val="00576FB2"/>
    <w:rsid w:val="0057704A"/>
    <w:rsid w:val="0057725A"/>
    <w:rsid w:val="0057732E"/>
    <w:rsid w:val="005775F0"/>
    <w:rsid w:val="00577641"/>
    <w:rsid w:val="00577771"/>
    <w:rsid w:val="00577894"/>
    <w:rsid w:val="005778C2"/>
    <w:rsid w:val="00577977"/>
    <w:rsid w:val="00577985"/>
    <w:rsid w:val="0057799A"/>
    <w:rsid w:val="00577AB9"/>
    <w:rsid w:val="00577C18"/>
    <w:rsid w:val="00577C4B"/>
    <w:rsid w:val="00577DC5"/>
    <w:rsid w:val="00577F5E"/>
    <w:rsid w:val="0058007A"/>
    <w:rsid w:val="0058019A"/>
    <w:rsid w:val="005802EA"/>
    <w:rsid w:val="005804EF"/>
    <w:rsid w:val="005805C5"/>
    <w:rsid w:val="0058069E"/>
    <w:rsid w:val="005806C4"/>
    <w:rsid w:val="00580726"/>
    <w:rsid w:val="00580901"/>
    <w:rsid w:val="00580A29"/>
    <w:rsid w:val="00580BEB"/>
    <w:rsid w:val="00580CA6"/>
    <w:rsid w:val="00580F0D"/>
    <w:rsid w:val="00580F1A"/>
    <w:rsid w:val="00581106"/>
    <w:rsid w:val="00581234"/>
    <w:rsid w:val="00581295"/>
    <w:rsid w:val="00581334"/>
    <w:rsid w:val="005814FE"/>
    <w:rsid w:val="00581525"/>
    <w:rsid w:val="0058155B"/>
    <w:rsid w:val="00581582"/>
    <w:rsid w:val="0058162E"/>
    <w:rsid w:val="00581700"/>
    <w:rsid w:val="00581928"/>
    <w:rsid w:val="00581BAB"/>
    <w:rsid w:val="00581BC1"/>
    <w:rsid w:val="00581C48"/>
    <w:rsid w:val="00581DF3"/>
    <w:rsid w:val="00581E10"/>
    <w:rsid w:val="00581FEB"/>
    <w:rsid w:val="005820BB"/>
    <w:rsid w:val="00582137"/>
    <w:rsid w:val="0058216E"/>
    <w:rsid w:val="00582189"/>
    <w:rsid w:val="005823B2"/>
    <w:rsid w:val="0058276B"/>
    <w:rsid w:val="00582AF5"/>
    <w:rsid w:val="00582BC7"/>
    <w:rsid w:val="00582DBD"/>
    <w:rsid w:val="00582E97"/>
    <w:rsid w:val="00582E9B"/>
    <w:rsid w:val="00582FDE"/>
    <w:rsid w:val="00582FE2"/>
    <w:rsid w:val="00583123"/>
    <w:rsid w:val="00583125"/>
    <w:rsid w:val="00583468"/>
    <w:rsid w:val="0058354F"/>
    <w:rsid w:val="00583621"/>
    <w:rsid w:val="00583669"/>
    <w:rsid w:val="0058384E"/>
    <w:rsid w:val="0058386B"/>
    <w:rsid w:val="00583B91"/>
    <w:rsid w:val="00583DD0"/>
    <w:rsid w:val="00583F20"/>
    <w:rsid w:val="00583F6F"/>
    <w:rsid w:val="0058434F"/>
    <w:rsid w:val="00584672"/>
    <w:rsid w:val="00584831"/>
    <w:rsid w:val="005849E8"/>
    <w:rsid w:val="00584ABA"/>
    <w:rsid w:val="00584AF6"/>
    <w:rsid w:val="00584C79"/>
    <w:rsid w:val="00584C89"/>
    <w:rsid w:val="00584D0F"/>
    <w:rsid w:val="00584F35"/>
    <w:rsid w:val="00584FCD"/>
    <w:rsid w:val="00585166"/>
    <w:rsid w:val="0058520F"/>
    <w:rsid w:val="00585234"/>
    <w:rsid w:val="00585270"/>
    <w:rsid w:val="00585379"/>
    <w:rsid w:val="0058543E"/>
    <w:rsid w:val="0058547B"/>
    <w:rsid w:val="0058553A"/>
    <w:rsid w:val="0058559D"/>
    <w:rsid w:val="00585703"/>
    <w:rsid w:val="00585746"/>
    <w:rsid w:val="0058579F"/>
    <w:rsid w:val="0058589F"/>
    <w:rsid w:val="005859FB"/>
    <w:rsid w:val="00585B68"/>
    <w:rsid w:val="00585BC9"/>
    <w:rsid w:val="00585D9D"/>
    <w:rsid w:val="00585E2D"/>
    <w:rsid w:val="00585E62"/>
    <w:rsid w:val="00585EE1"/>
    <w:rsid w:val="00585F37"/>
    <w:rsid w:val="00585FFA"/>
    <w:rsid w:val="00586114"/>
    <w:rsid w:val="00586126"/>
    <w:rsid w:val="00586181"/>
    <w:rsid w:val="0058619A"/>
    <w:rsid w:val="005861C4"/>
    <w:rsid w:val="00586221"/>
    <w:rsid w:val="005863EF"/>
    <w:rsid w:val="00586546"/>
    <w:rsid w:val="00586628"/>
    <w:rsid w:val="0058664D"/>
    <w:rsid w:val="00586802"/>
    <w:rsid w:val="0058684B"/>
    <w:rsid w:val="0058697A"/>
    <w:rsid w:val="00586BEB"/>
    <w:rsid w:val="00586C04"/>
    <w:rsid w:val="00586C1B"/>
    <w:rsid w:val="00586D03"/>
    <w:rsid w:val="00586E79"/>
    <w:rsid w:val="00586E83"/>
    <w:rsid w:val="00586F23"/>
    <w:rsid w:val="00586F55"/>
    <w:rsid w:val="0058715B"/>
    <w:rsid w:val="0058724B"/>
    <w:rsid w:val="00587289"/>
    <w:rsid w:val="005872EF"/>
    <w:rsid w:val="0058735F"/>
    <w:rsid w:val="005873E2"/>
    <w:rsid w:val="00587409"/>
    <w:rsid w:val="00587531"/>
    <w:rsid w:val="00587550"/>
    <w:rsid w:val="0058759A"/>
    <w:rsid w:val="005876A6"/>
    <w:rsid w:val="0058795B"/>
    <w:rsid w:val="005879AE"/>
    <w:rsid w:val="00587ACC"/>
    <w:rsid w:val="00587B58"/>
    <w:rsid w:val="00587C2C"/>
    <w:rsid w:val="00587E09"/>
    <w:rsid w:val="00587F1F"/>
    <w:rsid w:val="00587FEE"/>
    <w:rsid w:val="005900DF"/>
    <w:rsid w:val="00590364"/>
    <w:rsid w:val="005904E4"/>
    <w:rsid w:val="005906AF"/>
    <w:rsid w:val="005906B0"/>
    <w:rsid w:val="00590822"/>
    <w:rsid w:val="00590859"/>
    <w:rsid w:val="005908B6"/>
    <w:rsid w:val="00590908"/>
    <w:rsid w:val="005909B3"/>
    <w:rsid w:val="00590A63"/>
    <w:rsid w:val="00590BF3"/>
    <w:rsid w:val="00590C27"/>
    <w:rsid w:val="00590CAD"/>
    <w:rsid w:val="00590D2A"/>
    <w:rsid w:val="00590D5C"/>
    <w:rsid w:val="00590F3A"/>
    <w:rsid w:val="00590F51"/>
    <w:rsid w:val="0059109C"/>
    <w:rsid w:val="0059111E"/>
    <w:rsid w:val="005911B0"/>
    <w:rsid w:val="005913F0"/>
    <w:rsid w:val="00591410"/>
    <w:rsid w:val="0059152F"/>
    <w:rsid w:val="0059164F"/>
    <w:rsid w:val="00591687"/>
    <w:rsid w:val="0059175F"/>
    <w:rsid w:val="005917A3"/>
    <w:rsid w:val="005917CD"/>
    <w:rsid w:val="00591862"/>
    <w:rsid w:val="005918CE"/>
    <w:rsid w:val="005918D9"/>
    <w:rsid w:val="005918FF"/>
    <w:rsid w:val="005919FB"/>
    <w:rsid w:val="00591AEC"/>
    <w:rsid w:val="00591B28"/>
    <w:rsid w:val="00591BAC"/>
    <w:rsid w:val="00591BD8"/>
    <w:rsid w:val="00591C26"/>
    <w:rsid w:val="00591CD3"/>
    <w:rsid w:val="00591E1D"/>
    <w:rsid w:val="00591FC7"/>
    <w:rsid w:val="00592020"/>
    <w:rsid w:val="00592128"/>
    <w:rsid w:val="0059229A"/>
    <w:rsid w:val="0059242A"/>
    <w:rsid w:val="005924BB"/>
    <w:rsid w:val="005924CB"/>
    <w:rsid w:val="00592577"/>
    <w:rsid w:val="0059262F"/>
    <w:rsid w:val="005926C3"/>
    <w:rsid w:val="00592774"/>
    <w:rsid w:val="00592A58"/>
    <w:rsid w:val="00592C0F"/>
    <w:rsid w:val="00592F37"/>
    <w:rsid w:val="00592F41"/>
    <w:rsid w:val="00593030"/>
    <w:rsid w:val="005931F9"/>
    <w:rsid w:val="0059332F"/>
    <w:rsid w:val="0059333E"/>
    <w:rsid w:val="0059335E"/>
    <w:rsid w:val="00593420"/>
    <w:rsid w:val="0059347A"/>
    <w:rsid w:val="0059349D"/>
    <w:rsid w:val="00593640"/>
    <w:rsid w:val="00593754"/>
    <w:rsid w:val="005937C0"/>
    <w:rsid w:val="005938B5"/>
    <w:rsid w:val="00593AD3"/>
    <w:rsid w:val="00593AE2"/>
    <w:rsid w:val="00593C62"/>
    <w:rsid w:val="00593CC3"/>
    <w:rsid w:val="00593D08"/>
    <w:rsid w:val="00593F03"/>
    <w:rsid w:val="00593FD1"/>
    <w:rsid w:val="00593FDC"/>
    <w:rsid w:val="0059400D"/>
    <w:rsid w:val="00594016"/>
    <w:rsid w:val="005940EC"/>
    <w:rsid w:val="005941B6"/>
    <w:rsid w:val="00594246"/>
    <w:rsid w:val="005942AD"/>
    <w:rsid w:val="0059432A"/>
    <w:rsid w:val="0059447B"/>
    <w:rsid w:val="005944D8"/>
    <w:rsid w:val="005945ED"/>
    <w:rsid w:val="00594732"/>
    <w:rsid w:val="0059475B"/>
    <w:rsid w:val="0059479D"/>
    <w:rsid w:val="005948D5"/>
    <w:rsid w:val="00594923"/>
    <w:rsid w:val="00594CA2"/>
    <w:rsid w:val="00594CC3"/>
    <w:rsid w:val="00594E85"/>
    <w:rsid w:val="00594E92"/>
    <w:rsid w:val="00594FD2"/>
    <w:rsid w:val="005951A6"/>
    <w:rsid w:val="00595297"/>
    <w:rsid w:val="005953B3"/>
    <w:rsid w:val="005954EE"/>
    <w:rsid w:val="00595580"/>
    <w:rsid w:val="00595994"/>
    <w:rsid w:val="005959DB"/>
    <w:rsid w:val="005959F7"/>
    <w:rsid w:val="00595A79"/>
    <w:rsid w:val="00595B96"/>
    <w:rsid w:val="00595D3B"/>
    <w:rsid w:val="005962F9"/>
    <w:rsid w:val="00596380"/>
    <w:rsid w:val="005964C9"/>
    <w:rsid w:val="005964FB"/>
    <w:rsid w:val="005966D3"/>
    <w:rsid w:val="00596880"/>
    <w:rsid w:val="00596950"/>
    <w:rsid w:val="00596A46"/>
    <w:rsid w:val="00596B95"/>
    <w:rsid w:val="00596D87"/>
    <w:rsid w:val="00596F01"/>
    <w:rsid w:val="00596F42"/>
    <w:rsid w:val="0059707C"/>
    <w:rsid w:val="0059714D"/>
    <w:rsid w:val="005972A1"/>
    <w:rsid w:val="005973E5"/>
    <w:rsid w:val="00597442"/>
    <w:rsid w:val="005974CC"/>
    <w:rsid w:val="00597546"/>
    <w:rsid w:val="00597572"/>
    <w:rsid w:val="00597797"/>
    <w:rsid w:val="00597A09"/>
    <w:rsid w:val="00597A3F"/>
    <w:rsid w:val="00597BC2"/>
    <w:rsid w:val="00597F76"/>
    <w:rsid w:val="005A005F"/>
    <w:rsid w:val="005A00B8"/>
    <w:rsid w:val="005A00E4"/>
    <w:rsid w:val="005A0187"/>
    <w:rsid w:val="005A0401"/>
    <w:rsid w:val="005A04D6"/>
    <w:rsid w:val="005A0659"/>
    <w:rsid w:val="005A06CF"/>
    <w:rsid w:val="005A06E1"/>
    <w:rsid w:val="005A0769"/>
    <w:rsid w:val="005A078C"/>
    <w:rsid w:val="005A07B0"/>
    <w:rsid w:val="005A08B4"/>
    <w:rsid w:val="005A0912"/>
    <w:rsid w:val="005A092A"/>
    <w:rsid w:val="005A09CF"/>
    <w:rsid w:val="005A09F2"/>
    <w:rsid w:val="005A0B35"/>
    <w:rsid w:val="005A0B3E"/>
    <w:rsid w:val="005A0B8C"/>
    <w:rsid w:val="005A0C34"/>
    <w:rsid w:val="005A0D87"/>
    <w:rsid w:val="005A0DDC"/>
    <w:rsid w:val="005A0E4D"/>
    <w:rsid w:val="005A0F0A"/>
    <w:rsid w:val="005A0F54"/>
    <w:rsid w:val="005A105C"/>
    <w:rsid w:val="005A10AC"/>
    <w:rsid w:val="005A10E7"/>
    <w:rsid w:val="005A1138"/>
    <w:rsid w:val="005A11D0"/>
    <w:rsid w:val="005A131C"/>
    <w:rsid w:val="005A1384"/>
    <w:rsid w:val="005A1406"/>
    <w:rsid w:val="005A146C"/>
    <w:rsid w:val="005A1555"/>
    <w:rsid w:val="005A1585"/>
    <w:rsid w:val="005A1655"/>
    <w:rsid w:val="005A167E"/>
    <w:rsid w:val="005A16E4"/>
    <w:rsid w:val="005A1711"/>
    <w:rsid w:val="005A179C"/>
    <w:rsid w:val="005A1A0F"/>
    <w:rsid w:val="005A1AD1"/>
    <w:rsid w:val="005A1D76"/>
    <w:rsid w:val="005A1E4A"/>
    <w:rsid w:val="005A1ECC"/>
    <w:rsid w:val="005A200C"/>
    <w:rsid w:val="005A2164"/>
    <w:rsid w:val="005A25C7"/>
    <w:rsid w:val="005A2695"/>
    <w:rsid w:val="005A2798"/>
    <w:rsid w:val="005A27B5"/>
    <w:rsid w:val="005A2871"/>
    <w:rsid w:val="005A28ED"/>
    <w:rsid w:val="005A2B14"/>
    <w:rsid w:val="005A2B88"/>
    <w:rsid w:val="005A2BAC"/>
    <w:rsid w:val="005A2C0D"/>
    <w:rsid w:val="005A2CB1"/>
    <w:rsid w:val="005A2CE2"/>
    <w:rsid w:val="005A2D7E"/>
    <w:rsid w:val="005A2E1E"/>
    <w:rsid w:val="005A2E52"/>
    <w:rsid w:val="005A2E72"/>
    <w:rsid w:val="005A2F66"/>
    <w:rsid w:val="005A2FA0"/>
    <w:rsid w:val="005A3059"/>
    <w:rsid w:val="005A31DA"/>
    <w:rsid w:val="005A3245"/>
    <w:rsid w:val="005A324B"/>
    <w:rsid w:val="005A347B"/>
    <w:rsid w:val="005A3490"/>
    <w:rsid w:val="005A34AA"/>
    <w:rsid w:val="005A34E1"/>
    <w:rsid w:val="005A3582"/>
    <w:rsid w:val="005A3626"/>
    <w:rsid w:val="005A36B3"/>
    <w:rsid w:val="005A37A1"/>
    <w:rsid w:val="005A394A"/>
    <w:rsid w:val="005A3AFB"/>
    <w:rsid w:val="005A3B7B"/>
    <w:rsid w:val="005A3B8E"/>
    <w:rsid w:val="005A3BAC"/>
    <w:rsid w:val="005A3D0D"/>
    <w:rsid w:val="005A3D6D"/>
    <w:rsid w:val="005A3DA6"/>
    <w:rsid w:val="005A4387"/>
    <w:rsid w:val="005A43AB"/>
    <w:rsid w:val="005A45CF"/>
    <w:rsid w:val="005A4685"/>
    <w:rsid w:val="005A46CE"/>
    <w:rsid w:val="005A4816"/>
    <w:rsid w:val="005A4C06"/>
    <w:rsid w:val="005A4C67"/>
    <w:rsid w:val="005A4C99"/>
    <w:rsid w:val="005A4CE3"/>
    <w:rsid w:val="005A4CFD"/>
    <w:rsid w:val="005A4F5E"/>
    <w:rsid w:val="005A52B9"/>
    <w:rsid w:val="005A53F1"/>
    <w:rsid w:val="005A5426"/>
    <w:rsid w:val="005A545E"/>
    <w:rsid w:val="005A5520"/>
    <w:rsid w:val="005A55DD"/>
    <w:rsid w:val="005A5642"/>
    <w:rsid w:val="005A5750"/>
    <w:rsid w:val="005A58B1"/>
    <w:rsid w:val="005A58DE"/>
    <w:rsid w:val="005A5A20"/>
    <w:rsid w:val="005A5B45"/>
    <w:rsid w:val="005A5C01"/>
    <w:rsid w:val="005A5E74"/>
    <w:rsid w:val="005A5E7F"/>
    <w:rsid w:val="005A5E8C"/>
    <w:rsid w:val="005A6024"/>
    <w:rsid w:val="005A611D"/>
    <w:rsid w:val="005A61B2"/>
    <w:rsid w:val="005A61DE"/>
    <w:rsid w:val="005A61F0"/>
    <w:rsid w:val="005A62DC"/>
    <w:rsid w:val="005A62E9"/>
    <w:rsid w:val="005A63D5"/>
    <w:rsid w:val="005A649C"/>
    <w:rsid w:val="005A651F"/>
    <w:rsid w:val="005A6579"/>
    <w:rsid w:val="005A678F"/>
    <w:rsid w:val="005A6834"/>
    <w:rsid w:val="005A68E2"/>
    <w:rsid w:val="005A693F"/>
    <w:rsid w:val="005A6AFE"/>
    <w:rsid w:val="005A6B8A"/>
    <w:rsid w:val="005A6C5C"/>
    <w:rsid w:val="005A6D4A"/>
    <w:rsid w:val="005A6D73"/>
    <w:rsid w:val="005A6DEB"/>
    <w:rsid w:val="005A6E48"/>
    <w:rsid w:val="005A6EFC"/>
    <w:rsid w:val="005A6F3A"/>
    <w:rsid w:val="005A6F56"/>
    <w:rsid w:val="005A7001"/>
    <w:rsid w:val="005A70A1"/>
    <w:rsid w:val="005A70AA"/>
    <w:rsid w:val="005A72D0"/>
    <w:rsid w:val="005A737D"/>
    <w:rsid w:val="005A75FC"/>
    <w:rsid w:val="005A764B"/>
    <w:rsid w:val="005A78DF"/>
    <w:rsid w:val="005A78FF"/>
    <w:rsid w:val="005A7CA4"/>
    <w:rsid w:val="005B019C"/>
    <w:rsid w:val="005B01CB"/>
    <w:rsid w:val="005B04C0"/>
    <w:rsid w:val="005B04C8"/>
    <w:rsid w:val="005B0582"/>
    <w:rsid w:val="005B05B0"/>
    <w:rsid w:val="005B05B8"/>
    <w:rsid w:val="005B0811"/>
    <w:rsid w:val="005B0865"/>
    <w:rsid w:val="005B087D"/>
    <w:rsid w:val="005B091E"/>
    <w:rsid w:val="005B0DE8"/>
    <w:rsid w:val="005B0ECB"/>
    <w:rsid w:val="005B0F63"/>
    <w:rsid w:val="005B0FF6"/>
    <w:rsid w:val="005B10E3"/>
    <w:rsid w:val="005B1163"/>
    <w:rsid w:val="005B1509"/>
    <w:rsid w:val="005B16B9"/>
    <w:rsid w:val="005B16E7"/>
    <w:rsid w:val="005B1795"/>
    <w:rsid w:val="005B1882"/>
    <w:rsid w:val="005B1901"/>
    <w:rsid w:val="005B1A21"/>
    <w:rsid w:val="005B1C8D"/>
    <w:rsid w:val="005B1FD6"/>
    <w:rsid w:val="005B1FF5"/>
    <w:rsid w:val="005B22A9"/>
    <w:rsid w:val="005B2317"/>
    <w:rsid w:val="005B2394"/>
    <w:rsid w:val="005B249B"/>
    <w:rsid w:val="005B24B8"/>
    <w:rsid w:val="005B24BC"/>
    <w:rsid w:val="005B27BF"/>
    <w:rsid w:val="005B2AAF"/>
    <w:rsid w:val="005B2BA5"/>
    <w:rsid w:val="005B2BFB"/>
    <w:rsid w:val="005B2C7E"/>
    <w:rsid w:val="005B2D01"/>
    <w:rsid w:val="005B2DB3"/>
    <w:rsid w:val="005B2E98"/>
    <w:rsid w:val="005B3070"/>
    <w:rsid w:val="005B31AB"/>
    <w:rsid w:val="005B33F4"/>
    <w:rsid w:val="005B3493"/>
    <w:rsid w:val="005B3582"/>
    <w:rsid w:val="005B3679"/>
    <w:rsid w:val="005B36FE"/>
    <w:rsid w:val="005B37BD"/>
    <w:rsid w:val="005B37E9"/>
    <w:rsid w:val="005B3811"/>
    <w:rsid w:val="005B3C96"/>
    <w:rsid w:val="005B3D96"/>
    <w:rsid w:val="005B3F0E"/>
    <w:rsid w:val="005B4023"/>
    <w:rsid w:val="005B4064"/>
    <w:rsid w:val="005B41ED"/>
    <w:rsid w:val="005B426E"/>
    <w:rsid w:val="005B45AC"/>
    <w:rsid w:val="005B45B2"/>
    <w:rsid w:val="005B47CE"/>
    <w:rsid w:val="005B4837"/>
    <w:rsid w:val="005B499A"/>
    <w:rsid w:val="005B4D13"/>
    <w:rsid w:val="005B4EC9"/>
    <w:rsid w:val="005B4F10"/>
    <w:rsid w:val="005B5082"/>
    <w:rsid w:val="005B526E"/>
    <w:rsid w:val="005B5318"/>
    <w:rsid w:val="005B5327"/>
    <w:rsid w:val="005B53EB"/>
    <w:rsid w:val="005B5547"/>
    <w:rsid w:val="005B554F"/>
    <w:rsid w:val="005B55EF"/>
    <w:rsid w:val="005B55F5"/>
    <w:rsid w:val="005B56E6"/>
    <w:rsid w:val="005B5982"/>
    <w:rsid w:val="005B59FF"/>
    <w:rsid w:val="005B5A62"/>
    <w:rsid w:val="005B5CA7"/>
    <w:rsid w:val="005B5D48"/>
    <w:rsid w:val="005B5D54"/>
    <w:rsid w:val="005B5E17"/>
    <w:rsid w:val="005B5F21"/>
    <w:rsid w:val="005B5FA8"/>
    <w:rsid w:val="005B61F4"/>
    <w:rsid w:val="005B6319"/>
    <w:rsid w:val="005B63F1"/>
    <w:rsid w:val="005B65AC"/>
    <w:rsid w:val="005B6708"/>
    <w:rsid w:val="005B67E1"/>
    <w:rsid w:val="005B6A87"/>
    <w:rsid w:val="005B6BA1"/>
    <w:rsid w:val="005B6C56"/>
    <w:rsid w:val="005B6C9C"/>
    <w:rsid w:val="005B6D06"/>
    <w:rsid w:val="005B6D0D"/>
    <w:rsid w:val="005B6F5C"/>
    <w:rsid w:val="005B7480"/>
    <w:rsid w:val="005B74D4"/>
    <w:rsid w:val="005B74F4"/>
    <w:rsid w:val="005B756E"/>
    <w:rsid w:val="005B767E"/>
    <w:rsid w:val="005B7A0F"/>
    <w:rsid w:val="005B7A2E"/>
    <w:rsid w:val="005B7A74"/>
    <w:rsid w:val="005B7ADA"/>
    <w:rsid w:val="005B7B16"/>
    <w:rsid w:val="005B7B66"/>
    <w:rsid w:val="005B7B71"/>
    <w:rsid w:val="005B7BD3"/>
    <w:rsid w:val="005B7E89"/>
    <w:rsid w:val="005B7EAB"/>
    <w:rsid w:val="005B7EFB"/>
    <w:rsid w:val="005B7F47"/>
    <w:rsid w:val="005B7F4A"/>
    <w:rsid w:val="005C02FB"/>
    <w:rsid w:val="005C0342"/>
    <w:rsid w:val="005C06D5"/>
    <w:rsid w:val="005C078B"/>
    <w:rsid w:val="005C081C"/>
    <w:rsid w:val="005C08E4"/>
    <w:rsid w:val="005C0940"/>
    <w:rsid w:val="005C09FC"/>
    <w:rsid w:val="005C0A70"/>
    <w:rsid w:val="005C0B72"/>
    <w:rsid w:val="005C0B80"/>
    <w:rsid w:val="005C0C7F"/>
    <w:rsid w:val="005C0E3E"/>
    <w:rsid w:val="005C0E56"/>
    <w:rsid w:val="005C0E8B"/>
    <w:rsid w:val="005C0E91"/>
    <w:rsid w:val="005C1001"/>
    <w:rsid w:val="005C10DE"/>
    <w:rsid w:val="005C11FA"/>
    <w:rsid w:val="005C12E6"/>
    <w:rsid w:val="005C131E"/>
    <w:rsid w:val="005C13DE"/>
    <w:rsid w:val="005C1483"/>
    <w:rsid w:val="005C16BF"/>
    <w:rsid w:val="005C17BE"/>
    <w:rsid w:val="005C1913"/>
    <w:rsid w:val="005C1A82"/>
    <w:rsid w:val="005C1B16"/>
    <w:rsid w:val="005C1E12"/>
    <w:rsid w:val="005C1E7A"/>
    <w:rsid w:val="005C1F1E"/>
    <w:rsid w:val="005C235D"/>
    <w:rsid w:val="005C2430"/>
    <w:rsid w:val="005C247B"/>
    <w:rsid w:val="005C2812"/>
    <w:rsid w:val="005C2B4D"/>
    <w:rsid w:val="005C2B7B"/>
    <w:rsid w:val="005C3026"/>
    <w:rsid w:val="005C3221"/>
    <w:rsid w:val="005C3342"/>
    <w:rsid w:val="005C3452"/>
    <w:rsid w:val="005C3486"/>
    <w:rsid w:val="005C34D6"/>
    <w:rsid w:val="005C3997"/>
    <w:rsid w:val="005C3A15"/>
    <w:rsid w:val="005C3AD0"/>
    <w:rsid w:val="005C3B65"/>
    <w:rsid w:val="005C3BE3"/>
    <w:rsid w:val="005C3F30"/>
    <w:rsid w:val="005C412A"/>
    <w:rsid w:val="005C4138"/>
    <w:rsid w:val="005C41B8"/>
    <w:rsid w:val="005C436D"/>
    <w:rsid w:val="005C44E0"/>
    <w:rsid w:val="005C46A6"/>
    <w:rsid w:val="005C492D"/>
    <w:rsid w:val="005C493B"/>
    <w:rsid w:val="005C4B23"/>
    <w:rsid w:val="005C4D61"/>
    <w:rsid w:val="005C4F0A"/>
    <w:rsid w:val="005C4F38"/>
    <w:rsid w:val="005C4FAC"/>
    <w:rsid w:val="005C4FB1"/>
    <w:rsid w:val="005C5060"/>
    <w:rsid w:val="005C50EA"/>
    <w:rsid w:val="005C50F1"/>
    <w:rsid w:val="005C5173"/>
    <w:rsid w:val="005C522C"/>
    <w:rsid w:val="005C5244"/>
    <w:rsid w:val="005C5285"/>
    <w:rsid w:val="005C557D"/>
    <w:rsid w:val="005C55D3"/>
    <w:rsid w:val="005C5675"/>
    <w:rsid w:val="005C576C"/>
    <w:rsid w:val="005C57B7"/>
    <w:rsid w:val="005C580C"/>
    <w:rsid w:val="005C58AA"/>
    <w:rsid w:val="005C591F"/>
    <w:rsid w:val="005C592D"/>
    <w:rsid w:val="005C5935"/>
    <w:rsid w:val="005C5954"/>
    <w:rsid w:val="005C59B4"/>
    <w:rsid w:val="005C59B9"/>
    <w:rsid w:val="005C5BE2"/>
    <w:rsid w:val="005C5C39"/>
    <w:rsid w:val="005C5D2C"/>
    <w:rsid w:val="005C5E0A"/>
    <w:rsid w:val="005C5F0D"/>
    <w:rsid w:val="005C6193"/>
    <w:rsid w:val="005C6204"/>
    <w:rsid w:val="005C625E"/>
    <w:rsid w:val="005C62BC"/>
    <w:rsid w:val="005C6482"/>
    <w:rsid w:val="005C6495"/>
    <w:rsid w:val="005C663A"/>
    <w:rsid w:val="005C6830"/>
    <w:rsid w:val="005C6891"/>
    <w:rsid w:val="005C6A25"/>
    <w:rsid w:val="005C6A69"/>
    <w:rsid w:val="005C6AAE"/>
    <w:rsid w:val="005C6BCC"/>
    <w:rsid w:val="005C6BFD"/>
    <w:rsid w:val="005C6CD2"/>
    <w:rsid w:val="005C6DED"/>
    <w:rsid w:val="005C6F27"/>
    <w:rsid w:val="005C6FBE"/>
    <w:rsid w:val="005C70E9"/>
    <w:rsid w:val="005C71D8"/>
    <w:rsid w:val="005C7325"/>
    <w:rsid w:val="005C737F"/>
    <w:rsid w:val="005C74A6"/>
    <w:rsid w:val="005C74DC"/>
    <w:rsid w:val="005C7586"/>
    <w:rsid w:val="005C76ED"/>
    <w:rsid w:val="005C771F"/>
    <w:rsid w:val="005C7B2B"/>
    <w:rsid w:val="005C7C40"/>
    <w:rsid w:val="005C7D43"/>
    <w:rsid w:val="005C7DD3"/>
    <w:rsid w:val="005C7ECC"/>
    <w:rsid w:val="005C7FB9"/>
    <w:rsid w:val="005D01CE"/>
    <w:rsid w:val="005D0214"/>
    <w:rsid w:val="005D031F"/>
    <w:rsid w:val="005D03A3"/>
    <w:rsid w:val="005D0402"/>
    <w:rsid w:val="005D0535"/>
    <w:rsid w:val="005D069C"/>
    <w:rsid w:val="005D06E1"/>
    <w:rsid w:val="005D06E6"/>
    <w:rsid w:val="005D0794"/>
    <w:rsid w:val="005D0B36"/>
    <w:rsid w:val="005D0BE0"/>
    <w:rsid w:val="005D0C10"/>
    <w:rsid w:val="005D0C1D"/>
    <w:rsid w:val="005D0DD0"/>
    <w:rsid w:val="005D0E18"/>
    <w:rsid w:val="005D0F98"/>
    <w:rsid w:val="005D103A"/>
    <w:rsid w:val="005D10CC"/>
    <w:rsid w:val="005D128E"/>
    <w:rsid w:val="005D14B6"/>
    <w:rsid w:val="005D16D5"/>
    <w:rsid w:val="005D179F"/>
    <w:rsid w:val="005D18E9"/>
    <w:rsid w:val="005D19B4"/>
    <w:rsid w:val="005D1B00"/>
    <w:rsid w:val="005D1BAB"/>
    <w:rsid w:val="005D1E73"/>
    <w:rsid w:val="005D2140"/>
    <w:rsid w:val="005D21CA"/>
    <w:rsid w:val="005D2296"/>
    <w:rsid w:val="005D2303"/>
    <w:rsid w:val="005D238A"/>
    <w:rsid w:val="005D25EA"/>
    <w:rsid w:val="005D2654"/>
    <w:rsid w:val="005D2847"/>
    <w:rsid w:val="005D2876"/>
    <w:rsid w:val="005D296E"/>
    <w:rsid w:val="005D2B1A"/>
    <w:rsid w:val="005D2C93"/>
    <w:rsid w:val="005D2D6C"/>
    <w:rsid w:val="005D2F4A"/>
    <w:rsid w:val="005D2F81"/>
    <w:rsid w:val="005D2F86"/>
    <w:rsid w:val="005D2F8E"/>
    <w:rsid w:val="005D2F9C"/>
    <w:rsid w:val="005D2FBA"/>
    <w:rsid w:val="005D307E"/>
    <w:rsid w:val="005D31BE"/>
    <w:rsid w:val="005D32A0"/>
    <w:rsid w:val="005D32B2"/>
    <w:rsid w:val="005D3468"/>
    <w:rsid w:val="005D34B1"/>
    <w:rsid w:val="005D34B5"/>
    <w:rsid w:val="005D35DB"/>
    <w:rsid w:val="005D3606"/>
    <w:rsid w:val="005D3628"/>
    <w:rsid w:val="005D3636"/>
    <w:rsid w:val="005D363E"/>
    <w:rsid w:val="005D369B"/>
    <w:rsid w:val="005D37CF"/>
    <w:rsid w:val="005D38C5"/>
    <w:rsid w:val="005D391A"/>
    <w:rsid w:val="005D3957"/>
    <w:rsid w:val="005D3A9B"/>
    <w:rsid w:val="005D3B50"/>
    <w:rsid w:val="005D3C15"/>
    <w:rsid w:val="005D3C5F"/>
    <w:rsid w:val="005D3D0C"/>
    <w:rsid w:val="005D3D3A"/>
    <w:rsid w:val="005D3DAB"/>
    <w:rsid w:val="005D3DC6"/>
    <w:rsid w:val="005D3E98"/>
    <w:rsid w:val="005D3E9B"/>
    <w:rsid w:val="005D3E9F"/>
    <w:rsid w:val="005D3FB4"/>
    <w:rsid w:val="005D405F"/>
    <w:rsid w:val="005D40AE"/>
    <w:rsid w:val="005D423D"/>
    <w:rsid w:val="005D42F9"/>
    <w:rsid w:val="005D437E"/>
    <w:rsid w:val="005D44EA"/>
    <w:rsid w:val="005D44FC"/>
    <w:rsid w:val="005D45CA"/>
    <w:rsid w:val="005D46EE"/>
    <w:rsid w:val="005D46FD"/>
    <w:rsid w:val="005D4853"/>
    <w:rsid w:val="005D4854"/>
    <w:rsid w:val="005D49BD"/>
    <w:rsid w:val="005D4A36"/>
    <w:rsid w:val="005D4A4B"/>
    <w:rsid w:val="005D4BA3"/>
    <w:rsid w:val="005D4C0A"/>
    <w:rsid w:val="005D4C2F"/>
    <w:rsid w:val="005D4C4F"/>
    <w:rsid w:val="005D4D7A"/>
    <w:rsid w:val="005D4DD4"/>
    <w:rsid w:val="005D4F4C"/>
    <w:rsid w:val="005D516B"/>
    <w:rsid w:val="005D51B7"/>
    <w:rsid w:val="005D53D8"/>
    <w:rsid w:val="005D5439"/>
    <w:rsid w:val="005D558F"/>
    <w:rsid w:val="005D575E"/>
    <w:rsid w:val="005D579E"/>
    <w:rsid w:val="005D57DD"/>
    <w:rsid w:val="005D5905"/>
    <w:rsid w:val="005D594E"/>
    <w:rsid w:val="005D59A8"/>
    <w:rsid w:val="005D5A2A"/>
    <w:rsid w:val="005D5C20"/>
    <w:rsid w:val="005D5D3A"/>
    <w:rsid w:val="005D5D9C"/>
    <w:rsid w:val="005D5FFF"/>
    <w:rsid w:val="005D60D7"/>
    <w:rsid w:val="005D60DB"/>
    <w:rsid w:val="005D6171"/>
    <w:rsid w:val="005D6285"/>
    <w:rsid w:val="005D62C0"/>
    <w:rsid w:val="005D67C7"/>
    <w:rsid w:val="005D6AAE"/>
    <w:rsid w:val="005D6B71"/>
    <w:rsid w:val="005D6B82"/>
    <w:rsid w:val="005D6C06"/>
    <w:rsid w:val="005D7110"/>
    <w:rsid w:val="005D71F0"/>
    <w:rsid w:val="005D723D"/>
    <w:rsid w:val="005D72F0"/>
    <w:rsid w:val="005D7455"/>
    <w:rsid w:val="005D747F"/>
    <w:rsid w:val="005D7487"/>
    <w:rsid w:val="005D7496"/>
    <w:rsid w:val="005D74BB"/>
    <w:rsid w:val="005D74D5"/>
    <w:rsid w:val="005D7A50"/>
    <w:rsid w:val="005D7AE4"/>
    <w:rsid w:val="005D7CAD"/>
    <w:rsid w:val="005D7CEB"/>
    <w:rsid w:val="005D7D0A"/>
    <w:rsid w:val="005D7D95"/>
    <w:rsid w:val="005D7E36"/>
    <w:rsid w:val="005E0215"/>
    <w:rsid w:val="005E03AC"/>
    <w:rsid w:val="005E0400"/>
    <w:rsid w:val="005E04C9"/>
    <w:rsid w:val="005E0546"/>
    <w:rsid w:val="005E0553"/>
    <w:rsid w:val="005E06CD"/>
    <w:rsid w:val="005E0834"/>
    <w:rsid w:val="005E0862"/>
    <w:rsid w:val="005E087A"/>
    <w:rsid w:val="005E08CA"/>
    <w:rsid w:val="005E0A51"/>
    <w:rsid w:val="005E0B2A"/>
    <w:rsid w:val="005E0B58"/>
    <w:rsid w:val="005E0CFA"/>
    <w:rsid w:val="005E0E46"/>
    <w:rsid w:val="005E103B"/>
    <w:rsid w:val="005E105D"/>
    <w:rsid w:val="005E10BD"/>
    <w:rsid w:val="005E1171"/>
    <w:rsid w:val="005E1186"/>
    <w:rsid w:val="005E11E6"/>
    <w:rsid w:val="005E132B"/>
    <w:rsid w:val="005E1478"/>
    <w:rsid w:val="005E14E0"/>
    <w:rsid w:val="005E1563"/>
    <w:rsid w:val="005E15F7"/>
    <w:rsid w:val="005E1708"/>
    <w:rsid w:val="005E17A7"/>
    <w:rsid w:val="005E17CB"/>
    <w:rsid w:val="005E18BA"/>
    <w:rsid w:val="005E1A55"/>
    <w:rsid w:val="005E1A57"/>
    <w:rsid w:val="005E1B81"/>
    <w:rsid w:val="005E1B8D"/>
    <w:rsid w:val="005E1BD2"/>
    <w:rsid w:val="005E1C0B"/>
    <w:rsid w:val="005E1D8D"/>
    <w:rsid w:val="005E1DB5"/>
    <w:rsid w:val="005E1DDD"/>
    <w:rsid w:val="005E1ED8"/>
    <w:rsid w:val="005E1F18"/>
    <w:rsid w:val="005E20D6"/>
    <w:rsid w:val="005E21FB"/>
    <w:rsid w:val="005E24CD"/>
    <w:rsid w:val="005E2592"/>
    <w:rsid w:val="005E25BF"/>
    <w:rsid w:val="005E2686"/>
    <w:rsid w:val="005E27B5"/>
    <w:rsid w:val="005E27CA"/>
    <w:rsid w:val="005E28DA"/>
    <w:rsid w:val="005E2AA9"/>
    <w:rsid w:val="005E2ACC"/>
    <w:rsid w:val="005E2BDF"/>
    <w:rsid w:val="005E2FA7"/>
    <w:rsid w:val="005E3031"/>
    <w:rsid w:val="005E30CF"/>
    <w:rsid w:val="005E30EE"/>
    <w:rsid w:val="005E320F"/>
    <w:rsid w:val="005E3230"/>
    <w:rsid w:val="005E3238"/>
    <w:rsid w:val="005E3262"/>
    <w:rsid w:val="005E331A"/>
    <w:rsid w:val="005E34DF"/>
    <w:rsid w:val="005E3578"/>
    <w:rsid w:val="005E3856"/>
    <w:rsid w:val="005E39D5"/>
    <w:rsid w:val="005E3A3F"/>
    <w:rsid w:val="005E3A91"/>
    <w:rsid w:val="005E3AF1"/>
    <w:rsid w:val="005E3E0E"/>
    <w:rsid w:val="005E3EE3"/>
    <w:rsid w:val="005E40C1"/>
    <w:rsid w:val="005E41B2"/>
    <w:rsid w:val="005E429B"/>
    <w:rsid w:val="005E42FB"/>
    <w:rsid w:val="005E4383"/>
    <w:rsid w:val="005E449D"/>
    <w:rsid w:val="005E455E"/>
    <w:rsid w:val="005E4563"/>
    <w:rsid w:val="005E4623"/>
    <w:rsid w:val="005E4635"/>
    <w:rsid w:val="005E4648"/>
    <w:rsid w:val="005E4790"/>
    <w:rsid w:val="005E4A0C"/>
    <w:rsid w:val="005E4A2B"/>
    <w:rsid w:val="005E4D05"/>
    <w:rsid w:val="005E4DD6"/>
    <w:rsid w:val="005E4E16"/>
    <w:rsid w:val="005E4E95"/>
    <w:rsid w:val="005E4EC7"/>
    <w:rsid w:val="005E50E5"/>
    <w:rsid w:val="005E51E7"/>
    <w:rsid w:val="005E5698"/>
    <w:rsid w:val="005E57BB"/>
    <w:rsid w:val="005E5902"/>
    <w:rsid w:val="005E5B24"/>
    <w:rsid w:val="005E5BA3"/>
    <w:rsid w:val="005E5BFA"/>
    <w:rsid w:val="005E5C48"/>
    <w:rsid w:val="005E5C57"/>
    <w:rsid w:val="005E5D7C"/>
    <w:rsid w:val="005E5D7E"/>
    <w:rsid w:val="005E5E38"/>
    <w:rsid w:val="005E600C"/>
    <w:rsid w:val="005E6156"/>
    <w:rsid w:val="005E6280"/>
    <w:rsid w:val="005E6281"/>
    <w:rsid w:val="005E6368"/>
    <w:rsid w:val="005E63E8"/>
    <w:rsid w:val="005E64D0"/>
    <w:rsid w:val="005E65A1"/>
    <w:rsid w:val="005E667E"/>
    <w:rsid w:val="005E6976"/>
    <w:rsid w:val="005E6997"/>
    <w:rsid w:val="005E69C6"/>
    <w:rsid w:val="005E6A6C"/>
    <w:rsid w:val="005E6ACC"/>
    <w:rsid w:val="005E6BA0"/>
    <w:rsid w:val="005E6C4F"/>
    <w:rsid w:val="005E6DBD"/>
    <w:rsid w:val="005E6E8D"/>
    <w:rsid w:val="005E6F92"/>
    <w:rsid w:val="005E6FA0"/>
    <w:rsid w:val="005E70B5"/>
    <w:rsid w:val="005E7121"/>
    <w:rsid w:val="005E7154"/>
    <w:rsid w:val="005E715D"/>
    <w:rsid w:val="005E71A6"/>
    <w:rsid w:val="005E7230"/>
    <w:rsid w:val="005E7242"/>
    <w:rsid w:val="005E72C0"/>
    <w:rsid w:val="005E740C"/>
    <w:rsid w:val="005E74F0"/>
    <w:rsid w:val="005E74F4"/>
    <w:rsid w:val="005E750A"/>
    <w:rsid w:val="005E755A"/>
    <w:rsid w:val="005E7595"/>
    <w:rsid w:val="005E7682"/>
    <w:rsid w:val="005E77B5"/>
    <w:rsid w:val="005E7801"/>
    <w:rsid w:val="005E7803"/>
    <w:rsid w:val="005E7AD4"/>
    <w:rsid w:val="005E7B34"/>
    <w:rsid w:val="005E7BCB"/>
    <w:rsid w:val="005E7C0B"/>
    <w:rsid w:val="005E7C1D"/>
    <w:rsid w:val="005E7C26"/>
    <w:rsid w:val="005E7C5C"/>
    <w:rsid w:val="005E7F19"/>
    <w:rsid w:val="005E7F50"/>
    <w:rsid w:val="005E7FB5"/>
    <w:rsid w:val="005F00BE"/>
    <w:rsid w:val="005F00F3"/>
    <w:rsid w:val="005F0359"/>
    <w:rsid w:val="005F041E"/>
    <w:rsid w:val="005F0484"/>
    <w:rsid w:val="005F0775"/>
    <w:rsid w:val="005F084F"/>
    <w:rsid w:val="005F0992"/>
    <w:rsid w:val="005F09D8"/>
    <w:rsid w:val="005F0A16"/>
    <w:rsid w:val="005F0C60"/>
    <w:rsid w:val="005F0FAB"/>
    <w:rsid w:val="005F10D4"/>
    <w:rsid w:val="005F11E4"/>
    <w:rsid w:val="005F130F"/>
    <w:rsid w:val="005F133C"/>
    <w:rsid w:val="005F13C7"/>
    <w:rsid w:val="005F13F2"/>
    <w:rsid w:val="005F144A"/>
    <w:rsid w:val="005F164D"/>
    <w:rsid w:val="005F16F8"/>
    <w:rsid w:val="005F171E"/>
    <w:rsid w:val="005F17E8"/>
    <w:rsid w:val="005F18AA"/>
    <w:rsid w:val="005F1C2E"/>
    <w:rsid w:val="005F1D12"/>
    <w:rsid w:val="005F1DD9"/>
    <w:rsid w:val="005F1FD6"/>
    <w:rsid w:val="005F205B"/>
    <w:rsid w:val="005F208A"/>
    <w:rsid w:val="005F20D6"/>
    <w:rsid w:val="005F21C7"/>
    <w:rsid w:val="005F224C"/>
    <w:rsid w:val="005F227D"/>
    <w:rsid w:val="005F22E5"/>
    <w:rsid w:val="005F235D"/>
    <w:rsid w:val="005F2495"/>
    <w:rsid w:val="005F24E6"/>
    <w:rsid w:val="005F2516"/>
    <w:rsid w:val="005F26B6"/>
    <w:rsid w:val="005F27AE"/>
    <w:rsid w:val="005F27E5"/>
    <w:rsid w:val="005F29B3"/>
    <w:rsid w:val="005F2AAE"/>
    <w:rsid w:val="005F2AB5"/>
    <w:rsid w:val="005F2ABF"/>
    <w:rsid w:val="005F2B7E"/>
    <w:rsid w:val="005F2C11"/>
    <w:rsid w:val="005F2CB8"/>
    <w:rsid w:val="005F2EEA"/>
    <w:rsid w:val="005F3011"/>
    <w:rsid w:val="005F3068"/>
    <w:rsid w:val="005F3074"/>
    <w:rsid w:val="005F3159"/>
    <w:rsid w:val="005F3625"/>
    <w:rsid w:val="005F365E"/>
    <w:rsid w:val="005F366A"/>
    <w:rsid w:val="005F366F"/>
    <w:rsid w:val="005F380F"/>
    <w:rsid w:val="005F383E"/>
    <w:rsid w:val="005F38B8"/>
    <w:rsid w:val="005F3954"/>
    <w:rsid w:val="005F3A4F"/>
    <w:rsid w:val="005F3D84"/>
    <w:rsid w:val="005F3E76"/>
    <w:rsid w:val="005F3EBD"/>
    <w:rsid w:val="005F3ED3"/>
    <w:rsid w:val="005F3FA6"/>
    <w:rsid w:val="005F400D"/>
    <w:rsid w:val="005F4277"/>
    <w:rsid w:val="005F449A"/>
    <w:rsid w:val="005F463B"/>
    <w:rsid w:val="005F48AD"/>
    <w:rsid w:val="005F4A0B"/>
    <w:rsid w:val="005F4A57"/>
    <w:rsid w:val="005F4BDC"/>
    <w:rsid w:val="005F4DA9"/>
    <w:rsid w:val="005F4DD1"/>
    <w:rsid w:val="005F4EFD"/>
    <w:rsid w:val="005F5110"/>
    <w:rsid w:val="005F5128"/>
    <w:rsid w:val="005F5168"/>
    <w:rsid w:val="005F518F"/>
    <w:rsid w:val="005F52D9"/>
    <w:rsid w:val="005F54E6"/>
    <w:rsid w:val="005F57C1"/>
    <w:rsid w:val="005F57DE"/>
    <w:rsid w:val="005F584A"/>
    <w:rsid w:val="005F59AE"/>
    <w:rsid w:val="005F59C0"/>
    <w:rsid w:val="005F5AE1"/>
    <w:rsid w:val="005F5B7C"/>
    <w:rsid w:val="005F5C0F"/>
    <w:rsid w:val="005F5D3E"/>
    <w:rsid w:val="005F5D85"/>
    <w:rsid w:val="005F5EC7"/>
    <w:rsid w:val="005F61F7"/>
    <w:rsid w:val="005F62D8"/>
    <w:rsid w:val="005F646E"/>
    <w:rsid w:val="005F6491"/>
    <w:rsid w:val="005F64E9"/>
    <w:rsid w:val="005F650C"/>
    <w:rsid w:val="005F67E2"/>
    <w:rsid w:val="005F67FE"/>
    <w:rsid w:val="005F6804"/>
    <w:rsid w:val="005F68C2"/>
    <w:rsid w:val="005F698F"/>
    <w:rsid w:val="005F69EE"/>
    <w:rsid w:val="005F6AB8"/>
    <w:rsid w:val="005F6B33"/>
    <w:rsid w:val="005F6BC3"/>
    <w:rsid w:val="005F6BF2"/>
    <w:rsid w:val="005F6C4E"/>
    <w:rsid w:val="005F7232"/>
    <w:rsid w:val="005F74D0"/>
    <w:rsid w:val="005F74DA"/>
    <w:rsid w:val="005F7503"/>
    <w:rsid w:val="005F7526"/>
    <w:rsid w:val="005F755F"/>
    <w:rsid w:val="005F75D2"/>
    <w:rsid w:val="005F7716"/>
    <w:rsid w:val="005F7720"/>
    <w:rsid w:val="005F7885"/>
    <w:rsid w:val="005F78CE"/>
    <w:rsid w:val="005F7B3B"/>
    <w:rsid w:val="005F7C09"/>
    <w:rsid w:val="005F7C9A"/>
    <w:rsid w:val="005F7D2A"/>
    <w:rsid w:val="005F7EB8"/>
    <w:rsid w:val="006000EF"/>
    <w:rsid w:val="0060010D"/>
    <w:rsid w:val="006002D5"/>
    <w:rsid w:val="00600422"/>
    <w:rsid w:val="0060053E"/>
    <w:rsid w:val="006005AA"/>
    <w:rsid w:val="00600600"/>
    <w:rsid w:val="00600634"/>
    <w:rsid w:val="00600771"/>
    <w:rsid w:val="0060077D"/>
    <w:rsid w:val="006007B1"/>
    <w:rsid w:val="006007D2"/>
    <w:rsid w:val="006007F1"/>
    <w:rsid w:val="00600808"/>
    <w:rsid w:val="006008CE"/>
    <w:rsid w:val="00600BCA"/>
    <w:rsid w:val="00600D9D"/>
    <w:rsid w:val="00600E44"/>
    <w:rsid w:val="00600F5B"/>
    <w:rsid w:val="00601064"/>
    <w:rsid w:val="0060127F"/>
    <w:rsid w:val="006012BE"/>
    <w:rsid w:val="006012F2"/>
    <w:rsid w:val="00601374"/>
    <w:rsid w:val="0060143E"/>
    <w:rsid w:val="00601474"/>
    <w:rsid w:val="00601557"/>
    <w:rsid w:val="0060157D"/>
    <w:rsid w:val="006015A3"/>
    <w:rsid w:val="006015BE"/>
    <w:rsid w:val="006015C4"/>
    <w:rsid w:val="006016F4"/>
    <w:rsid w:val="0060177C"/>
    <w:rsid w:val="006017ED"/>
    <w:rsid w:val="0060180A"/>
    <w:rsid w:val="00601A25"/>
    <w:rsid w:val="00601B08"/>
    <w:rsid w:val="00601B3A"/>
    <w:rsid w:val="00601D0F"/>
    <w:rsid w:val="00601D21"/>
    <w:rsid w:val="00601E05"/>
    <w:rsid w:val="00601EAF"/>
    <w:rsid w:val="006020A6"/>
    <w:rsid w:val="006020C1"/>
    <w:rsid w:val="006021B8"/>
    <w:rsid w:val="006021CD"/>
    <w:rsid w:val="006021E4"/>
    <w:rsid w:val="006021F0"/>
    <w:rsid w:val="00602251"/>
    <w:rsid w:val="0060242A"/>
    <w:rsid w:val="0060247C"/>
    <w:rsid w:val="006024C1"/>
    <w:rsid w:val="006025E8"/>
    <w:rsid w:val="00602683"/>
    <w:rsid w:val="006026F2"/>
    <w:rsid w:val="006027D3"/>
    <w:rsid w:val="006028B2"/>
    <w:rsid w:val="006028F0"/>
    <w:rsid w:val="00602A7C"/>
    <w:rsid w:val="00602CDF"/>
    <w:rsid w:val="00602D00"/>
    <w:rsid w:val="00602D99"/>
    <w:rsid w:val="00602DF9"/>
    <w:rsid w:val="00602E8A"/>
    <w:rsid w:val="00602F14"/>
    <w:rsid w:val="006030C4"/>
    <w:rsid w:val="006030F3"/>
    <w:rsid w:val="00603138"/>
    <w:rsid w:val="006033EF"/>
    <w:rsid w:val="00603420"/>
    <w:rsid w:val="006035C2"/>
    <w:rsid w:val="00603654"/>
    <w:rsid w:val="0060368A"/>
    <w:rsid w:val="006037A4"/>
    <w:rsid w:val="006037A9"/>
    <w:rsid w:val="0060389F"/>
    <w:rsid w:val="00603A13"/>
    <w:rsid w:val="00603A14"/>
    <w:rsid w:val="00603AA5"/>
    <w:rsid w:val="00603BDB"/>
    <w:rsid w:val="00603FFD"/>
    <w:rsid w:val="0060401F"/>
    <w:rsid w:val="006041F0"/>
    <w:rsid w:val="0060439F"/>
    <w:rsid w:val="006043AB"/>
    <w:rsid w:val="00604525"/>
    <w:rsid w:val="006045F4"/>
    <w:rsid w:val="00604607"/>
    <w:rsid w:val="00604612"/>
    <w:rsid w:val="006046CF"/>
    <w:rsid w:val="006046E4"/>
    <w:rsid w:val="00604745"/>
    <w:rsid w:val="00604D1B"/>
    <w:rsid w:val="00604D87"/>
    <w:rsid w:val="00604DD3"/>
    <w:rsid w:val="00604F00"/>
    <w:rsid w:val="0060500E"/>
    <w:rsid w:val="006050FB"/>
    <w:rsid w:val="0060517F"/>
    <w:rsid w:val="0060558C"/>
    <w:rsid w:val="006055F5"/>
    <w:rsid w:val="006056DC"/>
    <w:rsid w:val="006057B7"/>
    <w:rsid w:val="006057E8"/>
    <w:rsid w:val="00605A63"/>
    <w:rsid w:val="00605B43"/>
    <w:rsid w:val="00605B9E"/>
    <w:rsid w:val="00605BD8"/>
    <w:rsid w:val="00605BD9"/>
    <w:rsid w:val="00605DA8"/>
    <w:rsid w:val="00605F47"/>
    <w:rsid w:val="00605FA0"/>
    <w:rsid w:val="00606022"/>
    <w:rsid w:val="00606100"/>
    <w:rsid w:val="0060619A"/>
    <w:rsid w:val="0060636D"/>
    <w:rsid w:val="006063B0"/>
    <w:rsid w:val="006064C7"/>
    <w:rsid w:val="006064FB"/>
    <w:rsid w:val="006066D9"/>
    <w:rsid w:val="00606714"/>
    <w:rsid w:val="00606828"/>
    <w:rsid w:val="00606876"/>
    <w:rsid w:val="00606955"/>
    <w:rsid w:val="00606968"/>
    <w:rsid w:val="00606ABC"/>
    <w:rsid w:val="00606B57"/>
    <w:rsid w:val="00606BEF"/>
    <w:rsid w:val="00606C27"/>
    <w:rsid w:val="00606F3B"/>
    <w:rsid w:val="00606FFC"/>
    <w:rsid w:val="0060703A"/>
    <w:rsid w:val="006070EB"/>
    <w:rsid w:val="00607142"/>
    <w:rsid w:val="006071A4"/>
    <w:rsid w:val="006073D9"/>
    <w:rsid w:val="00607455"/>
    <w:rsid w:val="006074A6"/>
    <w:rsid w:val="0060759D"/>
    <w:rsid w:val="0060769F"/>
    <w:rsid w:val="006076D3"/>
    <w:rsid w:val="006076F5"/>
    <w:rsid w:val="0060789F"/>
    <w:rsid w:val="006078A0"/>
    <w:rsid w:val="0060799D"/>
    <w:rsid w:val="00607A85"/>
    <w:rsid w:val="00607AFB"/>
    <w:rsid w:val="00607B23"/>
    <w:rsid w:val="00607D18"/>
    <w:rsid w:val="00607F29"/>
    <w:rsid w:val="00607FB6"/>
    <w:rsid w:val="0061009B"/>
    <w:rsid w:val="006100AC"/>
    <w:rsid w:val="0061028A"/>
    <w:rsid w:val="00610558"/>
    <w:rsid w:val="00610730"/>
    <w:rsid w:val="0061080C"/>
    <w:rsid w:val="00610B08"/>
    <w:rsid w:val="00610BC5"/>
    <w:rsid w:val="00610D4D"/>
    <w:rsid w:val="00610E90"/>
    <w:rsid w:val="00610EF6"/>
    <w:rsid w:val="006110F7"/>
    <w:rsid w:val="0061120B"/>
    <w:rsid w:val="0061127F"/>
    <w:rsid w:val="00611285"/>
    <w:rsid w:val="00611299"/>
    <w:rsid w:val="006112CE"/>
    <w:rsid w:val="00611400"/>
    <w:rsid w:val="00611419"/>
    <w:rsid w:val="00611451"/>
    <w:rsid w:val="006117AB"/>
    <w:rsid w:val="006117AE"/>
    <w:rsid w:val="00611906"/>
    <w:rsid w:val="00611952"/>
    <w:rsid w:val="00611986"/>
    <w:rsid w:val="006119B5"/>
    <w:rsid w:val="00611BF3"/>
    <w:rsid w:val="00611C65"/>
    <w:rsid w:val="00611CC9"/>
    <w:rsid w:val="00611F4D"/>
    <w:rsid w:val="00611FC4"/>
    <w:rsid w:val="006120D0"/>
    <w:rsid w:val="006120EE"/>
    <w:rsid w:val="006122EC"/>
    <w:rsid w:val="0061233F"/>
    <w:rsid w:val="00612529"/>
    <w:rsid w:val="006125DF"/>
    <w:rsid w:val="006125E2"/>
    <w:rsid w:val="00612641"/>
    <w:rsid w:val="0061272E"/>
    <w:rsid w:val="0061275A"/>
    <w:rsid w:val="00612776"/>
    <w:rsid w:val="006127FE"/>
    <w:rsid w:val="00612953"/>
    <w:rsid w:val="006129BB"/>
    <w:rsid w:val="00612A91"/>
    <w:rsid w:val="00612AA0"/>
    <w:rsid w:val="00612D7F"/>
    <w:rsid w:val="00612E7D"/>
    <w:rsid w:val="00612EDF"/>
    <w:rsid w:val="00612F0B"/>
    <w:rsid w:val="00612F7F"/>
    <w:rsid w:val="00612FAB"/>
    <w:rsid w:val="00613225"/>
    <w:rsid w:val="006133D2"/>
    <w:rsid w:val="00613428"/>
    <w:rsid w:val="0061347B"/>
    <w:rsid w:val="006136AF"/>
    <w:rsid w:val="006136E4"/>
    <w:rsid w:val="0061372E"/>
    <w:rsid w:val="00613910"/>
    <w:rsid w:val="006139D6"/>
    <w:rsid w:val="00613A52"/>
    <w:rsid w:val="00613B25"/>
    <w:rsid w:val="00613B63"/>
    <w:rsid w:val="00613B86"/>
    <w:rsid w:val="00613D46"/>
    <w:rsid w:val="00613D86"/>
    <w:rsid w:val="00613D87"/>
    <w:rsid w:val="00613DA5"/>
    <w:rsid w:val="00613F96"/>
    <w:rsid w:val="00613FA1"/>
    <w:rsid w:val="00614055"/>
    <w:rsid w:val="006141EA"/>
    <w:rsid w:val="006142D8"/>
    <w:rsid w:val="00614441"/>
    <w:rsid w:val="0061448C"/>
    <w:rsid w:val="0061458B"/>
    <w:rsid w:val="0061472C"/>
    <w:rsid w:val="006147CE"/>
    <w:rsid w:val="006147F5"/>
    <w:rsid w:val="006148FE"/>
    <w:rsid w:val="0061490C"/>
    <w:rsid w:val="00614960"/>
    <w:rsid w:val="00614B29"/>
    <w:rsid w:val="00614B2B"/>
    <w:rsid w:val="00614B30"/>
    <w:rsid w:val="00614B43"/>
    <w:rsid w:val="00614C5E"/>
    <w:rsid w:val="00614C94"/>
    <w:rsid w:val="00614D14"/>
    <w:rsid w:val="00614F94"/>
    <w:rsid w:val="00615026"/>
    <w:rsid w:val="0061519A"/>
    <w:rsid w:val="006151A3"/>
    <w:rsid w:val="006153CE"/>
    <w:rsid w:val="0061543C"/>
    <w:rsid w:val="00615544"/>
    <w:rsid w:val="0061570B"/>
    <w:rsid w:val="006158DF"/>
    <w:rsid w:val="006159BB"/>
    <w:rsid w:val="006159F4"/>
    <w:rsid w:val="00615A3A"/>
    <w:rsid w:val="00615AA3"/>
    <w:rsid w:val="00615C09"/>
    <w:rsid w:val="00615C67"/>
    <w:rsid w:val="00615CAE"/>
    <w:rsid w:val="00615DFD"/>
    <w:rsid w:val="00615F40"/>
    <w:rsid w:val="006161A9"/>
    <w:rsid w:val="00616246"/>
    <w:rsid w:val="00616326"/>
    <w:rsid w:val="00616993"/>
    <w:rsid w:val="00616B4B"/>
    <w:rsid w:val="00616BBF"/>
    <w:rsid w:val="00616D53"/>
    <w:rsid w:val="00616E83"/>
    <w:rsid w:val="00616EE8"/>
    <w:rsid w:val="006170FB"/>
    <w:rsid w:val="00617230"/>
    <w:rsid w:val="006172E2"/>
    <w:rsid w:val="006174DD"/>
    <w:rsid w:val="006174ED"/>
    <w:rsid w:val="00617619"/>
    <w:rsid w:val="0061769A"/>
    <w:rsid w:val="006176AA"/>
    <w:rsid w:val="006177FC"/>
    <w:rsid w:val="006179DF"/>
    <w:rsid w:val="00617A8C"/>
    <w:rsid w:val="00617DA6"/>
    <w:rsid w:val="00617DF4"/>
    <w:rsid w:val="00617EEE"/>
    <w:rsid w:val="0062011F"/>
    <w:rsid w:val="00620371"/>
    <w:rsid w:val="006204A0"/>
    <w:rsid w:val="00620523"/>
    <w:rsid w:val="006205AA"/>
    <w:rsid w:val="006205CE"/>
    <w:rsid w:val="00620607"/>
    <w:rsid w:val="00620642"/>
    <w:rsid w:val="0062071E"/>
    <w:rsid w:val="006207F0"/>
    <w:rsid w:val="006209D4"/>
    <w:rsid w:val="006209D7"/>
    <w:rsid w:val="00620ACA"/>
    <w:rsid w:val="00620C3D"/>
    <w:rsid w:val="00620CB0"/>
    <w:rsid w:val="00620EA7"/>
    <w:rsid w:val="00620EB9"/>
    <w:rsid w:val="00620F60"/>
    <w:rsid w:val="00620FA7"/>
    <w:rsid w:val="0062103E"/>
    <w:rsid w:val="006210AB"/>
    <w:rsid w:val="006212EF"/>
    <w:rsid w:val="006214C2"/>
    <w:rsid w:val="006214E8"/>
    <w:rsid w:val="006215B3"/>
    <w:rsid w:val="006215F2"/>
    <w:rsid w:val="00621715"/>
    <w:rsid w:val="00621920"/>
    <w:rsid w:val="00621A37"/>
    <w:rsid w:val="00621AA3"/>
    <w:rsid w:val="00621B9F"/>
    <w:rsid w:val="00621BA2"/>
    <w:rsid w:val="00621CD7"/>
    <w:rsid w:val="00621D9E"/>
    <w:rsid w:val="00621EA8"/>
    <w:rsid w:val="00621F19"/>
    <w:rsid w:val="00621FFC"/>
    <w:rsid w:val="0062204F"/>
    <w:rsid w:val="006222CB"/>
    <w:rsid w:val="006223B1"/>
    <w:rsid w:val="0062240B"/>
    <w:rsid w:val="00622446"/>
    <w:rsid w:val="00622465"/>
    <w:rsid w:val="00622504"/>
    <w:rsid w:val="00622553"/>
    <w:rsid w:val="00622650"/>
    <w:rsid w:val="00622698"/>
    <w:rsid w:val="00622717"/>
    <w:rsid w:val="00622736"/>
    <w:rsid w:val="00622754"/>
    <w:rsid w:val="00622778"/>
    <w:rsid w:val="0062293B"/>
    <w:rsid w:val="006229A6"/>
    <w:rsid w:val="006229F3"/>
    <w:rsid w:val="006229FF"/>
    <w:rsid w:val="00622A31"/>
    <w:rsid w:val="00622A73"/>
    <w:rsid w:val="00622BC5"/>
    <w:rsid w:val="00622C35"/>
    <w:rsid w:val="00622D50"/>
    <w:rsid w:val="00622D64"/>
    <w:rsid w:val="00622F64"/>
    <w:rsid w:val="00623065"/>
    <w:rsid w:val="00623146"/>
    <w:rsid w:val="00623217"/>
    <w:rsid w:val="00623246"/>
    <w:rsid w:val="006232A2"/>
    <w:rsid w:val="006233C0"/>
    <w:rsid w:val="00623404"/>
    <w:rsid w:val="00623625"/>
    <w:rsid w:val="006237C0"/>
    <w:rsid w:val="006237DA"/>
    <w:rsid w:val="00623941"/>
    <w:rsid w:val="00623C9C"/>
    <w:rsid w:val="00623D18"/>
    <w:rsid w:val="00623D9D"/>
    <w:rsid w:val="00623F26"/>
    <w:rsid w:val="00624113"/>
    <w:rsid w:val="006241CF"/>
    <w:rsid w:val="0062440E"/>
    <w:rsid w:val="0062443C"/>
    <w:rsid w:val="0062463E"/>
    <w:rsid w:val="0062483C"/>
    <w:rsid w:val="0062486A"/>
    <w:rsid w:val="006248E9"/>
    <w:rsid w:val="00624933"/>
    <w:rsid w:val="0062498C"/>
    <w:rsid w:val="00624AF5"/>
    <w:rsid w:val="00624B51"/>
    <w:rsid w:val="00624BCD"/>
    <w:rsid w:val="00624BD7"/>
    <w:rsid w:val="00624DA8"/>
    <w:rsid w:val="00624DC9"/>
    <w:rsid w:val="00624E32"/>
    <w:rsid w:val="00624F73"/>
    <w:rsid w:val="00625153"/>
    <w:rsid w:val="0062519A"/>
    <w:rsid w:val="00625224"/>
    <w:rsid w:val="0062543E"/>
    <w:rsid w:val="00625527"/>
    <w:rsid w:val="00625720"/>
    <w:rsid w:val="006257E1"/>
    <w:rsid w:val="0062591F"/>
    <w:rsid w:val="006259DB"/>
    <w:rsid w:val="00625ABA"/>
    <w:rsid w:val="00625B1C"/>
    <w:rsid w:val="00625B8C"/>
    <w:rsid w:val="00625BAC"/>
    <w:rsid w:val="00625C15"/>
    <w:rsid w:val="00625DDA"/>
    <w:rsid w:val="00625EB0"/>
    <w:rsid w:val="006260DA"/>
    <w:rsid w:val="0062611D"/>
    <w:rsid w:val="006262B0"/>
    <w:rsid w:val="006264A4"/>
    <w:rsid w:val="006264A5"/>
    <w:rsid w:val="0062652B"/>
    <w:rsid w:val="006266FB"/>
    <w:rsid w:val="00626736"/>
    <w:rsid w:val="006267AC"/>
    <w:rsid w:val="0062680A"/>
    <w:rsid w:val="006269F0"/>
    <w:rsid w:val="00626B42"/>
    <w:rsid w:val="00626C25"/>
    <w:rsid w:val="00626DF0"/>
    <w:rsid w:val="0062706A"/>
    <w:rsid w:val="006270BF"/>
    <w:rsid w:val="006270E7"/>
    <w:rsid w:val="00627161"/>
    <w:rsid w:val="006271A8"/>
    <w:rsid w:val="006271F4"/>
    <w:rsid w:val="00627215"/>
    <w:rsid w:val="006272C4"/>
    <w:rsid w:val="00627300"/>
    <w:rsid w:val="00627394"/>
    <w:rsid w:val="006276D6"/>
    <w:rsid w:val="00627B64"/>
    <w:rsid w:val="00627BE6"/>
    <w:rsid w:val="00627C0F"/>
    <w:rsid w:val="00627CAA"/>
    <w:rsid w:val="00627CE1"/>
    <w:rsid w:val="00627CFA"/>
    <w:rsid w:val="00627D49"/>
    <w:rsid w:val="00627D86"/>
    <w:rsid w:val="00627DD6"/>
    <w:rsid w:val="00627F36"/>
    <w:rsid w:val="00627F55"/>
    <w:rsid w:val="00627FF2"/>
    <w:rsid w:val="006300B0"/>
    <w:rsid w:val="00630304"/>
    <w:rsid w:val="0063034C"/>
    <w:rsid w:val="006304DF"/>
    <w:rsid w:val="0063052A"/>
    <w:rsid w:val="00630595"/>
    <w:rsid w:val="006305A3"/>
    <w:rsid w:val="00630755"/>
    <w:rsid w:val="0063087A"/>
    <w:rsid w:val="0063090C"/>
    <w:rsid w:val="00630AED"/>
    <w:rsid w:val="00630BFF"/>
    <w:rsid w:val="00630C71"/>
    <w:rsid w:val="00630D46"/>
    <w:rsid w:val="00630DAC"/>
    <w:rsid w:val="00630E5E"/>
    <w:rsid w:val="00630F2F"/>
    <w:rsid w:val="00630FC2"/>
    <w:rsid w:val="00630FE5"/>
    <w:rsid w:val="0063100B"/>
    <w:rsid w:val="006310B6"/>
    <w:rsid w:val="00631166"/>
    <w:rsid w:val="00631306"/>
    <w:rsid w:val="00631560"/>
    <w:rsid w:val="0063180D"/>
    <w:rsid w:val="00631820"/>
    <w:rsid w:val="006318F8"/>
    <w:rsid w:val="00631935"/>
    <w:rsid w:val="006319BE"/>
    <w:rsid w:val="00631C52"/>
    <w:rsid w:val="00631CE7"/>
    <w:rsid w:val="00631D20"/>
    <w:rsid w:val="00631D23"/>
    <w:rsid w:val="00631EA4"/>
    <w:rsid w:val="00631EF5"/>
    <w:rsid w:val="00631FDF"/>
    <w:rsid w:val="0063209B"/>
    <w:rsid w:val="006321B6"/>
    <w:rsid w:val="00632302"/>
    <w:rsid w:val="0063242C"/>
    <w:rsid w:val="00632712"/>
    <w:rsid w:val="006328AB"/>
    <w:rsid w:val="006328F4"/>
    <w:rsid w:val="0063299C"/>
    <w:rsid w:val="006329A9"/>
    <w:rsid w:val="006329C3"/>
    <w:rsid w:val="006329CB"/>
    <w:rsid w:val="00632A30"/>
    <w:rsid w:val="00632A3D"/>
    <w:rsid w:val="00632A4B"/>
    <w:rsid w:val="00632B4C"/>
    <w:rsid w:val="00632BFC"/>
    <w:rsid w:val="00632DF7"/>
    <w:rsid w:val="00632F33"/>
    <w:rsid w:val="00632F79"/>
    <w:rsid w:val="00632FBA"/>
    <w:rsid w:val="00633079"/>
    <w:rsid w:val="006331F0"/>
    <w:rsid w:val="0063335B"/>
    <w:rsid w:val="00633387"/>
    <w:rsid w:val="006335A8"/>
    <w:rsid w:val="006335AD"/>
    <w:rsid w:val="0063392A"/>
    <w:rsid w:val="00633A1A"/>
    <w:rsid w:val="00633C79"/>
    <w:rsid w:val="00633C8A"/>
    <w:rsid w:val="00633E09"/>
    <w:rsid w:val="00633E0C"/>
    <w:rsid w:val="00633FB0"/>
    <w:rsid w:val="006340DF"/>
    <w:rsid w:val="00634108"/>
    <w:rsid w:val="00634116"/>
    <w:rsid w:val="00634125"/>
    <w:rsid w:val="0063426C"/>
    <w:rsid w:val="006343A6"/>
    <w:rsid w:val="00634506"/>
    <w:rsid w:val="00634560"/>
    <w:rsid w:val="006345E5"/>
    <w:rsid w:val="006346D0"/>
    <w:rsid w:val="006346E3"/>
    <w:rsid w:val="0063492A"/>
    <w:rsid w:val="006349F9"/>
    <w:rsid w:val="00634A0F"/>
    <w:rsid w:val="00634B35"/>
    <w:rsid w:val="00634B89"/>
    <w:rsid w:val="00634BA0"/>
    <w:rsid w:val="00634C06"/>
    <w:rsid w:val="00634DAA"/>
    <w:rsid w:val="00634DBE"/>
    <w:rsid w:val="00634F91"/>
    <w:rsid w:val="00634FD3"/>
    <w:rsid w:val="006352F4"/>
    <w:rsid w:val="0063531C"/>
    <w:rsid w:val="00635412"/>
    <w:rsid w:val="00635501"/>
    <w:rsid w:val="0063553E"/>
    <w:rsid w:val="00635565"/>
    <w:rsid w:val="0063560F"/>
    <w:rsid w:val="00635695"/>
    <w:rsid w:val="006356A1"/>
    <w:rsid w:val="006356F7"/>
    <w:rsid w:val="006357DA"/>
    <w:rsid w:val="00635931"/>
    <w:rsid w:val="006359A7"/>
    <w:rsid w:val="006359E8"/>
    <w:rsid w:val="00635A50"/>
    <w:rsid w:val="00635C30"/>
    <w:rsid w:val="00635D59"/>
    <w:rsid w:val="00635E39"/>
    <w:rsid w:val="00635F26"/>
    <w:rsid w:val="00635F58"/>
    <w:rsid w:val="00635F77"/>
    <w:rsid w:val="0063619E"/>
    <w:rsid w:val="00636216"/>
    <w:rsid w:val="00636256"/>
    <w:rsid w:val="00636305"/>
    <w:rsid w:val="0063652F"/>
    <w:rsid w:val="0063655A"/>
    <w:rsid w:val="00636755"/>
    <w:rsid w:val="00636878"/>
    <w:rsid w:val="006368AC"/>
    <w:rsid w:val="0063694E"/>
    <w:rsid w:val="006369AB"/>
    <w:rsid w:val="00636B65"/>
    <w:rsid w:val="00636C97"/>
    <w:rsid w:val="00636D30"/>
    <w:rsid w:val="00636E3F"/>
    <w:rsid w:val="00636E4D"/>
    <w:rsid w:val="00636ED6"/>
    <w:rsid w:val="00636F3F"/>
    <w:rsid w:val="00637045"/>
    <w:rsid w:val="006372CD"/>
    <w:rsid w:val="0063737B"/>
    <w:rsid w:val="006375A8"/>
    <w:rsid w:val="006375C7"/>
    <w:rsid w:val="0063762E"/>
    <w:rsid w:val="00637775"/>
    <w:rsid w:val="0063799D"/>
    <w:rsid w:val="00637A40"/>
    <w:rsid w:val="00637BD9"/>
    <w:rsid w:val="00637D17"/>
    <w:rsid w:val="00637D24"/>
    <w:rsid w:val="00637E93"/>
    <w:rsid w:val="00637EC5"/>
    <w:rsid w:val="00637F96"/>
    <w:rsid w:val="006400AC"/>
    <w:rsid w:val="006400B3"/>
    <w:rsid w:val="00640156"/>
    <w:rsid w:val="0064019F"/>
    <w:rsid w:val="0064038B"/>
    <w:rsid w:val="0064047B"/>
    <w:rsid w:val="00640585"/>
    <w:rsid w:val="006405B2"/>
    <w:rsid w:val="0064064F"/>
    <w:rsid w:val="00640714"/>
    <w:rsid w:val="00640794"/>
    <w:rsid w:val="00640833"/>
    <w:rsid w:val="0064086D"/>
    <w:rsid w:val="006408D8"/>
    <w:rsid w:val="00640B76"/>
    <w:rsid w:val="00640C0D"/>
    <w:rsid w:val="00640D12"/>
    <w:rsid w:val="00640D85"/>
    <w:rsid w:val="00640DE0"/>
    <w:rsid w:val="00640EDF"/>
    <w:rsid w:val="00640F95"/>
    <w:rsid w:val="0064100B"/>
    <w:rsid w:val="0064123E"/>
    <w:rsid w:val="006413E5"/>
    <w:rsid w:val="006414BC"/>
    <w:rsid w:val="00641501"/>
    <w:rsid w:val="00641647"/>
    <w:rsid w:val="006416C4"/>
    <w:rsid w:val="00641BA9"/>
    <w:rsid w:val="00641C11"/>
    <w:rsid w:val="00641CC2"/>
    <w:rsid w:val="00641F3A"/>
    <w:rsid w:val="0064206F"/>
    <w:rsid w:val="0064209C"/>
    <w:rsid w:val="006421A4"/>
    <w:rsid w:val="006423D6"/>
    <w:rsid w:val="006424F4"/>
    <w:rsid w:val="0064253E"/>
    <w:rsid w:val="00642623"/>
    <w:rsid w:val="00642666"/>
    <w:rsid w:val="00642766"/>
    <w:rsid w:val="0064289C"/>
    <w:rsid w:val="006428BB"/>
    <w:rsid w:val="006428F5"/>
    <w:rsid w:val="00642A30"/>
    <w:rsid w:val="00642ABA"/>
    <w:rsid w:val="00642BC9"/>
    <w:rsid w:val="00642C7F"/>
    <w:rsid w:val="00642E70"/>
    <w:rsid w:val="00642F0C"/>
    <w:rsid w:val="0064300D"/>
    <w:rsid w:val="00643094"/>
    <w:rsid w:val="00643135"/>
    <w:rsid w:val="00643153"/>
    <w:rsid w:val="006433D2"/>
    <w:rsid w:val="00643446"/>
    <w:rsid w:val="0064347B"/>
    <w:rsid w:val="00643528"/>
    <w:rsid w:val="006435A0"/>
    <w:rsid w:val="00643629"/>
    <w:rsid w:val="00643764"/>
    <w:rsid w:val="006437D6"/>
    <w:rsid w:val="006439B2"/>
    <w:rsid w:val="00643AEE"/>
    <w:rsid w:val="00643B34"/>
    <w:rsid w:val="00643C48"/>
    <w:rsid w:val="00643CA8"/>
    <w:rsid w:val="00643F3A"/>
    <w:rsid w:val="0064415D"/>
    <w:rsid w:val="0064416C"/>
    <w:rsid w:val="00644276"/>
    <w:rsid w:val="00644317"/>
    <w:rsid w:val="00644319"/>
    <w:rsid w:val="006443D0"/>
    <w:rsid w:val="006443F9"/>
    <w:rsid w:val="006444D6"/>
    <w:rsid w:val="0064478E"/>
    <w:rsid w:val="006447F7"/>
    <w:rsid w:val="00644818"/>
    <w:rsid w:val="00644853"/>
    <w:rsid w:val="006448F8"/>
    <w:rsid w:val="00644923"/>
    <w:rsid w:val="00644BD3"/>
    <w:rsid w:val="00644C39"/>
    <w:rsid w:val="00644C46"/>
    <w:rsid w:val="00644C51"/>
    <w:rsid w:val="00644D34"/>
    <w:rsid w:val="00644E1C"/>
    <w:rsid w:val="00644F7E"/>
    <w:rsid w:val="00644FCF"/>
    <w:rsid w:val="006450CA"/>
    <w:rsid w:val="006450E5"/>
    <w:rsid w:val="0064512B"/>
    <w:rsid w:val="0064518B"/>
    <w:rsid w:val="006451BE"/>
    <w:rsid w:val="006451E6"/>
    <w:rsid w:val="006451F7"/>
    <w:rsid w:val="00645221"/>
    <w:rsid w:val="00645326"/>
    <w:rsid w:val="0064534F"/>
    <w:rsid w:val="0064572B"/>
    <w:rsid w:val="00645790"/>
    <w:rsid w:val="006458A7"/>
    <w:rsid w:val="006458D6"/>
    <w:rsid w:val="00645A3B"/>
    <w:rsid w:val="00645B2E"/>
    <w:rsid w:val="00645B8B"/>
    <w:rsid w:val="00645D1F"/>
    <w:rsid w:val="00645F02"/>
    <w:rsid w:val="00646146"/>
    <w:rsid w:val="00646222"/>
    <w:rsid w:val="00646253"/>
    <w:rsid w:val="00646281"/>
    <w:rsid w:val="006462C2"/>
    <w:rsid w:val="00646327"/>
    <w:rsid w:val="0064635A"/>
    <w:rsid w:val="006463EF"/>
    <w:rsid w:val="006465C6"/>
    <w:rsid w:val="00646627"/>
    <w:rsid w:val="00646628"/>
    <w:rsid w:val="006466B4"/>
    <w:rsid w:val="006467A2"/>
    <w:rsid w:val="00646853"/>
    <w:rsid w:val="006469A8"/>
    <w:rsid w:val="00646A1C"/>
    <w:rsid w:val="00646A96"/>
    <w:rsid w:val="00646AB6"/>
    <w:rsid w:val="00646B8D"/>
    <w:rsid w:val="00646BC6"/>
    <w:rsid w:val="00646CBA"/>
    <w:rsid w:val="00646D67"/>
    <w:rsid w:val="00646F6C"/>
    <w:rsid w:val="00647265"/>
    <w:rsid w:val="006474FF"/>
    <w:rsid w:val="0064757C"/>
    <w:rsid w:val="006475C0"/>
    <w:rsid w:val="006478BB"/>
    <w:rsid w:val="006478CD"/>
    <w:rsid w:val="006478FC"/>
    <w:rsid w:val="0064791B"/>
    <w:rsid w:val="00647B2B"/>
    <w:rsid w:val="00647D9C"/>
    <w:rsid w:val="00647DA7"/>
    <w:rsid w:val="00647E83"/>
    <w:rsid w:val="006503E4"/>
    <w:rsid w:val="00650490"/>
    <w:rsid w:val="006504A7"/>
    <w:rsid w:val="00650579"/>
    <w:rsid w:val="00650607"/>
    <w:rsid w:val="0065062E"/>
    <w:rsid w:val="006506C2"/>
    <w:rsid w:val="00650708"/>
    <w:rsid w:val="0065074D"/>
    <w:rsid w:val="006508F8"/>
    <w:rsid w:val="0065092C"/>
    <w:rsid w:val="00650939"/>
    <w:rsid w:val="00650ACE"/>
    <w:rsid w:val="00650F48"/>
    <w:rsid w:val="00650F8A"/>
    <w:rsid w:val="00650F93"/>
    <w:rsid w:val="00650FE2"/>
    <w:rsid w:val="006510E6"/>
    <w:rsid w:val="00651398"/>
    <w:rsid w:val="00651589"/>
    <w:rsid w:val="00651617"/>
    <w:rsid w:val="00651651"/>
    <w:rsid w:val="006516AB"/>
    <w:rsid w:val="0065170A"/>
    <w:rsid w:val="006517A8"/>
    <w:rsid w:val="00651A17"/>
    <w:rsid w:val="00651A4D"/>
    <w:rsid w:val="00651BF6"/>
    <w:rsid w:val="00651E6A"/>
    <w:rsid w:val="00651F59"/>
    <w:rsid w:val="00651FC7"/>
    <w:rsid w:val="00652121"/>
    <w:rsid w:val="006522BF"/>
    <w:rsid w:val="006524EB"/>
    <w:rsid w:val="00652664"/>
    <w:rsid w:val="0065277B"/>
    <w:rsid w:val="00652828"/>
    <w:rsid w:val="00652ADF"/>
    <w:rsid w:val="00652AF7"/>
    <w:rsid w:val="00652AFF"/>
    <w:rsid w:val="00652B8C"/>
    <w:rsid w:val="00652C5B"/>
    <w:rsid w:val="006530FF"/>
    <w:rsid w:val="006531F6"/>
    <w:rsid w:val="006532A3"/>
    <w:rsid w:val="00653366"/>
    <w:rsid w:val="006533AB"/>
    <w:rsid w:val="006533BE"/>
    <w:rsid w:val="0065348B"/>
    <w:rsid w:val="006534A4"/>
    <w:rsid w:val="00653594"/>
    <w:rsid w:val="0065367D"/>
    <w:rsid w:val="006536C4"/>
    <w:rsid w:val="00653702"/>
    <w:rsid w:val="006537BE"/>
    <w:rsid w:val="00653807"/>
    <w:rsid w:val="00653836"/>
    <w:rsid w:val="00653A77"/>
    <w:rsid w:val="00653BD1"/>
    <w:rsid w:val="00653C96"/>
    <w:rsid w:val="00653D50"/>
    <w:rsid w:val="00653DAE"/>
    <w:rsid w:val="00653EE1"/>
    <w:rsid w:val="00653FDF"/>
    <w:rsid w:val="00654138"/>
    <w:rsid w:val="0065414C"/>
    <w:rsid w:val="006541F9"/>
    <w:rsid w:val="006543E9"/>
    <w:rsid w:val="006544CB"/>
    <w:rsid w:val="00654577"/>
    <w:rsid w:val="00654599"/>
    <w:rsid w:val="006545FD"/>
    <w:rsid w:val="006546AA"/>
    <w:rsid w:val="006546FD"/>
    <w:rsid w:val="0065473C"/>
    <w:rsid w:val="0065481F"/>
    <w:rsid w:val="00654826"/>
    <w:rsid w:val="0065486B"/>
    <w:rsid w:val="0065487C"/>
    <w:rsid w:val="006549A3"/>
    <w:rsid w:val="006549D4"/>
    <w:rsid w:val="00654A5E"/>
    <w:rsid w:val="00654A63"/>
    <w:rsid w:val="00654C7B"/>
    <w:rsid w:val="00654E12"/>
    <w:rsid w:val="00654E4A"/>
    <w:rsid w:val="00654FA8"/>
    <w:rsid w:val="00654FAE"/>
    <w:rsid w:val="00655038"/>
    <w:rsid w:val="00655056"/>
    <w:rsid w:val="00655076"/>
    <w:rsid w:val="00655133"/>
    <w:rsid w:val="00655193"/>
    <w:rsid w:val="0065523B"/>
    <w:rsid w:val="00655383"/>
    <w:rsid w:val="00655489"/>
    <w:rsid w:val="006554CB"/>
    <w:rsid w:val="00655503"/>
    <w:rsid w:val="00655651"/>
    <w:rsid w:val="0065568A"/>
    <w:rsid w:val="006556C1"/>
    <w:rsid w:val="00655768"/>
    <w:rsid w:val="0065579B"/>
    <w:rsid w:val="006557DC"/>
    <w:rsid w:val="00655875"/>
    <w:rsid w:val="00655B27"/>
    <w:rsid w:val="00655B45"/>
    <w:rsid w:val="00655D96"/>
    <w:rsid w:val="00655E0A"/>
    <w:rsid w:val="00655E3A"/>
    <w:rsid w:val="00655EB1"/>
    <w:rsid w:val="00655F45"/>
    <w:rsid w:val="00655F6D"/>
    <w:rsid w:val="00655F80"/>
    <w:rsid w:val="006561A6"/>
    <w:rsid w:val="00656203"/>
    <w:rsid w:val="00656219"/>
    <w:rsid w:val="00656261"/>
    <w:rsid w:val="006562BD"/>
    <w:rsid w:val="006562CD"/>
    <w:rsid w:val="006566D2"/>
    <w:rsid w:val="006566FC"/>
    <w:rsid w:val="00656734"/>
    <w:rsid w:val="0065682F"/>
    <w:rsid w:val="00656899"/>
    <w:rsid w:val="00656A67"/>
    <w:rsid w:val="00656AC4"/>
    <w:rsid w:val="00656AF4"/>
    <w:rsid w:val="00656BE9"/>
    <w:rsid w:val="00656CDA"/>
    <w:rsid w:val="00656D07"/>
    <w:rsid w:val="00656DB9"/>
    <w:rsid w:val="00656FA9"/>
    <w:rsid w:val="0065705E"/>
    <w:rsid w:val="0065709A"/>
    <w:rsid w:val="006570FD"/>
    <w:rsid w:val="00657148"/>
    <w:rsid w:val="00657165"/>
    <w:rsid w:val="00657451"/>
    <w:rsid w:val="006578D9"/>
    <w:rsid w:val="00657902"/>
    <w:rsid w:val="006579F8"/>
    <w:rsid w:val="00657B40"/>
    <w:rsid w:val="00657B66"/>
    <w:rsid w:val="00657BCB"/>
    <w:rsid w:val="00657D01"/>
    <w:rsid w:val="00657F89"/>
    <w:rsid w:val="006601A6"/>
    <w:rsid w:val="00660455"/>
    <w:rsid w:val="00660551"/>
    <w:rsid w:val="00660628"/>
    <w:rsid w:val="00660785"/>
    <w:rsid w:val="00660854"/>
    <w:rsid w:val="0066087A"/>
    <w:rsid w:val="00660960"/>
    <w:rsid w:val="00660B48"/>
    <w:rsid w:val="00660B7D"/>
    <w:rsid w:val="00660C82"/>
    <w:rsid w:val="00660CA4"/>
    <w:rsid w:val="00660CDA"/>
    <w:rsid w:val="00660E63"/>
    <w:rsid w:val="00660F11"/>
    <w:rsid w:val="00660FA3"/>
    <w:rsid w:val="00660FB7"/>
    <w:rsid w:val="00660FF2"/>
    <w:rsid w:val="00661044"/>
    <w:rsid w:val="0066106B"/>
    <w:rsid w:val="006610C3"/>
    <w:rsid w:val="006611A5"/>
    <w:rsid w:val="00661231"/>
    <w:rsid w:val="006613F0"/>
    <w:rsid w:val="0066172A"/>
    <w:rsid w:val="006617F4"/>
    <w:rsid w:val="00661899"/>
    <w:rsid w:val="006618B8"/>
    <w:rsid w:val="00661936"/>
    <w:rsid w:val="00661ABA"/>
    <w:rsid w:val="00661B5B"/>
    <w:rsid w:val="00661C4C"/>
    <w:rsid w:val="00661CB3"/>
    <w:rsid w:val="00661DB7"/>
    <w:rsid w:val="00661EE5"/>
    <w:rsid w:val="00661EEB"/>
    <w:rsid w:val="00661EF4"/>
    <w:rsid w:val="00662056"/>
    <w:rsid w:val="006620D2"/>
    <w:rsid w:val="0066220A"/>
    <w:rsid w:val="006622A3"/>
    <w:rsid w:val="006623A1"/>
    <w:rsid w:val="0066250E"/>
    <w:rsid w:val="0066254B"/>
    <w:rsid w:val="00662647"/>
    <w:rsid w:val="00662677"/>
    <w:rsid w:val="006628C7"/>
    <w:rsid w:val="00662949"/>
    <w:rsid w:val="00662AEF"/>
    <w:rsid w:val="00662BA0"/>
    <w:rsid w:val="00662C45"/>
    <w:rsid w:val="00662C7E"/>
    <w:rsid w:val="00662C88"/>
    <w:rsid w:val="00662CD8"/>
    <w:rsid w:val="00662E73"/>
    <w:rsid w:val="00662F9C"/>
    <w:rsid w:val="00662FC1"/>
    <w:rsid w:val="00662FC7"/>
    <w:rsid w:val="0066303C"/>
    <w:rsid w:val="00663151"/>
    <w:rsid w:val="006632C8"/>
    <w:rsid w:val="006633BE"/>
    <w:rsid w:val="006633EA"/>
    <w:rsid w:val="006633FE"/>
    <w:rsid w:val="006634BD"/>
    <w:rsid w:val="0066365E"/>
    <w:rsid w:val="00663699"/>
    <w:rsid w:val="0066373C"/>
    <w:rsid w:val="0066378C"/>
    <w:rsid w:val="006637E9"/>
    <w:rsid w:val="00663A18"/>
    <w:rsid w:val="00663B2C"/>
    <w:rsid w:val="00663E0A"/>
    <w:rsid w:val="00663F5B"/>
    <w:rsid w:val="00664077"/>
    <w:rsid w:val="00664095"/>
    <w:rsid w:val="006640FD"/>
    <w:rsid w:val="00664139"/>
    <w:rsid w:val="0066420F"/>
    <w:rsid w:val="0066423A"/>
    <w:rsid w:val="006642E1"/>
    <w:rsid w:val="006644A4"/>
    <w:rsid w:val="006645FB"/>
    <w:rsid w:val="00664615"/>
    <w:rsid w:val="00664797"/>
    <w:rsid w:val="0066481E"/>
    <w:rsid w:val="006648A5"/>
    <w:rsid w:val="006648E0"/>
    <w:rsid w:val="006648E4"/>
    <w:rsid w:val="00664A71"/>
    <w:rsid w:val="00664BD6"/>
    <w:rsid w:val="00664C2C"/>
    <w:rsid w:val="00664C40"/>
    <w:rsid w:val="00664C85"/>
    <w:rsid w:val="00664E21"/>
    <w:rsid w:val="00664E4A"/>
    <w:rsid w:val="00664F33"/>
    <w:rsid w:val="006653C5"/>
    <w:rsid w:val="00665507"/>
    <w:rsid w:val="00665605"/>
    <w:rsid w:val="00665730"/>
    <w:rsid w:val="0066584A"/>
    <w:rsid w:val="006658B6"/>
    <w:rsid w:val="00665912"/>
    <w:rsid w:val="00665924"/>
    <w:rsid w:val="00665C8E"/>
    <w:rsid w:val="00665C9E"/>
    <w:rsid w:val="00665D8E"/>
    <w:rsid w:val="00665DAC"/>
    <w:rsid w:val="00665DC3"/>
    <w:rsid w:val="00665ECA"/>
    <w:rsid w:val="00665EED"/>
    <w:rsid w:val="00665F8D"/>
    <w:rsid w:val="006660A8"/>
    <w:rsid w:val="00666160"/>
    <w:rsid w:val="00666371"/>
    <w:rsid w:val="00666376"/>
    <w:rsid w:val="006663A7"/>
    <w:rsid w:val="00666560"/>
    <w:rsid w:val="0066656A"/>
    <w:rsid w:val="0066669F"/>
    <w:rsid w:val="0066676E"/>
    <w:rsid w:val="00666810"/>
    <w:rsid w:val="0066685C"/>
    <w:rsid w:val="006669A5"/>
    <w:rsid w:val="00666B38"/>
    <w:rsid w:val="00666B5A"/>
    <w:rsid w:val="00666BCB"/>
    <w:rsid w:val="00666BE9"/>
    <w:rsid w:val="00666BFD"/>
    <w:rsid w:val="00666C60"/>
    <w:rsid w:val="00666D5C"/>
    <w:rsid w:val="00666D6F"/>
    <w:rsid w:val="00666E98"/>
    <w:rsid w:val="0066700A"/>
    <w:rsid w:val="006670C8"/>
    <w:rsid w:val="00667197"/>
    <w:rsid w:val="00667275"/>
    <w:rsid w:val="0066733C"/>
    <w:rsid w:val="00667463"/>
    <w:rsid w:val="006674F1"/>
    <w:rsid w:val="0066760B"/>
    <w:rsid w:val="0066780D"/>
    <w:rsid w:val="00667976"/>
    <w:rsid w:val="00667BD2"/>
    <w:rsid w:val="00667D1C"/>
    <w:rsid w:val="00670016"/>
    <w:rsid w:val="0067001F"/>
    <w:rsid w:val="0067002D"/>
    <w:rsid w:val="006700FF"/>
    <w:rsid w:val="00670127"/>
    <w:rsid w:val="0067017A"/>
    <w:rsid w:val="00670485"/>
    <w:rsid w:val="0067051C"/>
    <w:rsid w:val="00670738"/>
    <w:rsid w:val="0067087D"/>
    <w:rsid w:val="00670887"/>
    <w:rsid w:val="00670901"/>
    <w:rsid w:val="00670A31"/>
    <w:rsid w:val="00670BAA"/>
    <w:rsid w:val="00670BB1"/>
    <w:rsid w:val="00670C0E"/>
    <w:rsid w:val="00670D32"/>
    <w:rsid w:val="00670FAE"/>
    <w:rsid w:val="00671011"/>
    <w:rsid w:val="0067106B"/>
    <w:rsid w:val="006710A4"/>
    <w:rsid w:val="00671359"/>
    <w:rsid w:val="00671364"/>
    <w:rsid w:val="0067159F"/>
    <w:rsid w:val="0067163E"/>
    <w:rsid w:val="006716F4"/>
    <w:rsid w:val="00671853"/>
    <w:rsid w:val="006718CA"/>
    <w:rsid w:val="006719B5"/>
    <w:rsid w:val="006719F4"/>
    <w:rsid w:val="00671A45"/>
    <w:rsid w:val="00671B06"/>
    <w:rsid w:val="00671C84"/>
    <w:rsid w:val="00672011"/>
    <w:rsid w:val="006722FE"/>
    <w:rsid w:val="00672567"/>
    <w:rsid w:val="006725B4"/>
    <w:rsid w:val="00672792"/>
    <w:rsid w:val="006727A8"/>
    <w:rsid w:val="006727FD"/>
    <w:rsid w:val="00672853"/>
    <w:rsid w:val="0067288B"/>
    <w:rsid w:val="00672895"/>
    <w:rsid w:val="00672BAC"/>
    <w:rsid w:val="00672BDF"/>
    <w:rsid w:val="00672BF6"/>
    <w:rsid w:val="00672C9F"/>
    <w:rsid w:val="00672CE5"/>
    <w:rsid w:val="00672DBD"/>
    <w:rsid w:val="00672DC6"/>
    <w:rsid w:val="006730DB"/>
    <w:rsid w:val="00673324"/>
    <w:rsid w:val="00673406"/>
    <w:rsid w:val="00673455"/>
    <w:rsid w:val="0067360B"/>
    <w:rsid w:val="0067376B"/>
    <w:rsid w:val="00673793"/>
    <w:rsid w:val="006737B4"/>
    <w:rsid w:val="0067391D"/>
    <w:rsid w:val="00673970"/>
    <w:rsid w:val="006739C9"/>
    <w:rsid w:val="006739D5"/>
    <w:rsid w:val="00673A38"/>
    <w:rsid w:val="00673B08"/>
    <w:rsid w:val="00673B91"/>
    <w:rsid w:val="00673CE0"/>
    <w:rsid w:val="00673EB6"/>
    <w:rsid w:val="00673F88"/>
    <w:rsid w:val="00674278"/>
    <w:rsid w:val="006742B5"/>
    <w:rsid w:val="00674396"/>
    <w:rsid w:val="006743ED"/>
    <w:rsid w:val="00674427"/>
    <w:rsid w:val="006744D0"/>
    <w:rsid w:val="00674584"/>
    <w:rsid w:val="00674586"/>
    <w:rsid w:val="00674590"/>
    <w:rsid w:val="00674765"/>
    <w:rsid w:val="006747F5"/>
    <w:rsid w:val="00674946"/>
    <w:rsid w:val="00674975"/>
    <w:rsid w:val="006749A6"/>
    <w:rsid w:val="00674AF2"/>
    <w:rsid w:val="00674BC3"/>
    <w:rsid w:val="00674BFF"/>
    <w:rsid w:val="00674C34"/>
    <w:rsid w:val="00674C6B"/>
    <w:rsid w:val="00674DA1"/>
    <w:rsid w:val="00674E40"/>
    <w:rsid w:val="00674E94"/>
    <w:rsid w:val="00674EF7"/>
    <w:rsid w:val="0067503C"/>
    <w:rsid w:val="0067510A"/>
    <w:rsid w:val="0067525F"/>
    <w:rsid w:val="006752D0"/>
    <w:rsid w:val="0067544B"/>
    <w:rsid w:val="006754DA"/>
    <w:rsid w:val="00675691"/>
    <w:rsid w:val="006756BD"/>
    <w:rsid w:val="006756C4"/>
    <w:rsid w:val="0067573F"/>
    <w:rsid w:val="006758D1"/>
    <w:rsid w:val="0067596A"/>
    <w:rsid w:val="00675982"/>
    <w:rsid w:val="00675988"/>
    <w:rsid w:val="0067598A"/>
    <w:rsid w:val="00675A23"/>
    <w:rsid w:val="00675A6A"/>
    <w:rsid w:val="00675A91"/>
    <w:rsid w:val="00675BA0"/>
    <w:rsid w:val="00675D90"/>
    <w:rsid w:val="00675E97"/>
    <w:rsid w:val="00675ED0"/>
    <w:rsid w:val="00675F33"/>
    <w:rsid w:val="0067628D"/>
    <w:rsid w:val="00676318"/>
    <w:rsid w:val="00676461"/>
    <w:rsid w:val="0067664B"/>
    <w:rsid w:val="0067668A"/>
    <w:rsid w:val="006767C5"/>
    <w:rsid w:val="00676858"/>
    <w:rsid w:val="00676AE9"/>
    <w:rsid w:val="00676C57"/>
    <w:rsid w:val="00676CEC"/>
    <w:rsid w:val="00676D0F"/>
    <w:rsid w:val="00676D2F"/>
    <w:rsid w:val="00676E6A"/>
    <w:rsid w:val="00676F02"/>
    <w:rsid w:val="0067700A"/>
    <w:rsid w:val="0067709B"/>
    <w:rsid w:val="0067722B"/>
    <w:rsid w:val="0067754D"/>
    <w:rsid w:val="00677589"/>
    <w:rsid w:val="00677712"/>
    <w:rsid w:val="0067771D"/>
    <w:rsid w:val="00677A0E"/>
    <w:rsid w:val="00677B96"/>
    <w:rsid w:val="00677C69"/>
    <w:rsid w:val="00677C81"/>
    <w:rsid w:val="00677CB5"/>
    <w:rsid w:val="00677DE6"/>
    <w:rsid w:val="00677EFE"/>
    <w:rsid w:val="00677F02"/>
    <w:rsid w:val="00677FAB"/>
    <w:rsid w:val="00680006"/>
    <w:rsid w:val="00680285"/>
    <w:rsid w:val="00680328"/>
    <w:rsid w:val="0068034C"/>
    <w:rsid w:val="00680636"/>
    <w:rsid w:val="006806CF"/>
    <w:rsid w:val="00680737"/>
    <w:rsid w:val="00680973"/>
    <w:rsid w:val="00680C3C"/>
    <w:rsid w:val="00680C7B"/>
    <w:rsid w:val="00680CBE"/>
    <w:rsid w:val="00680CF9"/>
    <w:rsid w:val="00680D14"/>
    <w:rsid w:val="00680D9D"/>
    <w:rsid w:val="00680F03"/>
    <w:rsid w:val="0068109B"/>
    <w:rsid w:val="00681113"/>
    <w:rsid w:val="00681176"/>
    <w:rsid w:val="006811F8"/>
    <w:rsid w:val="00681220"/>
    <w:rsid w:val="0068124B"/>
    <w:rsid w:val="006812EE"/>
    <w:rsid w:val="00681396"/>
    <w:rsid w:val="00681455"/>
    <w:rsid w:val="0068158B"/>
    <w:rsid w:val="006815E3"/>
    <w:rsid w:val="00681697"/>
    <w:rsid w:val="00681761"/>
    <w:rsid w:val="00681867"/>
    <w:rsid w:val="006818FD"/>
    <w:rsid w:val="00681972"/>
    <w:rsid w:val="00681A5C"/>
    <w:rsid w:val="00681CC7"/>
    <w:rsid w:val="00681DDA"/>
    <w:rsid w:val="00681EB0"/>
    <w:rsid w:val="00682017"/>
    <w:rsid w:val="00682196"/>
    <w:rsid w:val="006821B5"/>
    <w:rsid w:val="006821EB"/>
    <w:rsid w:val="00682212"/>
    <w:rsid w:val="0068226D"/>
    <w:rsid w:val="006822C3"/>
    <w:rsid w:val="006823E3"/>
    <w:rsid w:val="006826A5"/>
    <w:rsid w:val="006826B3"/>
    <w:rsid w:val="006826BF"/>
    <w:rsid w:val="006826C0"/>
    <w:rsid w:val="006827D2"/>
    <w:rsid w:val="006827EF"/>
    <w:rsid w:val="00682832"/>
    <w:rsid w:val="00682A03"/>
    <w:rsid w:val="00682AD4"/>
    <w:rsid w:val="00682F85"/>
    <w:rsid w:val="00682FC1"/>
    <w:rsid w:val="006830C3"/>
    <w:rsid w:val="0068315B"/>
    <w:rsid w:val="00683190"/>
    <w:rsid w:val="00683254"/>
    <w:rsid w:val="00683413"/>
    <w:rsid w:val="006834F2"/>
    <w:rsid w:val="0068350D"/>
    <w:rsid w:val="006836B3"/>
    <w:rsid w:val="0068386A"/>
    <w:rsid w:val="0068388B"/>
    <w:rsid w:val="00683B2D"/>
    <w:rsid w:val="00683BCB"/>
    <w:rsid w:val="00683C6A"/>
    <w:rsid w:val="00683E82"/>
    <w:rsid w:val="00683F47"/>
    <w:rsid w:val="00684184"/>
    <w:rsid w:val="00684261"/>
    <w:rsid w:val="006843F1"/>
    <w:rsid w:val="00684517"/>
    <w:rsid w:val="0068451D"/>
    <w:rsid w:val="006845BC"/>
    <w:rsid w:val="006845EE"/>
    <w:rsid w:val="006846AD"/>
    <w:rsid w:val="00684784"/>
    <w:rsid w:val="0068483E"/>
    <w:rsid w:val="00684A42"/>
    <w:rsid w:val="00684A82"/>
    <w:rsid w:val="00684A92"/>
    <w:rsid w:val="00684AEB"/>
    <w:rsid w:val="00684B71"/>
    <w:rsid w:val="00684B9F"/>
    <w:rsid w:val="00684D2F"/>
    <w:rsid w:val="00685139"/>
    <w:rsid w:val="00685254"/>
    <w:rsid w:val="006855BB"/>
    <w:rsid w:val="00685647"/>
    <w:rsid w:val="0068567C"/>
    <w:rsid w:val="006857B6"/>
    <w:rsid w:val="006858F4"/>
    <w:rsid w:val="00685CA3"/>
    <w:rsid w:val="00685DB4"/>
    <w:rsid w:val="00685E78"/>
    <w:rsid w:val="00685EEE"/>
    <w:rsid w:val="0068609C"/>
    <w:rsid w:val="006861F6"/>
    <w:rsid w:val="0068629E"/>
    <w:rsid w:val="00686371"/>
    <w:rsid w:val="00686379"/>
    <w:rsid w:val="00686397"/>
    <w:rsid w:val="0068648D"/>
    <w:rsid w:val="006864C4"/>
    <w:rsid w:val="0068660D"/>
    <w:rsid w:val="00686799"/>
    <w:rsid w:val="00686A7C"/>
    <w:rsid w:val="00686C38"/>
    <w:rsid w:val="00686FF0"/>
    <w:rsid w:val="006873E2"/>
    <w:rsid w:val="00687450"/>
    <w:rsid w:val="00687528"/>
    <w:rsid w:val="00687709"/>
    <w:rsid w:val="00687747"/>
    <w:rsid w:val="00687783"/>
    <w:rsid w:val="006878A2"/>
    <w:rsid w:val="00687963"/>
    <w:rsid w:val="006879D4"/>
    <w:rsid w:val="00687B75"/>
    <w:rsid w:val="00687D91"/>
    <w:rsid w:val="00687E3D"/>
    <w:rsid w:val="00687E60"/>
    <w:rsid w:val="00687EC1"/>
    <w:rsid w:val="006900F5"/>
    <w:rsid w:val="00690125"/>
    <w:rsid w:val="00690271"/>
    <w:rsid w:val="006902F2"/>
    <w:rsid w:val="00690362"/>
    <w:rsid w:val="00690625"/>
    <w:rsid w:val="00690648"/>
    <w:rsid w:val="006906C8"/>
    <w:rsid w:val="006907B2"/>
    <w:rsid w:val="0069092D"/>
    <w:rsid w:val="00690938"/>
    <w:rsid w:val="006909B9"/>
    <w:rsid w:val="006909FF"/>
    <w:rsid w:val="00690A62"/>
    <w:rsid w:val="00690C0E"/>
    <w:rsid w:val="00690CC2"/>
    <w:rsid w:val="00690DAD"/>
    <w:rsid w:val="00690DFA"/>
    <w:rsid w:val="00690E30"/>
    <w:rsid w:val="0069102D"/>
    <w:rsid w:val="0069105B"/>
    <w:rsid w:val="00691074"/>
    <w:rsid w:val="00691127"/>
    <w:rsid w:val="0069115B"/>
    <w:rsid w:val="00691383"/>
    <w:rsid w:val="006913EF"/>
    <w:rsid w:val="00691461"/>
    <w:rsid w:val="006914E7"/>
    <w:rsid w:val="00691775"/>
    <w:rsid w:val="00691829"/>
    <w:rsid w:val="00691864"/>
    <w:rsid w:val="006918D9"/>
    <w:rsid w:val="00691992"/>
    <w:rsid w:val="00691A3E"/>
    <w:rsid w:val="00691B05"/>
    <w:rsid w:val="00691B12"/>
    <w:rsid w:val="00691BED"/>
    <w:rsid w:val="00691D61"/>
    <w:rsid w:val="00691D76"/>
    <w:rsid w:val="00691DF5"/>
    <w:rsid w:val="00691EE8"/>
    <w:rsid w:val="00691EEA"/>
    <w:rsid w:val="00692056"/>
    <w:rsid w:val="0069208D"/>
    <w:rsid w:val="00692338"/>
    <w:rsid w:val="0069274A"/>
    <w:rsid w:val="00692A3B"/>
    <w:rsid w:val="00692C0B"/>
    <w:rsid w:val="00692CA5"/>
    <w:rsid w:val="00692CCC"/>
    <w:rsid w:val="00692CF7"/>
    <w:rsid w:val="00692D32"/>
    <w:rsid w:val="00692EFB"/>
    <w:rsid w:val="0069320E"/>
    <w:rsid w:val="006933C5"/>
    <w:rsid w:val="006933FB"/>
    <w:rsid w:val="00693452"/>
    <w:rsid w:val="00693492"/>
    <w:rsid w:val="006934A2"/>
    <w:rsid w:val="0069357F"/>
    <w:rsid w:val="006935DF"/>
    <w:rsid w:val="006935F7"/>
    <w:rsid w:val="00693669"/>
    <w:rsid w:val="00693690"/>
    <w:rsid w:val="0069375F"/>
    <w:rsid w:val="00693767"/>
    <w:rsid w:val="0069385B"/>
    <w:rsid w:val="006938A4"/>
    <w:rsid w:val="006938BA"/>
    <w:rsid w:val="00693A73"/>
    <w:rsid w:val="00693BAF"/>
    <w:rsid w:val="00693C14"/>
    <w:rsid w:val="00693C91"/>
    <w:rsid w:val="00693DC7"/>
    <w:rsid w:val="00693E43"/>
    <w:rsid w:val="00693F9C"/>
    <w:rsid w:val="00693FEE"/>
    <w:rsid w:val="0069400C"/>
    <w:rsid w:val="0069421A"/>
    <w:rsid w:val="006942DA"/>
    <w:rsid w:val="006942EB"/>
    <w:rsid w:val="00694550"/>
    <w:rsid w:val="006945E3"/>
    <w:rsid w:val="00694634"/>
    <w:rsid w:val="006946A5"/>
    <w:rsid w:val="006946C2"/>
    <w:rsid w:val="006946CC"/>
    <w:rsid w:val="0069489D"/>
    <w:rsid w:val="006949CF"/>
    <w:rsid w:val="00694AF3"/>
    <w:rsid w:val="00694C68"/>
    <w:rsid w:val="00694CD4"/>
    <w:rsid w:val="00694E3D"/>
    <w:rsid w:val="00694EE8"/>
    <w:rsid w:val="00695006"/>
    <w:rsid w:val="00695101"/>
    <w:rsid w:val="00695201"/>
    <w:rsid w:val="0069522D"/>
    <w:rsid w:val="006955CC"/>
    <w:rsid w:val="006957D1"/>
    <w:rsid w:val="006959FA"/>
    <w:rsid w:val="00695A0A"/>
    <w:rsid w:val="00695A17"/>
    <w:rsid w:val="00695A80"/>
    <w:rsid w:val="00695B05"/>
    <w:rsid w:val="00695BE7"/>
    <w:rsid w:val="00695C5D"/>
    <w:rsid w:val="00695CC6"/>
    <w:rsid w:val="00695FC7"/>
    <w:rsid w:val="0069616F"/>
    <w:rsid w:val="00696350"/>
    <w:rsid w:val="0069638E"/>
    <w:rsid w:val="0069662B"/>
    <w:rsid w:val="00696641"/>
    <w:rsid w:val="006966AC"/>
    <w:rsid w:val="006968CE"/>
    <w:rsid w:val="00696A93"/>
    <w:rsid w:val="00696AE2"/>
    <w:rsid w:val="00696C44"/>
    <w:rsid w:val="00696CCE"/>
    <w:rsid w:val="00696D9E"/>
    <w:rsid w:val="00696DC1"/>
    <w:rsid w:val="00696DF2"/>
    <w:rsid w:val="00696DF7"/>
    <w:rsid w:val="00696E6B"/>
    <w:rsid w:val="00696EB9"/>
    <w:rsid w:val="00696F8F"/>
    <w:rsid w:val="00696FD6"/>
    <w:rsid w:val="00697058"/>
    <w:rsid w:val="006977A2"/>
    <w:rsid w:val="0069797F"/>
    <w:rsid w:val="00697999"/>
    <w:rsid w:val="006979FD"/>
    <w:rsid w:val="00697B55"/>
    <w:rsid w:val="00697D5E"/>
    <w:rsid w:val="00697E25"/>
    <w:rsid w:val="00697E26"/>
    <w:rsid w:val="00697EAE"/>
    <w:rsid w:val="00697F8E"/>
    <w:rsid w:val="006A00F8"/>
    <w:rsid w:val="006A0157"/>
    <w:rsid w:val="006A0267"/>
    <w:rsid w:val="006A030D"/>
    <w:rsid w:val="006A041C"/>
    <w:rsid w:val="006A0736"/>
    <w:rsid w:val="006A0738"/>
    <w:rsid w:val="006A0743"/>
    <w:rsid w:val="006A089E"/>
    <w:rsid w:val="006A0A67"/>
    <w:rsid w:val="006A0C55"/>
    <w:rsid w:val="006A0CC8"/>
    <w:rsid w:val="006A0E10"/>
    <w:rsid w:val="006A0E14"/>
    <w:rsid w:val="006A0E47"/>
    <w:rsid w:val="006A0F0F"/>
    <w:rsid w:val="006A0F42"/>
    <w:rsid w:val="006A11A7"/>
    <w:rsid w:val="006A1243"/>
    <w:rsid w:val="006A1353"/>
    <w:rsid w:val="006A13CF"/>
    <w:rsid w:val="006A146A"/>
    <w:rsid w:val="006A1490"/>
    <w:rsid w:val="006A156B"/>
    <w:rsid w:val="006A15B1"/>
    <w:rsid w:val="006A1624"/>
    <w:rsid w:val="006A1641"/>
    <w:rsid w:val="006A1676"/>
    <w:rsid w:val="006A17CA"/>
    <w:rsid w:val="006A17FF"/>
    <w:rsid w:val="006A18D9"/>
    <w:rsid w:val="006A1A2B"/>
    <w:rsid w:val="006A1ACF"/>
    <w:rsid w:val="006A1B80"/>
    <w:rsid w:val="006A1C42"/>
    <w:rsid w:val="006A1D93"/>
    <w:rsid w:val="006A1E4C"/>
    <w:rsid w:val="006A2043"/>
    <w:rsid w:val="006A2330"/>
    <w:rsid w:val="006A23BA"/>
    <w:rsid w:val="006A24A7"/>
    <w:rsid w:val="006A2731"/>
    <w:rsid w:val="006A2826"/>
    <w:rsid w:val="006A292C"/>
    <w:rsid w:val="006A2AC7"/>
    <w:rsid w:val="006A2C8C"/>
    <w:rsid w:val="006A2D2D"/>
    <w:rsid w:val="006A2D68"/>
    <w:rsid w:val="006A2FD0"/>
    <w:rsid w:val="006A3193"/>
    <w:rsid w:val="006A3499"/>
    <w:rsid w:val="006A3758"/>
    <w:rsid w:val="006A3821"/>
    <w:rsid w:val="006A384D"/>
    <w:rsid w:val="006A3BB9"/>
    <w:rsid w:val="006A3BC3"/>
    <w:rsid w:val="006A3C39"/>
    <w:rsid w:val="006A3D0A"/>
    <w:rsid w:val="006A3D27"/>
    <w:rsid w:val="006A3D38"/>
    <w:rsid w:val="006A3E24"/>
    <w:rsid w:val="006A3F54"/>
    <w:rsid w:val="006A3F90"/>
    <w:rsid w:val="006A4022"/>
    <w:rsid w:val="006A404E"/>
    <w:rsid w:val="006A408D"/>
    <w:rsid w:val="006A4328"/>
    <w:rsid w:val="006A44DC"/>
    <w:rsid w:val="006A4501"/>
    <w:rsid w:val="006A4833"/>
    <w:rsid w:val="006A4979"/>
    <w:rsid w:val="006A49B1"/>
    <w:rsid w:val="006A4A03"/>
    <w:rsid w:val="006A4B4E"/>
    <w:rsid w:val="006A4BA5"/>
    <w:rsid w:val="006A4BB8"/>
    <w:rsid w:val="006A4C6D"/>
    <w:rsid w:val="006A4D4F"/>
    <w:rsid w:val="006A4D9B"/>
    <w:rsid w:val="006A4E28"/>
    <w:rsid w:val="006A4F3B"/>
    <w:rsid w:val="006A4FD2"/>
    <w:rsid w:val="006A5435"/>
    <w:rsid w:val="006A5493"/>
    <w:rsid w:val="006A54CB"/>
    <w:rsid w:val="006A56C0"/>
    <w:rsid w:val="006A579A"/>
    <w:rsid w:val="006A5823"/>
    <w:rsid w:val="006A5835"/>
    <w:rsid w:val="006A5845"/>
    <w:rsid w:val="006A5A67"/>
    <w:rsid w:val="006A5B8C"/>
    <w:rsid w:val="006A5CD6"/>
    <w:rsid w:val="006A5D0C"/>
    <w:rsid w:val="006A5F60"/>
    <w:rsid w:val="006A6025"/>
    <w:rsid w:val="006A606E"/>
    <w:rsid w:val="006A60AC"/>
    <w:rsid w:val="006A6261"/>
    <w:rsid w:val="006A64EE"/>
    <w:rsid w:val="006A65D0"/>
    <w:rsid w:val="006A65F8"/>
    <w:rsid w:val="006A6645"/>
    <w:rsid w:val="006A667A"/>
    <w:rsid w:val="006A67DF"/>
    <w:rsid w:val="006A68AB"/>
    <w:rsid w:val="006A68BD"/>
    <w:rsid w:val="006A68CF"/>
    <w:rsid w:val="006A6A0B"/>
    <w:rsid w:val="006A6AF7"/>
    <w:rsid w:val="006A6B8C"/>
    <w:rsid w:val="006A6C06"/>
    <w:rsid w:val="006A6D76"/>
    <w:rsid w:val="006A6F0A"/>
    <w:rsid w:val="006A6F7A"/>
    <w:rsid w:val="006A6FC2"/>
    <w:rsid w:val="006A7106"/>
    <w:rsid w:val="006A7342"/>
    <w:rsid w:val="006A755B"/>
    <w:rsid w:val="006A7679"/>
    <w:rsid w:val="006A77C1"/>
    <w:rsid w:val="006A77FA"/>
    <w:rsid w:val="006A7857"/>
    <w:rsid w:val="006A7886"/>
    <w:rsid w:val="006A79AC"/>
    <w:rsid w:val="006A7A0E"/>
    <w:rsid w:val="006A7BCB"/>
    <w:rsid w:val="006A7BF9"/>
    <w:rsid w:val="006A7C2D"/>
    <w:rsid w:val="006A7DBC"/>
    <w:rsid w:val="006A7DD6"/>
    <w:rsid w:val="006A7DF9"/>
    <w:rsid w:val="006A7EB2"/>
    <w:rsid w:val="006A7EF8"/>
    <w:rsid w:val="006A7F0B"/>
    <w:rsid w:val="006A7F20"/>
    <w:rsid w:val="006B004C"/>
    <w:rsid w:val="006B010C"/>
    <w:rsid w:val="006B0272"/>
    <w:rsid w:val="006B02DB"/>
    <w:rsid w:val="006B0325"/>
    <w:rsid w:val="006B0331"/>
    <w:rsid w:val="006B0458"/>
    <w:rsid w:val="006B04E2"/>
    <w:rsid w:val="006B0542"/>
    <w:rsid w:val="006B0581"/>
    <w:rsid w:val="006B069D"/>
    <w:rsid w:val="006B06B2"/>
    <w:rsid w:val="006B06FE"/>
    <w:rsid w:val="006B07FB"/>
    <w:rsid w:val="006B0B2C"/>
    <w:rsid w:val="006B0C58"/>
    <w:rsid w:val="006B0C73"/>
    <w:rsid w:val="006B0D0D"/>
    <w:rsid w:val="006B109A"/>
    <w:rsid w:val="006B10C7"/>
    <w:rsid w:val="006B1131"/>
    <w:rsid w:val="006B1181"/>
    <w:rsid w:val="006B128E"/>
    <w:rsid w:val="006B13F8"/>
    <w:rsid w:val="006B1550"/>
    <w:rsid w:val="006B1690"/>
    <w:rsid w:val="006B16DF"/>
    <w:rsid w:val="006B1774"/>
    <w:rsid w:val="006B1838"/>
    <w:rsid w:val="006B1A33"/>
    <w:rsid w:val="006B1AE9"/>
    <w:rsid w:val="006B1C3B"/>
    <w:rsid w:val="006B1CA7"/>
    <w:rsid w:val="006B1D67"/>
    <w:rsid w:val="006B1D68"/>
    <w:rsid w:val="006B1F2B"/>
    <w:rsid w:val="006B1FB8"/>
    <w:rsid w:val="006B204E"/>
    <w:rsid w:val="006B21C7"/>
    <w:rsid w:val="006B239C"/>
    <w:rsid w:val="006B24B6"/>
    <w:rsid w:val="006B24FA"/>
    <w:rsid w:val="006B25B1"/>
    <w:rsid w:val="006B2685"/>
    <w:rsid w:val="006B27EA"/>
    <w:rsid w:val="006B2837"/>
    <w:rsid w:val="006B2880"/>
    <w:rsid w:val="006B2987"/>
    <w:rsid w:val="006B29EE"/>
    <w:rsid w:val="006B2A3B"/>
    <w:rsid w:val="006B2B7A"/>
    <w:rsid w:val="006B2C4C"/>
    <w:rsid w:val="006B2C90"/>
    <w:rsid w:val="006B2C94"/>
    <w:rsid w:val="006B2F7D"/>
    <w:rsid w:val="006B2FAB"/>
    <w:rsid w:val="006B2FAC"/>
    <w:rsid w:val="006B2FC3"/>
    <w:rsid w:val="006B2FCB"/>
    <w:rsid w:val="006B2FDE"/>
    <w:rsid w:val="006B30A3"/>
    <w:rsid w:val="006B33EA"/>
    <w:rsid w:val="006B3401"/>
    <w:rsid w:val="006B3429"/>
    <w:rsid w:val="006B35D1"/>
    <w:rsid w:val="006B364F"/>
    <w:rsid w:val="006B3671"/>
    <w:rsid w:val="006B3690"/>
    <w:rsid w:val="006B36DF"/>
    <w:rsid w:val="006B3846"/>
    <w:rsid w:val="006B384B"/>
    <w:rsid w:val="006B392D"/>
    <w:rsid w:val="006B393A"/>
    <w:rsid w:val="006B3AA6"/>
    <w:rsid w:val="006B3B51"/>
    <w:rsid w:val="006B3B70"/>
    <w:rsid w:val="006B3BDC"/>
    <w:rsid w:val="006B3CC8"/>
    <w:rsid w:val="006B3D85"/>
    <w:rsid w:val="006B3F2F"/>
    <w:rsid w:val="006B3FE6"/>
    <w:rsid w:val="006B4256"/>
    <w:rsid w:val="006B42CC"/>
    <w:rsid w:val="006B42D5"/>
    <w:rsid w:val="006B441B"/>
    <w:rsid w:val="006B446A"/>
    <w:rsid w:val="006B477D"/>
    <w:rsid w:val="006B47B1"/>
    <w:rsid w:val="006B47B8"/>
    <w:rsid w:val="006B4827"/>
    <w:rsid w:val="006B4923"/>
    <w:rsid w:val="006B4C43"/>
    <w:rsid w:val="006B4D15"/>
    <w:rsid w:val="006B4D56"/>
    <w:rsid w:val="006B4FB8"/>
    <w:rsid w:val="006B4FBF"/>
    <w:rsid w:val="006B52CC"/>
    <w:rsid w:val="006B53F1"/>
    <w:rsid w:val="006B541E"/>
    <w:rsid w:val="006B543B"/>
    <w:rsid w:val="006B5490"/>
    <w:rsid w:val="006B54F3"/>
    <w:rsid w:val="006B5624"/>
    <w:rsid w:val="006B569C"/>
    <w:rsid w:val="006B56EC"/>
    <w:rsid w:val="006B576A"/>
    <w:rsid w:val="006B5775"/>
    <w:rsid w:val="006B579D"/>
    <w:rsid w:val="006B58A9"/>
    <w:rsid w:val="006B5938"/>
    <w:rsid w:val="006B5B1E"/>
    <w:rsid w:val="006B5CB2"/>
    <w:rsid w:val="006B5D0A"/>
    <w:rsid w:val="006B5EC9"/>
    <w:rsid w:val="006B5F00"/>
    <w:rsid w:val="006B6018"/>
    <w:rsid w:val="006B6084"/>
    <w:rsid w:val="006B60C5"/>
    <w:rsid w:val="006B60D7"/>
    <w:rsid w:val="006B61F4"/>
    <w:rsid w:val="006B6219"/>
    <w:rsid w:val="006B622A"/>
    <w:rsid w:val="006B625E"/>
    <w:rsid w:val="006B62A5"/>
    <w:rsid w:val="006B62DB"/>
    <w:rsid w:val="006B6512"/>
    <w:rsid w:val="006B6519"/>
    <w:rsid w:val="006B66A7"/>
    <w:rsid w:val="006B66DA"/>
    <w:rsid w:val="006B67C6"/>
    <w:rsid w:val="006B6805"/>
    <w:rsid w:val="006B6874"/>
    <w:rsid w:val="006B6877"/>
    <w:rsid w:val="006B687D"/>
    <w:rsid w:val="006B68A9"/>
    <w:rsid w:val="006B69D2"/>
    <w:rsid w:val="006B6AF7"/>
    <w:rsid w:val="006B6C51"/>
    <w:rsid w:val="006B6CC9"/>
    <w:rsid w:val="006B6ED3"/>
    <w:rsid w:val="006B6ED4"/>
    <w:rsid w:val="006B6F83"/>
    <w:rsid w:val="006B6FD3"/>
    <w:rsid w:val="006B6FDC"/>
    <w:rsid w:val="006B7098"/>
    <w:rsid w:val="006B70C8"/>
    <w:rsid w:val="006B7144"/>
    <w:rsid w:val="006B725E"/>
    <w:rsid w:val="006B736D"/>
    <w:rsid w:val="006B73C8"/>
    <w:rsid w:val="006B743B"/>
    <w:rsid w:val="006B7646"/>
    <w:rsid w:val="006B764F"/>
    <w:rsid w:val="006B76E1"/>
    <w:rsid w:val="006B76E4"/>
    <w:rsid w:val="006B780B"/>
    <w:rsid w:val="006B7869"/>
    <w:rsid w:val="006B78AF"/>
    <w:rsid w:val="006B7AF2"/>
    <w:rsid w:val="006B7B42"/>
    <w:rsid w:val="006B7CC2"/>
    <w:rsid w:val="006B7D26"/>
    <w:rsid w:val="006B7D7C"/>
    <w:rsid w:val="006C01ED"/>
    <w:rsid w:val="006C01EE"/>
    <w:rsid w:val="006C04AA"/>
    <w:rsid w:val="006C05FF"/>
    <w:rsid w:val="006C06EF"/>
    <w:rsid w:val="006C06FD"/>
    <w:rsid w:val="006C0A13"/>
    <w:rsid w:val="006C0ABA"/>
    <w:rsid w:val="006C0D34"/>
    <w:rsid w:val="006C0D6A"/>
    <w:rsid w:val="006C0E07"/>
    <w:rsid w:val="006C0EA9"/>
    <w:rsid w:val="006C1028"/>
    <w:rsid w:val="006C10CB"/>
    <w:rsid w:val="006C15B0"/>
    <w:rsid w:val="006C1A61"/>
    <w:rsid w:val="006C1A8D"/>
    <w:rsid w:val="006C1C6E"/>
    <w:rsid w:val="006C1CAC"/>
    <w:rsid w:val="006C1DD6"/>
    <w:rsid w:val="006C1EFF"/>
    <w:rsid w:val="006C1FD7"/>
    <w:rsid w:val="006C1FF2"/>
    <w:rsid w:val="006C20D9"/>
    <w:rsid w:val="006C215C"/>
    <w:rsid w:val="006C2307"/>
    <w:rsid w:val="006C238C"/>
    <w:rsid w:val="006C242E"/>
    <w:rsid w:val="006C251E"/>
    <w:rsid w:val="006C2554"/>
    <w:rsid w:val="006C2584"/>
    <w:rsid w:val="006C25C1"/>
    <w:rsid w:val="006C25C3"/>
    <w:rsid w:val="006C273A"/>
    <w:rsid w:val="006C27A4"/>
    <w:rsid w:val="006C27F0"/>
    <w:rsid w:val="006C2824"/>
    <w:rsid w:val="006C2A92"/>
    <w:rsid w:val="006C2A9C"/>
    <w:rsid w:val="006C2B25"/>
    <w:rsid w:val="006C2C4B"/>
    <w:rsid w:val="006C2C88"/>
    <w:rsid w:val="006C2DAB"/>
    <w:rsid w:val="006C2DD3"/>
    <w:rsid w:val="006C2DD8"/>
    <w:rsid w:val="006C2E52"/>
    <w:rsid w:val="006C2F2B"/>
    <w:rsid w:val="006C2F7B"/>
    <w:rsid w:val="006C30A4"/>
    <w:rsid w:val="006C30A9"/>
    <w:rsid w:val="006C310A"/>
    <w:rsid w:val="006C3121"/>
    <w:rsid w:val="006C3155"/>
    <w:rsid w:val="006C318E"/>
    <w:rsid w:val="006C31D0"/>
    <w:rsid w:val="006C33CB"/>
    <w:rsid w:val="006C33EE"/>
    <w:rsid w:val="006C34A7"/>
    <w:rsid w:val="006C34D0"/>
    <w:rsid w:val="006C3739"/>
    <w:rsid w:val="006C375C"/>
    <w:rsid w:val="006C378F"/>
    <w:rsid w:val="006C3B1F"/>
    <w:rsid w:val="006C3B8A"/>
    <w:rsid w:val="006C3D9F"/>
    <w:rsid w:val="006C3DA5"/>
    <w:rsid w:val="006C3E35"/>
    <w:rsid w:val="006C3EE9"/>
    <w:rsid w:val="006C3F33"/>
    <w:rsid w:val="006C3F8A"/>
    <w:rsid w:val="006C4055"/>
    <w:rsid w:val="006C407A"/>
    <w:rsid w:val="006C41A2"/>
    <w:rsid w:val="006C42B6"/>
    <w:rsid w:val="006C4329"/>
    <w:rsid w:val="006C4367"/>
    <w:rsid w:val="006C43CD"/>
    <w:rsid w:val="006C44CE"/>
    <w:rsid w:val="006C463F"/>
    <w:rsid w:val="006C468B"/>
    <w:rsid w:val="006C47B8"/>
    <w:rsid w:val="006C491F"/>
    <w:rsid w:val="006C4972"/>
    <w:rsid w:val="006C49A5"/>
    <w:rsid w:val="006C49E2"/>
    <w:rsid w:val="006C49FF"/>
    <w:rsid w:val="006C4A38"/>
    <w:rsid w:val="006C4B31"/>
    <w:rsid w:val="006C4B88"/>
    <w:rsid w:val="006C4B9A"/>
    <w:rsid w:val="006C4D82"/>
    <w:rsid w:val="006C4D8A"/>
    <w:rsid w:val="006C4E4B"/>
    <w:rsid w:val="006C507D"/>
    <w:rsid w:val="006C508E"/>
    <w:rsid w:val="006C50CF"/>
    <w:rsid w:val="006C516C"/>
    <w:rsid w:val="006C5381"/>
    <w:rsid w:val="006C53BF"/>
    <w:rsid w:val="006C564F"/>
    <w:rsid w:val="006C56AD"/>
    <w:rsid w:val="006C5866"/>
    <w:rsid w:val="006C595A"/>
    <w:rsid w:val="006C5AD1"/>
    <w:rsid w:val="006C5B8D"/>
    <w:rsid w:val="006C5C0B"/>
    <w:rsid w:val="006C5C38"/>
    <w:rsid w:val="006C5EAA"/>
    <w:rsid w:val="006C6062"/>
    <w:rsid w:val="006C6193"/>
    <w:rsid w:val="006C61C6"/>
    <w:rsid w:val="006C6362"/>
    <w:rsid w:val="006C63E4"/>
    <w:rsid w:val="006C64E5"/>
    <w:rsid w:val="006C6535"/>
    <w:rsid w:val="006C6537"/>
    <w:rsid w:val="006C66A6"/>
    <w:rsid w:val="006C67E7"/>
    <w:rsid w:val="006C683F"/>
    <w:rsid w:val="006C68B2"/>
    <w:rsid w:val="006C6A94"/>
    <w:rsid w:val="006C6AAD"/>
    <w:rsid w:val="006C6ACB"/>
    <w:rsid w:val="006C6B1E"/>
    <w:rsid w:val="006C6C07"/>
    <w:rsid w:val="006C6C56"/>
    <w:rsid w:val="006C6D6E"/>
    <w:rsid w:val="006C6F49"/>
    <w:rsid w:val="006C7209"/>
    <w:rsid w:val="006C7229"/>
    <w:rsid w:val="006C72CC"/>
    <w:rsid w:val="006C73AC"/>
    <w:rsid w:val="006C73D3"/>
    <w:rsid w:val="006C75EE"/>
    <w:rsid w:val="006C7622"/>
    <w:rsid w:val="006C7A9A"/>
    <w:rsid w:val="006C7B7B"/>
    <w:rsid w:val="006C7BDE"/>
    <w:rsid w:val="006C7C6B"/>
    <w:rsid w:val="006C7D31"/>
    <w:rsid w:val="006C7E26"/>
    <w:rsid w:val="006C7F43"/>
    <w:rsid w:val="006C7F81"/>
    <w:rsid w:val="006D0059"/>
    <w:rsid w:val="006D006C"/>
    <w:rsid w:val="006D00CF"/>
    <w:rsid w:val="006D013E"/>
    <w:rsid w:val="006D02C9"/>
    <w:rsid w:val="006D0346"/>
    <w:rsid w:val="006D034F"/>
    <w:rsid w:val="006D0376"/>
    <w:rsid w:val="006D044A"/>
    <w:rsid w:val="006D046F"/>
    <w:rsid w:val="006D05E2"/>
    <w:rsid w:val="006D06E3"/>
    <w:rsid w:val="006D0877"/>
    <w:rsid w:val="006D0B04"/>
    <w:rsid w:val="006D0B45"/>
    <w:rsid w:val="006D0D01"/>
    <w:rsid w:val="006D0DC0"/>
    <w:rsid w:val="006D0E32"/>
    <w:rsid w:val="006D0EEA"/>
    <w:rsid w:val="006D0F1D"/>
    <w:rsid w:val="006D0F93"/>
    <w:rsid w:val="006D10C4"/>
    <w:rsid w:val="006D11A2"/>
    <w:rsid w:val="006D11BE"/>
    <w:rsid w:val="006D136C"/>
    <w:rsid w:val="006D187C"/>
    <w:rsid w:val="006D1976"/>
    <w:rsid w:val="006D19D3"/>
    <w:rsid w:val="006D1E79"/>
    <w:rsid w:val="006D1F1A"/>
    <w:rsid w:val="006D1F7E"/>
    <w:rsid w:val="006D2139"/>
    <w:rsid w:val="006D219D"/>
    <w:rsid w:val="006D2209"/>
    <w:rsid w:val="006D2244"/>
    <w:rsid w:val="006D2260"/>
    <w:rsid w:val="006D237E"/>
    <w:rsid w:val="006D2662"/>
    <w:rsid w:val="006D29EF"/>
    <w:rsid w:val="006D2A48"/>
    <w:rsid w:val="006D2A98"/>
    <w:rsid w:val="006D2B03"/>
    <w:rsid w:val="006D2B11"/>
    <w:rsid w:val="006D2C05"/>
    <w:rsid w:val="006D2D17"/>
    <w:rsid w:val="006D2DE2"/>
    <w:rsid w:val="006D31D8"/>
    <w:rsid w:val="006D32A1"/>
    <w:rsid w:val="006D3656"/>
    <w:rsid w:val="006D368B"/>
    <w:rsid w:val="006D37A3"/>
    <w:rsid w:val="006D37A6"/>
    <w:rsid w:val="006D3823"/>
    <w:rsid w:val="006D3844"/>
    <w:rsid w:val="006D3954"/>
    <w:rsid w:val="006D3A21"/>
    <w:rsid w:val="006D3AAE"/>
    <w:rsid w:val="006D3C3F"/>
    <w:rsid w:val="006D3C87"/>
    <w:rsid w:val="006D3D8E"/>
    <w:rsid w:val="006D3E2C"/>
    <w:rsid w:val="006D3FED"/>
    <w:rsid w:val="006D400C"/>
    <w:rsid w:val="006D4087"/>
    <w:rsid w:val="006D40A7"/>
    <w:rsid w:val="006D427F"/>
    <w:rsid w:val="006D4524"/>
    <w:rsid w:val="006D4563"/>
    <w:rsid w:val="006D4662"/>
    <w:rsid w:val="006D48E3"/>
    <w:rsid w:val="006D4938"/>
    <w:rsid w:val="006D4A29"/>
    <w:rsid w:val="006D4B58"/>
    <w:rsid w:val="006D4B66"/>
    <w:rsid w:val="006D4D9D"/>
    <w:rsid w:val="006D4DC7"/>
    <w:rsid w:val="006D4E48"/>
    <w:rsid w:val="006D4E59"/>
    <w:rsid w:val="006D4F1B"/>
    <w:rsid w:val="006D4F31"/>
    <w:rsid w:val="006D4F8E"/>
    <w:rsid w:val="006D5154"/>
    <w:rsid w:val="006D5206"/>
    <w:rsid w:val="006D52DE"/>
    <w:rsid w:val="006D5481"/>
    <w:rsid w:val="006D565C"/>
    <w:rsid w:val="006D5709"/>
    <w:rsid w:val="006D578F"/>
    <w:rsid w:val="006D579D"/>
    <w:rsid w:val="006D5852"/>
    <w:rsid w:val="006D58FA"/>
    <w:rsid w:val="006D5970"/>
    <w:rsid w:val="006D59B1"/>
    <w:rsid w:val="006D59F8"/>
    <w:rsid w:val="006D5A04"/>
    <w:rsid w:val="006D5A5F"/>
    <w:rsid w:val="006D5B04"/>
    <w:rsid w:val="006D5B56"/>
    <w:rsid w:val="006D5B68"/>
    <w:rsid w:val="006D5C21"/>
    <w:rsid w:val="006D5CED"/>
    <w:rsid w:val="006D5D31"/>
    <w:rsid w:val="006D5DA4"/>
    <w:rsid w:val="006D5F04"/>
    <w:rsid w:val="006D60C8"/>
    <w:rsid w:val="006D60E5"/>
    <w:rsid w:val="006D6110"/>
    <w:rsid w:val="006D61E4"/>
    <w:rsid w:val="006D6332"/>
    <w:rsid w:val="006D6347"/>
    <w:rsid w:val="006D642F"/>
    <w:rsid w:val="006D663D"/>
    <w:rsid w:val="006D6979"/>
    <w:rsid w:val="006D6980"/>
    <w:rsid w:val="006D6B40"/>
    <w:rsid w:val="006D6BD6"/>
    <w:rsid w:val="006D6CDE"/>
    <w:rsid w:val="006D6E6C"/>
    <w:rsid w:val="006D6EF9"/>
    <w:rsid w:val="006D6F81"/>
    <w:rsid w:val="006D7080"/>
    <w:rsid w:val="006D70BE"/>
    <w:rsid w:val="006D717A"/>
    <w:rsid w:val="006D72F2"/>
    <w:rsid w:val="006D7409"/>
    <w:rsid w:val="006D7459"/>
    <w:rsid w:val="006D7488"/>
    <w:rsid w:val="006D74FB"/>
    <w:rsid w:val="006D7528"/>
    <w:rsid w:val="006D75ED"/>
    <w:rsid w:val="006D7617"/>
    <w:rsid w:val="006D7997"/>
    <w:rsid w:val="006D7A25"/>
    <w:rsid w:val="006D7AC5"/>
    <w:rsid w:val="006D7C23"/>
    <w:rsid w:val="006D7D27"/>
    <w:rsid w:val="006D7DE7"/>
    <w:rsid w:val="006D7E38"/>
    <w:rsid w:val="006D7FF1"/>
    <w:rsid w:val="006E0169"/>
    <w:rsid w:val="006E018A"/>
    <w:rsid w:val="006E01C9"/>
    <w:rsid w:val="006E01EB"/>
    <w:rsid w:val="006E0336"/>
    <w:rsid w:val="006E0380"/>
    <w:rsid w:val="006E03F7"/>
    <w:rsid w:val="006E0621"/>
    <w:rsid w:val="006E06D3"/>
    <w:rsid w:val="006E0772"/>
    <w:rsid w:val="006E077B"/>
    <w:rsid w:val="006E0898"/>
    <w:rsid w:val="006E09F0"/>
    <w:rsid w:val="006E0A37"/>
    <w:rsid w:val="006E0D33"/>
    <w:rsid w:val="006E0D4D"/>
    <w:rsid w:val="006E0E14"/>
    <w:rsid w:val="006E0F5A"/>
    <w:rsid w:val="006E10D4"/>
    <w:rsid w:val="006E1122"/>
    <w:rsid w:val="006E11C9"/>
    <w:rsid w:val="006E1265"/>
    <w:rsid w:val="006E1337"/>
    <w:rsid w:val="006E13B2"/>
    <w:rsid w:val="006E148C"/>
    <w:rsid w:val="006E151A"/>
    <w:rsid w:val="006E1703"/>
    <w:rsid w:val="006E177E"/>
    <w:rsid w:val="006E18A8"/>
    <w:rsid w:val="006E18E1"/>
    <w:rsid w:val="006E190A"/>
    <w:rsid w:val="006E1931"/>
    <w:rsid w:val="006E19CC"/>
    <w:rsid w:val="006E19E4"/>
    <w:rsid w:val="006E19F7"/>
    <w:rsid w:val="006E1A72"/>
    <w:rsid w:val="006E1ACF"/>
    <w:rsid w:val="006E1BEB"/>
    <w:rsid w:val="006E1C98"/>
    <w:rsid w:val="006E1D46"/>
    <w:rsid w:val="006E1D57"/>
    <w:rsid w:val="006E1DB5"/>
    <w:rsid w:val="006E1E41"/>
    <w:rsid w:val="006E1E93"/>
    <w:rsid w:val="006E20EC"/>
    <w:rsid w:val="006E2129"/>
    <w:rsid w:val="006E23B4"/>
    <w:rsid w:val="006E23EB"/>
    <w:rsid w:val="006E248B"/>
    <w:rsid w:val="006E289D"/>
    <w:rsid w:val="006E2CFB"/>
    <w:rsid w:val="006E2F5A"/>
    <w:rsid w:val="006E3103"/>
    <w:rsid w:val="006E316E"/>
    <w:rsid w:val="006E3203"/>
    <w:rsid w:val="006E32F0"/>
    <w:rsid w:val="006E330A"/>
    <w:rsid w:val="006E3310"/>
    <w:rsid w:val="006E3332"/>
    <w:rsid w:val="006E3400"/>
    <w:rsid w:val="006E3422"/>
    <w:rsid w:val="006E36F3"/>
    <w:rsid w:val="006E3707"/>
    <w:rsid w:val="006E370F"/>
    <w:rsid w:val="006E372E"/>
    <w:rsid w:val="006E379F"/>
    <w:rsid w:val="006E3907"/>
    <w:rsid w:val="006E3B86"/>
    <w:rsid w:val="006E3BED"/>
    <w:rsid w:val="006E3CC3"/>
    <w:rsid w:val="006E3E41"/>
    <w:rsid w:val="006E3FAD"/>
    <w:rsid w:val="006E414C"/>
    <w:rsid w:val="006E42E7"/>
    <w:rsid w:val="006E42F2"/>
    <w:rsid w:val="006E43A6"/>
    <w:rsid w:val="006E440F"/>
    <w:rsid w:val="006E4711"/>
    <w:rsid w:val="006E474C"/>
    <w:rsid w:val="006E4814"/>
    <w:rsid w:val="006E4956"/>
    <w:rsid w:val="006E4989"/>
    <w:rsid w:val="006E4A8C"/>
    <w:rsid w:val="006E4B0F"/>
    <w:rsid w:val="006E4C70"/>
    <w:rsid w:val="006E4CA5"/>
    <w:rsid w:val="006E4E5B"/>
    <w:rsid w:val="006E4FF8"/>
    <w:rsid w:val="006E50F3"/>
    <w:rsid w:val="006E53E2"/>
    <w:rsid w:val="006E54B9"/>
    <w:rsid w:val="006E565D"/>
    <w:rsid w:val="006E56CF"/>
    <w:rsid w:val="006E57ED"/>
    <w:rsid w:val="006E57F4"/>
    <w:rsid w:val="006E58D0"/>
    <w:rsid w:val="006E59BD"/>
    <w:rsid w:val="006E5BD4"/>
    <w:rsid w:val="006E5CD2"/>
    <w:rsid w:val="006E5D1E"/>
    <w:rsid w:val="006E5D92"/>
    <w:rsid w:val="006E5E14"/>
    <w:rsid w:val="006E5EDB"/>
    <w:rsid w:val="006E5F67"/>
    <w:rsid w:val="006E6044"/>
    <w:rsid w:val="006E607D"/>
    <w:rsid w:val="006E60B6"/>
    <w:rsid w:val="006E6114"/>
    <w:rsid w:val="006E6416"/>
    <w:rsid w:val="006E6507"/>
    <w:rsid w:val="006E6571"/>
    <w:rsid w:val="006E6654"/>
    <w:rsid w:val="006E6657"/>
    <w:rsid w:val="006E66E8"/>
    <w:rsid w:val="006E67DC"/>
    <w:rsid w:val="006E681B"/>
    <w:rsid w:val="006E6833"/>
    <w:rsid w:val="006E6967"/>
    <w:rsid w:val="006E6AF2"/>
    <w:rsid w:val="006E6CCD"/>
    <w:rsid w:val="006E6D96"/>
    <w:rsid w:val="006E6EBD"/>
    <w:rsid w:val="006E6F0F"/>
    <w:rsid w:val="006E6FC6"/>
    <w:rsid w:val="006E703F"/>
    <w:rsid w:val="006E714E"/>
    <w:rsid w:val="006E71FD"/>
    <w:rsid w:val="006E73BE"/>
    <w:rsid w:val="006E749F"/>
    <w:rsid w:val="006E7653"/>
    <w:rsid w:val="006E7683"/>
    <w:rsid w:val="006E76CC"/>
    <w:rsid w:val="006E77A5"/>
    <w:rsid w:val="006E7892"/>
    <w:rsid w:val="006E78C4"/>
    <w:rsid w:val="006E7ACE"/>
    <w:rsid w:val="006E7AEA"/>
    <w:rsid w:val="006E7AEB"/>
    <w:rsid w:val="006E7C07"/>
    <w:rsid w:val="006E7CE3"/>
    <w:rsid w:val="006E7F0C"/>
    <w:rsid w:val="006F0003"/>
    <w:rsid w:val="006F0037"/>
    <w:rsid w:val="006F00D7"/>
    <w:rsid w:val="006F04EB"/>
    <w:rsid w:val="006F04FC"/>
    <w:rsid w:val="006F0569"/>
    <w:rsid w:val="006F057C"/>
    <w:rsid w:val="006F060C"/>
    <w:rsid w:val="006F06F7"/>
    <w:rsid w:val="006F0765"/>
    <w:rsid w:val="006F09C4"/>
    <w:rsid w:val="006F0A1D"/>
    <w:rsid w:val="006F0A8E"/>
    <w:rsid w:val="006F0B82"/>
    <w:rsid w:val="006F0B94"/>
    <w:rsid w:val="006F0C13"/>
    <w:rsid w:val="006F0D32"/>
    <w:rsid w:val="006F0E63"/>
    <w:rsid w:val="006F106C"/>
    <w:rsid w:val="006F1088"/>
    <w:rsid w:val="006F1167"/>
    <w:rsid w:val="006F1306"/>
    <w:rsid w:val="006F135E"/>
    <w:rsid w:val="006F1469"/>
    <w:rsid w:val="006F146A"/>
    <w:rsid w:val="006F179C"/>
    <w:rsid w:val="006F184C"/>
    <w:rsid w:val="006F1A2E"/>
    <w:rsid w:val="006F1A43"/>
    <w:rsid w:val="006F1A5F"/>
    <w:rsid w:val="006F1AF8"/>
    <w:rsid w:val="006F1C30"/>
    <w:rsid w:val="006F1D53"/>
    <w:rsid w:val="006F1E36"/>
    <w:rsid w:val="006F1E4D"/>
    <w:rsid w:val="006F1E6B"/>
    <w:rsid w:val="006F20CE"/>
    <w:rsid w:val="006F210E"/>
    <w:rsid w:val="006F228C"/>
    <w:rsid w:val="006F291C"/>
    <w:rsid w:val="006F2BB0"/>
    <w:rsid w:val="006F2CBA"/>
    <w:rsid w:val="006F2E0B"/>
    <w:rsid w:val="006F316D"/>
    <w:rsid w:val="006F330E"/>
    <w:rsid w:val="006F34BC"/>
    <w:rsid w:val="006F3512"/>
    <w:rsid w:val="006F35CB"/>
    <w:rsid w:val="006F36AA"/>
    <w:rsid w:val="006F3A20"/>
    <w:rsid w:val="006F3A45"/>
    <w:rsid w:val="006F3A90"/>
    <w:rsid w:val="006F3C4D"/>
    <w:rsid w:val="006F3CA8"/>
    <w:rsid w:val="006F3D58"/>
    <w:rsid w:val="006F3DE2"/>
    <w:rsid w:val="006F3F3B"/>
    <w:rsid w:val="006F3F9B"/>
    <w:rsid w:val="006F40BE"/>
    <w:rsid w:val="006F4141"/>
    <w:rsid w:val="006F4249"/>
    <w:rsid w:val="006F4391"/>
    <w:rsid w:val="006F43A1"/>
    <w:rsid w:val="006F442C"/>
    <w:rsid w:val="006F4461"/>
    <w:rsid w:val="006F449B"/>
    <w:rsid w:val="006F4586"/>
    <w:rsid w:val="006F45A8"/>
    <w:rsid w:val="006F463D"/>
    <w:rsid w:val="006F4640"/>
    <w:rsid w:val="006F46C2"/>
    <w:rsid w:val="006F4770"/>
    <w:rsid w:val="006F4782"/>
    <w:rsid w:val="006F47A4"/>
    <w:rsid w:val="006F4823"/>
    <w:rsid w:val="006F4830"/>
    <w:rsid w:val="006F4E7C"/>
    <w:rsid w:val="006F4E7F"/>
    <w:rsid w:val="006F4F32"/>
    <w:rsid w:val="006F4FFC"/>
    <w:rsid w:val="006F501C"/>
    <w:rsid w:val="006F518C"/>
    <w:rsid w:val="006F5209"/>
    <w:rsid w:val="006F5287"/>
    <w:rsid w:val="006F535F"/>
    <w:rsid w:val="006F564E"/>
    <w:rsid w:val="006F585B"/>
    <w:rsid w:val="006F58CB"/>
    <w:rsid w:val="006F598B"/>
    <w:rsid w:val="006F5A43"/>
    <w:rsid w:val="006F5A4F"/>
    <w:rsid w:val="006F5AB9"/>
    <w:rsid w:val="006F5AF4"/>
    <w:rsid w:val="006F5D2E"/>
    <w:rsid w:val="006F5E85"/>
    <w:rsid w:val="006F5E8D"/>
    <w:rsid w:val="006F5E9F"/>
    <w:rsid w:val="006F5EF9"/>
    <w:rsid w:val="006F5F83"/>
    <w:rsid w:val="006F5F93"/>
    <w:rsid w:val="006F616A"/>
    <w:rsid w:val="006F61F5"/>
    <w:rsid w:val="006F6266"/>
    <w:rsid w:val="006F6344"/>
    <w:rsid w:val="006F6494"/>
    <w:rsid w:val="006F64DE"/>
    <w:rsid w:val="006F6694"/>
    <w:rsid w:val="006F66EC"/>
    <w:rsid w:val="006F672A"/>
    <w:rsid w:val="006F6731"/>
    <w:rsid w:val="006F6735"/>
    <w:rsid w:val="006F69E4"/>
    <w:rsid w:val="006F6D04"/>
    <w:rsid w:val="006F6DFE"/>
    <w:rsid w:val="006F6E41"/>
    <w:rsid w:val="006F6EBF"/>
    <w:rsid w:val="006F6EDB"/>
    <w:rsid w:val="006F6EF1"/>
    <w:rsid w:val="006F6F31"/>
    <w:rsid w:val="006F70AB"/>
    <w:rsid w:val="006F7145"/>
    <w:rsid w:val="006F7445"/>
    <w:rsid w:val="006F7629"/>
    <w:rsid w:val="006F7664"/>
    <w:rsid w:val="006F78C2"/>
    <w:rsid w:val="006F7902"/>
    <w:rsid w:val="006F79E6"/>
    <w:rsid w:val="006F7C73"/>
    <w:rsid w:val="006F7C99"/>
    <w:rsid w:val="006F7D0E"/>
    <w:rsid w:val="006F7E7F"/>
    <w:rsid w:val="006F7F5F"/>
    <w:rsid w:val="00700046"/>
    <w:rsid w:val="0070008C"/>
    <w:rsid w:val="007001D7"/>
    <w:rsid w:val="00700397"/>
    <w:rsid w:val="007003CE"/>
    <w:rsid w:val="007004FE"/>
    <w:rsid w:val="007005BC"/>
    <w:rsid w:val="00700724"/>
    <w:rsid w:val="007009E8"/>
    <w:rsid w:val="00700AB2"/>
    <w:rsid w:val="00700BE0"/>
    <w:rsid w:val="00700EA3"/>
    <w:rsid w:val="0070122D"/>
    <w:rsid w:val="00701321"/>
    <w:rsid w:val="007013D3"/>
    <w:rsid w:val="0070146B"/>
    <w:rsid w:val="00701478"/>
    <w:rsid w:val="007014B4"/>
    <w:rsid w:val="00701510"/>
    <w:rsid w:val="0070151C"/>
    <w:rsid w:val="007017EF"/>
    <w:rsid w:val="00701858"/>
    <w:rsid w:val="00701973"/>
    <w:rsid w:val="007019A4"/>
    <w:rsid w:val="00701A6E"/>
    <w:rsid w:val="00701AA8"/>
    <w:rsid w:val="00701B4D"/>
    <w:rsid w:val="00701B6F"/>
    <w:rsid w:val="00701B82"/>
    <w:rsid w:val="00701BF5"/>
    <w:rsid w:val="00701E4C"/>
    <w:rsid w:val="00701EA5"/>
    <w:rsid w:val="00701F40"/>
    <w:rsid w:val="00702083"/>
    <w:rsid w:val="0070208B"/>
    <w:rsid w:val="00702109"/>
    <w:rsid w:val="00702190"/>
    <w:rsid w:val="007022E8"/>
    <w:rsid w:val="00702331"/>
    <w:rsid w:val="00702480"/>
    <w:rsid w:val="007024A1"/>
    <w:rsid w:val="00702553"/>
    <w:rsid w:val="00702661"/>
    <w:rsid w:val="007026D0"/>
    <w:rsid w:val="0070278B"/>
    <w:rsid w:val="007027C2"/>
    <w:rsid w:val="0070284C"/>
    <w:rsid w:val="00702928"/>
    <w:rsid w:val="00702976"/>
    <w:rsid w:val="007029B9"/>
    <w:rsid w:val="007029E5"/>
    <w:rsid w:val="00702A33"/>
    <w:rsid w:val="00702AAC"/>
    <w:rsid w:val="00702AC4"/>
    <w:rsid w:val="00702C16"/>
    <w:rsid w:val="00702D5B"/>
    <w:rsid w:val="00702F5A"/>
    <w:rsid w:val="0070304D"/>
    <w:rsid w:val="00703069"/>
    <w:rsid w:val="00703157"/>
    <w:rsid w:val="0070321D"/>
    <w:rsid w:val="0070326F"/>
    <w:rsid w:val="007032AD"/>
    <w:rsid w:val="007033C9"/>
    <w:rsid w:val="0070357A"/>
    <w:rsid w:val="007035B1"/>
    <w:rsid w:val="00703602"/>
    <w:rsid w:val="00703662"/>
    <w:rsid w:val="007037EE"/>
    <w:rsid w:val="007038C9"/>
    <w:rsid w:val="00703B0A"/>
    <w:rsid w:val="00703BEF"/>
    <w:rsid w:val="00703C36"/>
    <w:rsid w:val="00703DA2"/>
    <w:rsid w:val="00703E81"/>
    <w:rsid w:val="00704206"/>
    <w:rsid w:val="007042F3"/>
    <w:rsid w:val="00704430"/>
    <w:rsid w:val="007044DE"/>
    <w:rsid w:val="00704692"/>
    <w:rsid w:val="0070476E"/>
    <w:rsid w:val="007048A5"/>
    <w:rsid w:val="00704A74"/>
    <w:rsid w:val="00704B0A"/>
    <w:rsid w:val="00704B82"/>
    <w:rsid w:val="00704DE6"/>
    <w:rsid w:val="00704E51"/>
    <w:rsid w:val="00705005"/>
    <w:rsid w:val="00705096"/>
    <w:rsid w:val="0070520B"/>
    <w:rsid w:val="00705447"/>
    <w:rsid w:val="007054A2"/>
    <w:rsid w:val="007056F3"/>
    <w:rsid w:val="00705718"/>
    <w:rsid w:val="00705760"/>
    <w:rsid w:val="007057AA"/>
    <w:rsid w:val="0070583E"/>
    <w:rsid w:val="007058E7"/>
    <w:rsid w:val="0070595A"/>
    <w:rsid w:val="00705A39"/>
    <w:rsid w:val="00705A77"/>
    <w:rsid w:val="00705AA4"/>
    <w:rsid w:val="00705B85"/>
    <w:rsid w:val="00705D0C"/>
    <w:rsid w:val="00705D32"/>
    <w:rsid w:val="00705F17"/>
    <w:rsid w:val="00705FA0"/>
    <w:rsid w:val="00705FDD"/>
    <w:rsid w:val="00706129"/>
    <w:rsid w:val="00706229"/>
    <w:rsid w:val="007062F4"/>
    <w:rsid w:val="00706481"/>
    <w:rsid w:val="007065DB"/>
    <w:rsid w:val="007066C1"/>
    <w:rsid w:val="007066F2"/>
    <w:rsid w:val="00706730"/>
    <w:rsid w:val="007067F7"/>
    <w:rsid w:val="00706841"/>
    <w:rsid w:val="00706843"/>
    <w:rsid w:val="007068A2"/>
    <w:rsid w:val="00706964"/>
    <w:rsid w:val="00706E12"/>
    <w:rsid w:val="00706E7A"/>
    <w:rsid w:val="00706F13"/>
    <w:rsid w:val="00706F18"/>
    <w:rsid w:val="00706F42"/>
    <w:rsid w:val="00706F43"/>
    <w:rsid w:val="007070A8"/>
    <w:rsid w:val="007070C2"/>
    <w:rsid w:val="0070724A"/>
    <w:rsid w:val="007072B9"/>
    <w:rsid w:val="00707400"/>
    <w:rsid w:val="0070759A"/>
    <w:rsid w:val="00707657"/>
    <w:rsid w:val="0070778A"/>
    <w:rsid w:val="0070780C"/>
    <w:rsid w:val="007078FC"/>
    <w:rsid w:val="00707A6A"/>
    <w:rsid w:val="00707A8E"/>
    <w:rsid w:val="00707AB1"/>
    <w:rsid w:val="00707B67"/>
    <w:rsid w:val="00707BB3"/>
    <w:rsid w:val="00707C0A"/>
    <w:rsid w:val="00707D0E"/>
    <w:rsid w:val="00707E77"/>
    <w:rsid w:val="00707F6B"/>
    <w:rsid w:val="00710269"/>
    <w:rsid w:val="00710452"/>
    <w:rsid w:val="00710472"/>
    <w:rsid w:val="00710499"/>
    <w:rsid w:val="007105F5"/>
    <w:rsid w:val="0071080E"/>
    <w:rsid w:val="0071083A"/>
    <w:rsid w:val="007108D7"/>
    <w:rsid w:val="00710A22"/>
    <w:rsid w:val="00710AD9"/>
    <w:rsid w:val="00710B47"/>
    <w:rsid w:val="00710B76"/>
    <w:rsid w:val="00710BA7"/>
    <w:rsid w:val="00710BF1"/>
    <w:rsid w:val="00710C5C"/>
    <w:rsid w:val="00710CD6"/>
    <w:rsid w:val="00710DB3"/>
    <w:rsid w:val="00710ECC"/>
    <w:rsid w:val="00710FAF"/>
    <w:rsid w:val="00711150"/>
    <w:rsid w:val="00711315"/>
    <w:rsid w:val="00711567"/>
    <w:rsid w:val="007115E6"/>
    <w:rsid w:val="0071164B"/>
    <w:rsid w:val="007117DC"/>
    <w:rsid w:val="00711A89"/>
    <w:rsid w:val="00711AA1"/>
    <w:rsid w:val="00711ADF"/>
    <w:rsid w:val="00711B80"/>
    <w:rsid w:val="00711BDF"/>
    <w:rsid w:val="00711D0B"/>
    <w:rsid w:val="00711F2F"/>
    <w:rsid w:val="00711F67"/>
    <w:rsid w:val="00711FC0"/>
    <w:rsid w:val="00712040"/>
    <w:rsid w:val="00712087"/>
    <w:rsid w:val="00712128"/>
    <w:rsid w:val="00712136"/>
    <w:rsid w:val="00712233"/>
    <w:rsid w:val="007122B7"/>
    <w:rsid w:val="007122E6"/>
    <w:rsid w:val="0071246E"/>
    <w:rsid w:val="00712728"/>
    <w:rsid w:val="0071278C"/>
    <w:rsid w:val="007128BC"/>
    <w:rsid w:val="00712965"/>
    <w:rsid w:val="00712966"/>
    <w:rsid w:val="00712A72"/>
    <w:rsid w:val="00712ACA"/>
    <w:rsid w:val="00712AD9"/>
    <w:rsid w:val="00712B71"/>
    <w:rsid w:val="00712BA2"/>
    <w:rsid w:val="00712C71"/>
    <w:rsid w:val="00712CF0"/>
    <w:rsid w:val="00712E8A"/>
    <w:rsid w:val="00712EC8"/>
    <w:rsid w:val="00712F8C"/>
    <w:rsid w:val="00713137"/>
    <w:rsid w:val="007132D8"/>
    <w:rsid w:val="007133B9"/>
    <w:rsid w:val="00713477"/>
    <w:rsid w:val="00713671"/>
    <w:rsid w:val="0071375A"/>
    <w:rsid w:val="00713781"/>
    <w:rsid w:val="007137BD"/>
    <w:rsid w:val="00713F8C"/>
    <w:rsid w:val="00714085"/>
    <w:rsid w:val="007140F7"/>
    <w:rsid w:val="0071410F"/>
    <w:rsid w:val="007141F3"/>
    <w:rsid w:val="007141FE"/>
    <w:rsid w:val="007142E8"/>
    <w:rsid w:val="00714477"/>
    <w:rsid w:val="0071457D"/>
    <w:rsid w:val="007148EC"/>
    <w:rsid w:val="00714902"/>
    <w:rsid w:val="00714A44"/>
    <w:rsid w:val="00714AA4"/>
    <w:rsid w:val="00714B65"/>
    <w:rsid w:val="00714C03"/>
    <w:rsid w:val="00714CE0"/>
    <w:rsid w:val="00714F4C"/>
    <w:rsid w:val="0071507D"/>
    <w:rsid w:val="00715081"/>
    <w:rsid w:val="0071509F"/>
    <w:rsid w:val="007150E5"/>
    <w:rsid w:val="0071513E"/>
    <w:rsid w:val="00715212"/>
    <w:rsid w:val="007152B3"/>
    <w:rsid w:val="007153B3"/>
    <w:rsid w:val="007158EB"/>
    <w:rsid w:val="007159A6"/>
    <w:rsid w:val="007159B0"/>
    <w:rsid w:val="00715B04"/>
    <w:rsid w:val="00715C58"/>
    <w:rsid w:val="00715D00"/>
    <w:rsid w:val="00715DA4"/>
    <w:rsid w:val="00715E09"/>
    <w:rsid w:val="00715F5D"/>
    <w:rsid w:val="00716045"/>
    <w:rsid w:val="00716067"/>
    <w:rsid w:val="007160B8"/>
    <w:rsid w:val="00716121"/>
    <w:rsid w:val="00716683"/>
    <w:rsid w:val="00716703"/>
    <w:rsid w:val="007167C2"/>
    <w:rsid w:val="00716ACA"/>
    <w:rsid w:val="00716BFF"/>
    <w:rsid w:val="00716D09"/>
    <w:rsid w:val="00716D20"/>
    <w:rsid w:val="00716D80"/>
    <w:rsid w:val="00716DA1"/>
    <w:rsid w:val="00716DF4"/>
    <w:rsid w:val="00716F51"/>
    <w:rsid w:val="00716FB4"/>
    <w:rsid w:val="0071716F"/>
    <w:rsid w:val="00717286"/>
    <w:rsid w:val="007174AC"/>
    <w:rsid w:val="0071754E"/>
    <w:rsid w:val="0071766F"/>
    <w:rsid w:val="007176C4"/>
    <w:rsid w:val="007178B7"/>
    <w:rsid w:val="00717978"/>
    <w:rsid w:val="00717A15"/>
    <w:rsid w:val="00717B4A"/>
    <w:rsid w:val="00717B5A"/>
    <w:rsid w:val="00717C89"/>
    <w:rsid w:val="00717CC3"/>
    <w:rsid w:val="00717D67"/>
    <w:rsid w:val="00717D91"/>
    <w:rsid w:val="00717DD3"/>
    <w:rsid w:val="00717EA3"/>
    <w:rsid w:val="00717EC7"/>
    <w:rsid w:val="00717F58"/>
    <w:rsid w:val="00717FBD"/>
    <w:rsid w:val="00720292"/>
    <w:rsid w:val="007204FE"/>
    <w:rsid w:val="0072068C"/>
    <w:rsid w:val="00720762"/>
    <w:rsid w:val="00720876"/>
    <w:rsid w:val="007208C1"/>
    <w:rsid w:val="0072094E"/>
    <w:rsid w:val="00720A88"/>
    <w:rsid w:val="00720B3C"/>
    <w:rsid w:val="00720C36"/>
    <w:rsid w:val="00720DF6"/>
    <w:rsid w:val="00721037"/>
    <w:rsid w:val="00721044"/>
    <w:rsid w:val="0072109C"/>
    <w:rsid w:val="007211AA"/>
    <w:rsid w:val="0072130B"/>
    <w:rsid w:val="007213B3"/>
    <w:rsid w:val="00721455"/>
    <w:rsid w:val="00721511"/>
    <w:rsid w:val="007215EA"/>
    <w:rsid w:val="0072190C"/>
    <w:rsid w:val="00721946"/>
    <w:rsid w:val="00721A70"/>
    <w:rsid w:val="00721CBE"/>
    <w:rsid w:val="00721D46"/>
    <w:rsid w:val="00721DAE"/>
    <w:rsid w:val="00721E75"/>
    <w:rsid w:val="00721E9D"/>
    <w:rsid w:val="00721EA5"/>
    <w:rsid w:val="00721FF4"/>
    <w:rsid w:val="007220B6"/>
    <w:rsid w:val="0072227C"/>
    <w:rsid w:val="00722326"/>
    <w:rsid w:val="0072232B"/>
    <w:rsid w:val="0072257A"/>
    <w:rsid w:val="00722581"/>
    <w:rsid w:val="00722697"/>
    <w:rsid w:val="007227B6"/>
    <w:rsid w:val="0072286A"/>
    <w:rsid w:val="007228C5"/>
    <w:rsid w:val="0072294C"/>
    <w:rsid w:val="00722A81"/>
    <w:rsid w:val="00722CDB"/>
    <w:rsid w:val="00722FA5"/>
    <w:rsid w:val="0072317A"/>
    <w:rsid w:val="007231FB"/>
    <w:rsid w:val="0072320B"/>
    <w:rsid w:val="00723264"/>
    <w:rsid w:val="00723892"/>
    <w:rsid w:val="0072392D"/>
    <w:rsid w:val="00723984"/>
    <w:rsid w:val="00723A47"/>
    <w:rsid w:val="00723A78"/>
    <w:rsid w:val="00723AC7"/>
    <w:rsid w:val="00723B6B"/>
    <w:rsid w:val="00723C02"/>
    <w:rsid w:val="00723CFD"/>
    <w:rsid w:val="00723D64"/>
    <w:rsid w:val="00723DEB"/>
    <w:rsid w:val="00723E2A"/>
    <w:rsid w:val="00723E35"/>
    <w:rsid w:val="007243D9"/>
    <w:rsid w:val="007245C5"/>
    <w:rsid w:val="007245C8"/>
    <w:rsid w:val="007245F1"/>
    <w:rsid w:val="0072467A"/>
    <w:rsid w:val="00724685"/>
    <w:rsid w:val="0072468B"/>
    <w:rsid w:val="007247E7"/>
    <w:rsid w:val="00724801"/>
    <w:rsid w:val="00724884"/>
    <w:rsid w:val="00724AF2"/>
    <w:rsid w:val="00724B97"/>
    <w:rsid w:val="00724C21"/>
    <w:rsid w:val="00724C93"/>
    <w:rsid w:val="00724CA7"/>
    <w:rsid w:val="00724D3B"/>
    <w:rsid w:val="00725005"/>
    <w:rsid w:val="00725052"/>
    <w:rsid w:val="00725208"/>
    <w:rsid w:val="00725229"/>
    <w:rsid w:val="007252DD"/>
    <w:rsid w:val="0072530B"/>
    <w:rsid w:val="0072537D"/>
    <w:rsid w:val="007253D7"/>
    <w:rsid w:val="00725511"/>
    <w:rsid w:val="00725552"/>
    <w:rsid w:val="007255A0"/>
    <w:rsid w:val="007256AA"/>
    <w:rsid w:val="007256B9"/>
    <w:rsid w:val="00725785"/>
    <w:rsid w:val="00725849"/>
    <w:rsid w:val="007259A9"/>
    <w:rsid w:val="007259B1"/>
    <w:rsid w:val="00725D39"/>
    <w:rsid w:val="00725EE5"/>
    <w:rsid w:val="00725F19"/>
    <w:rsid w:val="00725F62"/>
    <w:rsid w:val="00726056"/>
    <w:rsid w:val="007260E7"/>
    <w:rsid w:val="0072623C"/>
    <w:rsid w:val="007263A2"/>
    <w:rsid w:val="0072641B"/>
    <w:rsid w:val="0072649B"/>
    <w:rsid w:val="0072676C"/>
    <w:rsid w:val="007267C1"/>
    <w:rsid w:val="00726802"/>
    <w:rsid w:val="00726822"/>
    <w:rsid w:val="00726873"/>
    <w:rsid w:val="007268FC"/>
    <w:rsid w:val="0072697C"/>
    <w:rsid w:val="00726A84"/>
    <w:rsid w:val="00726B52"/>
    <w:rsid w:val="00726BA1"/>
    <w:rsid w:val="00726BD6"/>
    <w:rsid w:val="00726EB5"/>
    <w:rsid w:val="00726ED0"/>
    <w:rsid w:val="007270CA"/>
    <w:rsid w:val="00727394"/>
    <w:rsid w:val="007273BF"/>
    <w:rsid w:val="00727872"/>
    <w:rsid w:val="007278F2"/>
    <w:rsid w:val="00727B19"/>
    <w:rsid w:val="00727B35"/>
    <w:rsid w:val="00727B3F"/>
    <w:rsid w:val="00727BE5"/>
    <w:rsid w:val="00727D9E"/>
    <w:rsid w:val="00727F62"/>
    <w:rsid w:val="0073024F"/>
    <w:rsid w:val="00730262"/>
    <w:rsid w:val="007302BF"/>
    <w:rsid w:val="0073041C"/>
    <w:rsid w:val="0073048A"/>
    <w:rsid w:val="0073049B"/>
    <w:rsid w:val="00730567"/>
    <w:rsid w:val="007305F4"/>
    <w:rsid w:val="007306E9"/>
    <w:rsid w:val="00730787"/>
    <w:rsid w:val="0073093B"/>
    <w:rsid w:val="00730B34"/>
    <w:rsid w:val="00730B52"/>
    <w:rsid w:val="00730B73"/>
    <w:rsid w:val="00730B79"/>
    <w:rsid w:val="00730D32"/>
    <w:rsid w:val="00730E2C"/>
    <w:rsid w:val="00730E54"/>
    <w:rsid w:val="00730ED3"/>
    <w:rsid w:val="00730F74"/>
    <w:rsid w:val="00730FB0"/>
    <w:rsid w:val="007313C1"/>
    <w:rsid w:val="00731417"/>
    <w:rsid w:val="0073147E"/>
    <w:rsid w:val="0073153F"/>
    <w:rsid w:val="0073170C"/>
    <w:rsid w:val="00731756"/>
    <w:rsid w:val="007317FE"/>
    <w:rsid w:val="0073195B"/>
    <w:rsid w:val="007319C8"/>
    <w:rsid w:val="00731A3E"/>
    <w:rsid w:val="00731A9F"/>
    <w:rsid w:val="00731B44"/>
    <w:rsid w:val="00731C0E"/>
    <w:rsid w:val="00731C6D"/>
    <w:rsid w:val="00731DA8"/>
    <w:rsid w:val="00731E60"/>
    <w:rsid w:val="00731F9A"/>
    <w:rsid w:val="00732120"/>
    <w:rsid w:val="007321B4"/>
    <w:rsid w:val="00732253"/>
    <w:rsid w:val="007322AE"/>
    <w:rsid w:val="00732329"/>
    <w:rsid w:val="007323E3"/>
    <w:rsid w:val="0073243A"/>
    <w:rsid w:val="007324E8"/>
    <w:rsid w:val="007324F4"/>
    <w:rsid w:val="007325D6"/>
    <w:rsid w:val="00732600"/>
    <w:rsid w:val="0073260F"/>
    <w:rsid w:val="007326D3"/>
    <w:rsid w:val="00732750"/>
    <w:rsid w:val="0073278C"/>
    <w:rsid w:val="007329D9"/>
    <w:rsid w:val="00732A84"/>
    <w:rsid w:val="00732C12"/>
    <w:rsid w:val="00732CAC"/>
    <w:rsid w:val="00732D91"/>
    <w:rsid w:val="00732E0F"/>
    <w:rsid w:val="00732E92"/>
    <w:rsid w:val="00732ED9"/>
    <w:rsid w:val="00732EDB"/>
    <w:rsid w:val="00733165"/>
    <w:rsid w:val="007331FD"/>
    <w:rsid w:val="00733364"/>
    <w:rsid w:val="007334E1"/>
    <w:rsid w:val="0073359B"/>
    <w:rsid w:val="00733900"/>
    <w:rsid w:val="00733AD9"/>
    <w:rsid w:val="00733C01"/>
    <w:rsid w:val="00733C8B"/>
    <w:rsid w:val="00733D4F"/>
    <w:rsid w:val="00733F6C"/>
    <w:rsid w:val="007340F5"/>
    <w:rsid w:val="00734452"/>
    <w:rsid w:val="0073446F"/>
    <w:rsid w:val="007344B2"/>
    <w:rsid w:val="0073455E"/>
    <w:rsid w:val="007345A3"/>
    <w:rsid w:val="007346B3"/>
    <w:rsid w:val="007347EF"/>
    <w:rsid w:val="0073484D"/>
    <w:rsid w:val="007348FC"/>
    <w:rsid w:val="00734B4E"/>
    <w:rsid w:val="00734B91"/>
    <w:rsid w:val="00734DD9"/>
    <w:rsid w:val="007351D7"/>
    <w:rsid w:val="00735273"/>
    <w:rsid w:val="007352CF"/>
    <w:rsid w:val="00735534"/>
    <w:rsid w:val="00735844"/>
    <w:rsid w:val="00735986"/>
    <w:rsid w:val="00735997"/>
    <w:rsid w:val="00735B7E"/>
    <w:rsid w:val="00735CBC"/>
    <w:rsid w:val="00735D05"/>
    <w:rsid w:val="00735FA9"/>
    <w:rsid w:val="0073601F"/>
    <w:rsid w:val="007361D8"/>
    <w:rsid w:val="00736297"/>
    <w:rsid w:val="007362FE"/>
    <w:rsid w:val="007363CD"/>
    <w:rsid w:val="00736580"/>
    <w:rsid w:val="0073660B"/>
    <w:rsid w:val="00736674"/>
    <w:rsid w:val="00736816"/>
    <w:rsid w:val="00736AC5"/>
    <w:rsid w:val="00736CE3"/>
    <w:rsid w:val="00736D52"/>
    <w:rsid w:val="00736D58"/>
    <w:rsid w:val="00736ED3"/>
    <w:rsid w:val="00736FA5"/>
    <w:rsid w:val="00736FEC"/>
    <w:rsid w:val="00737093"/>
    <w:rsid w:val="0073721B"/>
    <w:rsid w:val="00737249"/>
    <w:rsid w:val="007372CF"/>
    <w:rsid w:val="007372E1"/>
    <w:rsid w:val="007374E5"/>
    <w:rsid w:val="0073750D"/>
    <w:rsid w:val="007375A2"/>
    <w:rsid w:val="007375D8"/>
    <w:rsid w:val="007375DE"/>
    <w:rsid w:val="00737837"/>
    <w:rsid w:val="00737850"/>
    <w:rsid w:val="007378D0"/>
    <w:rsid w:val="007378E6"/>
    <w:rsid w:val="007379B1"/>
    <w:rsid w:val="00737BB7"/>
    <w:rsid w:val="00737DA2"/>
    <w:rsid w:val="00740053"/>
    <w:rsid w:val="007400EF"/>
    <w:rsid w:val="00740194"/>
    <w:rsid w:val="0074026A"/>
    <w:rsid w:val="00740299"/>
    <w:rsid w:val="007402B1"/>
    <w:rsid w:val="007403F5"/>
    <w:rsid w:val="0074040D"/>
    <w:rsid w:val="00740436"/>
    <w:rsid w:val="007406C0"/>
    <w:rsid w:val="00740716"/>
    <w:rsid w:val="0074088E"/>
    <w:rsid w:val="00740901"/>
    <w:rsid w:val="00740A6F"/>
    <w:rsid w:val="00740A88"/>
    <w:rsid w:val="00740B24"/>
    <w:rsid w:val="00740CF9"/>
    <w:rsid w:val="00740D45"/>
    <w:rsid w:val="00740E8E"/>
    <w:rsid w:val="00740F45"/>
    <w:rsid w:val="0074104A"/>
    <w:rsid w:val="00741172"/>
    <w:rsid w:val="007411C3"/>
    <w:rsid w:val="007412B1"/>
    <w:rsid w:val="007412F5"/>
    <w:rsid w:val="007413D9"/>
    <w:rsid w:val="00741583"/>
    <w:rsid w:val="00741688"/>
    <w:rsid w:val="007416D1"/>
    <w:rsid w:val="007417AB"/>
    <w:rsid w:val="007417C7"/>
    <w:rsid w:val="007418FE"/>
    <w:rsid w:val="007419D4"/>
    <w:rsid w:val="007419F9"/>
    <w:rsid w:val="00741A21"/>
    <w:rsid w:val="00741A7E"/>
    <w:rsid w:val="00741AC6"/>
    <w:rsid w:val="00741B70"/>
    <w:rsid w:val="00741BE3"/>
    <w:rsid w:val="00741C01"/>
    <w:rsid w:val="00741CF6"/>
    <w:rsid w:val="00741D40"/>
    <w:rsid w:val="00741D71"/>
    <w:rsid w:val="00741DB3"/>
    <w:rsid w:val="00741FD7"/>
    <w:rsid w:val="00742030"/>
    <w:rsid w:val="00742235"/>
    <w:rsid w:val="007422AD"/>
    <w:rsid w:val="007422F0"/>
    <w:rsid w:val="0074250D"/>
    <w:rsid w:val="00742526"/>
    <w:rsid w:val="007426AA"/>
    <w:rsid w:val="0074275D"/>
    <w:rsid w:val="00742907"/>
    <w:rsid w:val="00742A8C"/>
    <w:rsid w:val="00742B3A"/>
    <w:rsid w:val="00742BBC"/>
    <w:rsid w:val="00742BC1"/>
    <w:rsid w:val="00742C3A"/>
    <w:rsid w:val="00742C46"/>
    <w:rsid w:val="00742C89"/>
    <w:rsid w:val="00742DB1"/>
    <w:rsid w:val="00742E02"/>
    <w:rsid w:val="00742E05"/>
    <w:rsid w:val="00742F05"/>
    <w:rsid w:val="00742FB6"/>
    <w:rsid w:val="007430FB"/>
    <w:rsid w:val="007431B2"/>
    <w:rsid w:val="007434D5"/>
    <w:rsid w:val="007434DB"/>
    <w:rsid w:val="00743566"/>
    <w:rsid w:val="00743723"/>
    <w:rsid w:val="007437DC"/>
    <w:rsid w:val="00743A2D"/>
    <w:rsid w:val="00743A5F"/>
    <w:rsid w:val="00743B17"/>
    <w:rsid w:val="00743B42"/>
    <w:rsid w:val="00743BBD"/>
    <w:rsid w:val="00743C22"/>
    <w:rsid w:val="00743CA1"/>
    <w:rsid w:val="00743E9B"/>
    <w:rsid w:val="00743F1E"/>
    <w:rsid w:val="0074400B"/>
    <w:rsid w:val="007440C2"/>
    <w:rsid w:val="007440D4"/>
    <w:rsid w:val="007440F4"/>
    <w:rsid w:val="00744164"/>
    <w:rsid w:val="00744200"/>
    <w:rsid w:val="007442B6"/>
    <w:rsid w:val="00744664"/>
    <w:rsid w:val="007448CD"/>
    <w:rsid w:val="00744978"/>
    <w:rsid w:val="00744ABF"/>
    <w:rsid w:val="00744C5B"/>
    <w:rsid w:val="007452B9"/>
    <w:rsid w:val="00745338"/>
    <w:rsid w:val="0074534B"/>
    <w:rsid w:val="007453CF"/>
    <w:rsid w:val="00745469"/>
    <w:rsid w:val="0074548C"/>
    <w:rsid w:val="00745578"/>
    <w:rsid w:val="00745689"/>
    <w:rsid w:val="007456DD"/>
    <w:rsid w:val="00745775"/>
    <w:rsid w:val="00745852"/>
    <w:rsid w:val="00745892"/>
    <w:rsid w:val="007458A9"/>
    <w:rsid w:val="0074591C"/>
    <w:rsid w:val="0074593D"/>
    <w:rsid w:val="00745C38"/>
    <w:rsid w:val="00745DF1"/>
    <w:rsid w:val="00745E0A"/>
    <w:rsid w:val="00745FDB"/>
    <w:rsid w:val="00746096"/>
    <w:rsid w:val="007460E3"/>
    <w:rsid w:val="00746193"/>
    <w:rsid w:val="00746240"/>
    <w:rsid w:val="0074625F"/>
    <w:rsid w:val="00746675"/>
    <w:rsid w:val="007466A8"/>
    <w:rsid w:val="0074686E"/>
    <w:rsid w:val="007468F1"/>
    <w:rsid w:val="00746929"/>
    <w:rsid w:val="00746956"/>
    <w:rsid w:val="00746986"/>
    <w:rsid w:val="00746A1A"/>
    <w:rsid w:val="00746A3E"/>
    <w:rsid w:val="00746BBE"/>
    <w:rsid w:val="00746D69"/>
    <w:rsid w:val="00746E62"/>
    <w:rsid w:val="00746F64"/>
    <w:rsid w:val="007471D0"/>
    <w:rsid w:val="00747206"/>
    <w:rsid w:val="00747250"/>
    <w:rsid w:val="0074758B"/>
    <w:rsid w:val="007475B7"/>
    <w:rsid w:val="0074769F"/>
    <w:rsid w:val="007476DB"/>
    <w:rsid w:val="00747749"/>
    <w:rsid w:val="0074783B"/>
    <w:rsid w:val="0074784C"/>
    <w:rsid w:val="00747860"/>
    <w:rsid w:val="007478CF"/>
    <w:rsid w:val="00747ABC"/>
    <w:rsid w:val="00747C45"/>
    <w:rsid w:val="00747C68"/>
    <w:rsid w:val="00747D7F"/>
    <w:rsid w:val="00747E55"/>
    <w:rsid w:val="00750047"/>
    <w:rsid w:val="007500DE"/>
    <w:rsid w:val="007500FB"/>
    <w:rsid w:val="0075020C"/>
    <w:rsid w:val="00750239"/>
    <w:rsid w:val="0075024C"/>
    <w:rsid w:val="0075031E"/>
    <w:rsid w:val="00750427"/>
    <w:rsid w:val="0075048D"/>
    <w:rsid w:val="00750695"/>
    <w:rsid w:val="007507CB"/>
    <w:rsid w:val="007509DF"/>
    <w:rsid w:val="00750A37"/>
    <w:rsid w:val="00750A5F"/>
    <w:rsid w:val="00750A6E"/>
    <w:rsid w:val="00750AEC"/>
    <w:rsid w:val="00750AF6"/>
    <w:rsid w:val="00750D4E"/>
    <w:rsid w:val="00750DB5"/>
    <w:rsid w:val="00750EA0"/>
    <w:rsid w:val="00750F5A"/>
    <w:rsid w:val="00750F7D"/>
    <w:rsid w:val="00750F8C"/>
    <w:rsid w:val="007510B5"/>
    <w:rsid w:val="0075120F"/>
    <w:rsid w:val="007512A1"/>
    <w:rsid w:val="007513A0"/>
    <w:rsid w:val="007513BC"/>
    <w:rsid w:val="007513E7"/>
    <w:rsid w:val="0075147E"/>
    <w:rsid w:val="00751581"/>
    <w:rsid w:val="00751641"/>
    <w:rsid w:val="00751705"/>
    <w:rsid w:val="0075172B"/>
    <w:rsid w:val="0075172D"/>
    <w:rsid w:val="0075173F"/>
    <w:rsid w:val="00751B94"/>
    <w:rsid w:val="00751CDE"/>
    <w:rsid w:val="00752009"/>
    <w:rsid w:val="0075204F"/>
    <w:rsid w:val="0075232C"/>
    <w:rsid w:val="00752342"/>
    <w:rsid w:val="00752345"/>
    <w:rsid w:val="0075237A"/>
    <w:rsid w:val="0075237C"/>
    <w:rsid w:val="00752393"/>
    <w:rsid w:val="007523E4"/>
    <w:rsid w:val="00752499"/>
    <w:rsid w:val="007524B3"/>
    <w:rsid w:val="00752507"/>
    <w:rsid w:val="00752616"/>
    <w:rsid w:val="00752748"/>
    <w:rsid w:val="00752782"/>
    <w:rsid w:val="007529A8"/>
    <w:rsid w:val="00752A5F"/>
    <w:rsid w:val="00752B27"/>
    <w:rsid w:val="00752D1D"/>
    <w:rsid w:val="00752DA1"/>
    <w:rsid w:val="00752DE4"/>
    <w:rsid w:val="00752E85"/>
    <w:rsid w:val="00752FCF"/>
    <w:rsid w:val="0075303E"/>
    <w:rsid w:val="007530A1"/>
    <w:rsid w:val="007530B9"/>
    <w:rsid w:val="007531D8"/>
    <w:rsid w:val="00753232"/>
    <w:rsid w:val="007533FB"/>
    <w:rsid w:val="0075357D"/>
    <w:rsid w:val="00753678"/>
    <w:rsid w:val="0075392F"/>
    <w:rsid w:val="00753EAD"/>
    <w:rsid w:val="00753EC3"/>
    <w:rsid w:val="00753EED"/>
    <w:rsid w:val="007540CD"/>
    <w:rsid w:val="00754305"/>
    <w:rsid w:val="0075439C"/>
    <w:rsid w:val="007546A7"/>
    <w:rsid w:val="007549A4"/>
    <w:rsid w:val="00754E88"/>
    <w:rsid w:val="00755005"/>
    <w:rsid w:val="00755114"/>
    <w:rsid w:val="00755143"/>
    <w:rsid w:val="00755330"/>
    <w:rsid w:val="0075553C"/>
    <w:rsid w:val="007556B3"/>
    <w:rsid w:val="007556BE"/>
    <w:rsid w:val="00755753"/>
    <w:rsid w:val="007557B2"/>
    <w:rsid w:val="007557BE"/>
    <w:rsid w:val="00755889"/>
    <w:rsid w:val="00755962"/>
    <w:rsid w:val="00755A32"/>
    <w:rsid w:val="00755B0D"/>
    <w:rsid w:val="00755B82"/>
    <w:rsid w:val="00755BEF"/>
    <w:rsid w:val="00755DE6"/>
    <w:rsid w:val="00755F23"/>
    <w:rsid w:val="00755FA4"/>
    <w:rsid w:val="007564E5"/>
    <w:rsid w:val="0075652E"/>
    <w:rsid w:val="007565F2"/>
    <w:rsid w:val="00756636"/>
    <w:rsid w:val="00756668"/>
    <w:rsid w:val="0075683E"/>
    <w:rsid w:val="00756927"/>
    <w:rsid w:val="00756ADC"/>
    <w:rsid w:val="00756B62"/>
    <w:rsid w:val="00756B77"/>
    <w:rsid w:val="00756BA6"/>
    <w:rsid w:val="00756BF0"/>
    <w:rsid w:val="00756C71"/>
    <w:rsid w:val="00756C7A"/>
    <w:rsid w:val="00756D84"/>
    <w:rsid w:val="00756DD4"/>
    <w:rsid w:val="00756E8A"/>
    <w:rsid w:val="00756EA1"/>
    <w:rsid w:val="00756FBF"/>
    <w:rsid w:val="007570A7"/>
    <w:rsid w:val="007571E7"/>
    <w:rsid w:val="007575BB"/>
    <w:rsid w:val="00757629"/>
    <w:rsid w:val="007576A5"/>
    <w:rsid w:val="0075773B"/>
    <w:rsid w:val="0075781C"/>
    <w:rsid w:val="00757824"/>
    <w:rsid w:val="0075797D"/>
    <w:rsid w:val="007579CB"/>
    <w:rsid w:val="00757AB6"/>
    <w:rsid w:val="00757B6A"/>
    <w:rsid w:val="00757C14"/>
    <w:rsid w:val="00757D09"/>
    <w:rsid w:val="00757D0E"/>
    <w:rsid w:val="00757FA8"/>
    <w:rsid w:val="00760033"/>
    <w:rsid w:val="007600A7"/>
    <w:rsid w:val="007600BA"/>
    <w:rsid w:val="0076018A"/>
    <w:rsid w:val="00760216"/>
    <w:rsid w:val="00760230"/>
    <w:rsid w:val="007602AE"/>
    <w:rsid w:val="007603A5"/>
    <w:rsid w:val="00760442"/>
    <w:rsid w:val="00760480"/>
    <w:rsid w:val="007604F4"/>
    <w:rsid w:val="00760505"/>
    <w:rsid w:val="00760529"/>
    <w:rsid w:val="007605E1"/>
    <w:rsid w:val="00760739"/>
    <w:rsid w:val="0076080B"/>
    <w:rsid w:val="007608A4"/>
    <w:rsid w:val="007608CD"/>
    <w:rsid w:val="0076093E"/>
    <w:rsid w:val="0076097B"/>
    <w:rsid w:val="00760B4A"/>
    <w:rsid w:val="00760B94"/>
    <w:rsid w:val="00760CDD"/>
    <w:rsid w:val="00760DB1"/>
    <w:rsid w:val="00760DC9"/>
    <w:rsid w:val="00760DE7"/>
    <w:rsid w:val="00760E6C"/>
    <w:rsid w:val="00760F00"/>
    <w:rsid w:val="00760F1A"/>
    <w:rsid w:val="00760F38"/>
    <w:rsid w:val="00760F5C"/>
    <w:rsid w:val="00760FD3"/>
    <w:rsid w:val="0076102C"/>
    <w:rsid w:val="007610CA"/>
    <w:rsid w:val="007610EB"/>
    <w:rsid w:val="00761114"/>
    <w:rsid w:val="0076116D"/>
    <w:rsid w:val="00761256"/>
    <w:rsid w:val="007612C6"/>
    <w:rsid w:val="007613A1"/>
    <w:rsid w:val="007614EA"/>
    <w:rsid w:val="00761510"/>
    <w:rsid w:val="007615BF"/>
    <w:rsid w:val="0076163F"/>
    <w:rsid w:val="00761642"/>
    <w:rsid w:val="00761944"/>
    <w:rsid w:val="0076198C"/>
    <w:rsid w:val="00761B6F"/>
    <w:rsid w:val="00761BEC"/>
    <w:rsid w:val="00761C25"/>
    <w:rsid w:val="00761DEB"/>
    <w:rsid w:val="00761F1F"/>
    <w:rsid w:val="00761F35"/>
    <w:rsid w:val="0076201A"/>
    <w:rsid w:val="007620F9"/>
    <w:rsid w:val="00762468"/>
    <w:rsid w:val="007625C7"/>
    <w:rsid w:val="007625E3"/>
    <w:rsid w:val="00762619"/>
    <w:rsid w:val="007626EB"/>
    <w:rsid w:val="00762A49"/>
    <w:rsid w:val="00762AF8"/>
    <w:rsid w:val="00762D01"/>
    <w:rsid w:val="00762D0C"/>
    <w:rsid w:val="00762D10"/>
    <w:rsid w:val="00762D27"/>
    <w:rsid w:val="00762D46"/>
    <w:rsid w:val="00762DD2"/>
    <w:rsid w:val="00762DDE"/>
    <w:rsid w:val="00762EF3"/>
    <w:rsid w:val="00762F93"/>
    <w:rsid w:val="007631EF"/>
    <w:rsid w:val="007632F4"/>
    <w:rsid w:val="007633A7"/>
    <w:rsid w:val="007633ED"/>
    <w:rsid w:val="00763506"/>
    <w:rsid w:val="0076363A"/>
    <w:rsid w:val="0076387A"/>
    <w:rsid w:val="00763956"/>
    <w:rsid w:val="00763A46"/>
    <w:rsid w:val="00763B24"/>
    <w:rsid w:val="00763B2A"/>
    <w:rsid w:val="00763C26"/>
    <w:rsid w:val="00764040"/>
    <w:rsid w:val="0076411F"/>
    <w:rsid w:val="00764127"/>
    <w:rsid w:val="00764221"/>
    <w:rsid w:val="007642C0"/>
    <w:rsid w:val="00764313"/>
    <w:rsid w:val="007644C5"/>
    <w:rsid w:val="007644E6"/>
    <w:rsid w:val="007644ED"/>
    <w:rsid w:val="007645CA"/>
    <w:rsid w:val="007646F8"/>
    <w:rsid w:val="00764709"/>
    <w:rsid w:val="00764766"/>
    <w:rsid w:val="0076478A"/>
    <w:rsid w:val="007647A4"/>
    <w:rsid w:val="007649A2"/>
    <w:rsid w:val="00764A88"/>
    <w:rsid w:val="00764B60"/>
    <w:rsid w:val="00764B7B"/>
    <w:rsid w:val="00764C9D"/>
    <w:rsid w:val="00764D87"/>
    <w:rsid w:val="00764E08"/>
    <w:rsid w:val="00764E1D"/>
    <w:rsid w:val="00764E81"/>
    <w:rsid w:val="00765071"/>
    <w:rsid w:val="007650CC"/>
    <w:rsid w:val="00765120"/>
    <w:rsid w:val="0076526F"/>
    <w:rsid w:val="00765285"/>
    <w:rsid w:val="007652C2"/>
    <w:rsid w:val="00765312"/>
    <w:rsid w:val="0076536E"/>
    <w:rsid w:val="007653AE"/>
    <w:rsid w:val="007656DB"/>
    <w:rsid w:val="007657D0"/>
    <w:rsid w:val="007657D2"/>
    <w:rsid w:val="00765841"/>
    <w:rsid w:val="00765A9E"/>
    <w:rsid w:val="00765D1F"/>
    <w:rsid w:val="00765D8E"/>
    <w:rsid w:val="00765E65"/>
    <w:rsid w:val="00765F20"/>
    <w:rsid w:val="00765F77"/>
    <w:rsid w:val="00766052"/>
    <w:rsid w:val="00766081"/>
    <w:rsid w:val="00766151"/>
    <w:rsid w:val="00766274"/>
    <w:rsid w:val="007663F1"/>
    <w:rsid w:val="0076654E"/>
    <w:rsid w:val="007666A0"/>
    <w:rsid w:val="0076670E"/>
    <w:rsid w:val="00766744"/>
    <w:rsid w:val="0076674C"/>
    <w:rsid w:val="007667BD"/>
    <w:rsid w:val="00766817"/>
    <w:rsid w:val="00766880"/>
    <w:rsid w:val="00766955"/>
    <w:rsid w:val="00766A3F"/>
    <w:rsid w:val="00766ACC"/>
    <w:rsid w:val="00766B21"/>
    <w:rsid w:val="00766B86"/>
    <w:rsid w:val="00766BAC"/>
    <w:rsid w:val="00766E21"/>
    <w:rsid w:val="00766E5C"/>
    <w:rsid w:val="00766E96"/>
    <w:rsid w:val="00766ED3"/>
    <w:rsid w:val="00766FDC"/>
    <w:rsid w:val="00767296"/>
    <w:rsid w:val="00767318"/>
    <w:rsid w:val="0076746F"/>
    <w:rsid w:val="0076769B"/>
    <w:rsid w:val="007676C5"/>
    <w:rsid w:val="00767747"/>
    <w:rsid w:val="007677AC"/>
    <w:rsid w:val="00767975"/>
    <w:rsid w:val="00767A89"/>
    <w:rsid w:val="00767BAE"/>
    <w:rsid w:val="00767BF5"/>
    <w:rsid w:val="00767D37"/>
    <w:rsid w:val="00767F20"/>
    <w:rsid w:val="00767F68"/>
    <w:rsid w:val="00770052"/>
    <w:rsid w:val="007700CA"/>
    <w:rsid w:val="00770186"/>
    <w:rsid w:val="00770279"/>
    <w:rsid w:val="007702B8"/>
    <w:rsid w:val="007702EC"/>
    <w:rsid w:val="007704D2"/>
    <w:rsid w:val="007705A8"/>
    <w:rsid w:val="00770710"/>
    <w:rsid w:val="00770714"/>
    <w:rsid w:val="00770723"/>
    <w:rsid w:val="00770799"/>
    <w:rsid w:val="007707BA"/>
    <w:rsid w:val="007708D9"/>
    <w:rsid w:val="007708EF"/>
    <w:rsid w:val="00770BA1"/>
    <w:rsid w:val="00770CB1"/>
    <w:rsid w:val="00770D01"/>
    <w:rsid w:val="00770DCB"/>
    <w:rsid w:val="00770DE5"/>
    <w:rsid w:val="00771065"/>
    <w:rsid w:val="00771076"/>
    <w:rsid w:val="00771246"/>
    <w:rsid w:val="007712EF"/>
    <w:rsid w:val="007714F8"/>
    <w:rsid w:val="00771552"/>
    <w:rsid w:val="00771604"/>
    <w:rsid w:val="007717D1"/>
    <w:rsid w:val="00771896"/>
    <w:rsid w:val="007719F5"/>
    <w:rsid w:val="00771CD4"/>
    <w:rsid w:val="00771D36"/>
    <w:rsid w:val="00771E0B"/>
    <w:rsid w:val="00771E6E"/>
    <w:rsid w:val="007720A7"/>
    <w:rsid w:val="007721E8"/>
    <w:rsid w:val="007723CC"/>
    <w:rsid w:val="00772426"/>
    <w:rsid w:val="0077256C"/>
    <w:rsid w:val="00772583"/>
    <w:rsid w:val="0077265B"/>
    <w:rsid w:val="00772711"/>
    <w:rsid w:val="00772765"/>
    <w:rsid w:val="00772804"/>
    <w:rsid w:val="00772849"/>
    <w:rsid w:val="0077285C"/>
    <w:rsid w:val="00772B2B"/>
    <w:rsid w:val="00772EFB"/>
    <w:rsid w:val="00772F31"/>
    <w:rsid w:val="00772F7B"/>
    <w:rsid w:val="00772FA6"/>
    <w:rsid w:val="00773226"/>
    <w:rsid w:val="007733B5"/>
    <w:rsid w:val="00773413"/>
    <w:rsid w:val="00773436"/>
    <w:rsid w:val="007734B9"/>
    <w:rsid w:val="00773535"/>
    <w:rsid w:val="0077353A"/>
    <w:rsid w:val="0077358D"/>
    <w:rsid w:val="0077361F"/>
    <w:rsid w:val="007736AB"/>
    <w:rsid w:val="007736C5"/>
    <w:rsid w:val="00773762"/>
    <w:rsid w:val="00773A68"/>
    <w:rsid w:val="00773A6A"/>
    <w:rsid w:val="00773CFD"/>
    <w:rsid w:val="00773DE4"/>
    <w:rsid w:val="00773F9E"/>
    <w:rsid w:val="00774169"/>
    <w:rsid w:val="007741B7"/>
    <w:rsid w:val="00774499"/>
    <w:rsid w:val="0077453A"/>
    <w:rsid w:val="00774544"/>
    <w:rsid w:val="00774572"/>
    <w:rsid w:val="00774638"/>
    <w:rsid w:val="00774704"/>
    <w:rsid w:val="00774AB0"/>
    <w:rsid w:val="00774BA5"/>
    <w:rsid w:val="00774C88"/>
    <w:rsid w:val="00774D0B"/>
    <w:rsid w:val="00774E7B"/>
    <w:rsid w:val="00774EC3"/>
    <w:rsid w:val="00774F9D"/>
    <w:rsid w:val="0077502A"/>
    <w:rsid w:val="0077502C"/>
    <w:rsid w:val="0077508D"/>
    <w:rsid w:val="00775169"/>
    <w:rsid w:val="007752C2"/>
    <w:rsid w:val="0077539B"/>
    <w:rsid w:val="00775513"/>
    <w:rsid w:val="00775651"/>
    <w:rsid w:val="00775712"/>
    <w:rsid w:val="0077574A"/>
    <w:rsid w:val="00775931"/>
    <w:rsid w:val="00775958"/>
    <w:rsid w:val="00775A1E"/>
    <w:rsid w:val="00775ACB"/>
    <w:rsid w:val="00775BD2"/>
    <w:rsid w:val="00775C65"/>
    <w:rsid w:val="00775C91"/>
    <w:rsid w:val="00775CE8"/>
    <w:rsid w:val="00776135"/>
    <w:rsid w:val="007761E8"/>
    <w:rsid w:val="00776307"/>
    <w:rsid w:val="0077654A"/>
    <w:rsid w:val="0077658D"/>
    <w:rsid w:val="00776C86"/>
    <w:rsid w:val="00776DA4"/>
    <w:rsid w:val="00777021"/>
    <w:rsid w:val="00777091"/>
    <w:rsid w:val="007770F1"/>
    <w:rsid w:val="00777197"/>
    <w:rsid w:val="007773A6"/>
    <w:rsid w:val="007774D1"/>
    <w:rsid w:val="00777688"/>
    <w:rsid w:val="00777704"/>
    <w:rsid w:val="00777733"/>
    <w:rsid w:val="0077773F"/>
    <w:rsid w:val="00777797"/>
    <w:rsid w:val="007779DC"/>
    <w:rsid w:val="00777A45"/>
    <w:rsid w:val="00777AE8"/>
    <w:rsid w:val="00777C92"/>
    <w:rsid w:val="00777FCE"/>
    <w:rsid w:val="007800A1"/>
    <w:rsid w:val="007800AB"/>
    <w:rsid w:val="0078023C"/>
    <w:rsid w:val="00780330"/>
    <w:rsid w:val="007803F2"/>
    <w:rsid w:val="00780485"/>
    <w:rsid w:val="00780528"/>
    <w:rsid w:val="0078067A"/>
    <w:rsid w:val="00780799"/>
    <w:rsid w:val="00780804"/>
    <w:rsid w:val="0078094E"/>
    <w:rsid w:val="00780A5E"/>
    <w:rsid w:val="00780E62"/>
    <w:rsid w:val="00780EE9"/>
    <w:rsid w:val="007810F6"/>
    <w:rsid w:val="007812E7"/>
    <w:rsid w:val="0078135A"/>
    <w:rsid w:val="007813D6"/>
    <w:rsid w:val="0078144D"/>
    <w:rsid w:val="00781523"/>
    <w:rsid w:val="00781603"/>
    <w:rsid w:val="0078161B"/>
    <w:rsid w:val="0078165E"/>
    <w:rsid w:val="0078169B"/>
    <w:rsid w:val="007817B3"/>
    <w:rsid w:val="007817D9"/>
    <w:rsid w:val="007818F8"/>
    <w:rsid w:val="0078195A"/>
    <w:rsid w:val="00781BA2"/>
    <w:rsid w:val="00781C06"/>
    <w:rsid w:val="00781C26"/>
    <w:rsid w:val="00781CB5"/>
    <w:rsid w:val="00781DB7"/>
    <w:rsid w:val="00781E00"/>
    <w:rsid w:val="00781E36"/>
    <w:rsid w:val="00782017"/>
    <w:rsid w:val="007821FA"/>
    <w:rsid w:val="007823F1"/>
    <w:rsid w:val="0078240E"/>
    <w:rsid w:val="00782468"/>
    <w:rsid w:val="007824FA"/>
    <w:rsid w:val="0078257A"/>
    <w:rsid w:val="0078258D"/>
    <w:rsid w:val="0078264D"/>
    <w:rsid w:val="007827DC"/>
    <w:rsid w:val="00782AD1"/>
    <w:rsid w:val="00782CEC"/>
    <w:rsid w:val="00782D51"/>
    <w:rsid w:val="00782DC9"/>
    <w:rsid w:val="00782F72"/>
    <w:rsid w:val="00782FA5"/>
    <w:rsid w:val="0078307B"/>
    <w:rsid w:val="00783384"/>
    <w:rsid w:val="00783408"/>
    <w:rsid w:val="007835C8"/>
    <w:rsid w:val="007836D3"/>
    <w:rsid w:val="007836FE"/>
    <w:rsid w:val="007837C1"/>
    <w:rsid w:val="0078388E"/>
    <w:rsid w:val="00783909"/>
    <w:rsid w:val="00783918"/>
    <w:rsid w:val="0078392A"/>
    <w:rsid w:val="00783D02"/>
    <w:rsid w:val="00783EFF"/>
    <w:rsid w:val="00784041"/>
    <w:rsid w:val="007840D3"/>
    <w:rsid w:val="007840DE"/>
    <w:rsid w:val="007840E4"/>
    <w:rsid w:val="007840FA"/>
    <w:rsid w:val="0078411E"/>
    <w:rsid w:val="007841B8"/>
    <w:rsid w:val="00784312"/>
    <w:rsid w:val="00784327"/>
    <w:rsid w:val="0078444E"/>
    <w:rsid w:val="007844B9"/>
    <w:rsid w:val="00784719"/>
    <w:rsid w:val="00784D8D"/>
    <w:rsid w:val="00784E50"/>
    <w:rsid w:val="00784E9A"/>
    <w:rsid w:val="00784ECC"/>
    <w:rsid w:val="00784F76"/>
    <w:rsid w:val="00784F8A"/>
    <w:rsid w:val="0078520F"/>
    <w:rsid w:val="007854DE"/>
    <w:rsid w:val="00785588"/>
    <w:rsid w:val="0078570C"/>
    <w:rsid w:val="00785871"/>
    <w:rsid w:val="007858A0"/>
    <w:rsid w:val="007859B1"/>
    <w:rsid w:val="00785A51"/>
    <w:rsid w:val="00785B98"/>
    <w:rsid w:val="00785C4C"/>
    <w:rsid w:val="00785CEB"/>
    <w:rsid w:val="00785DB2"/>
    <w:rsid w:val="00785DCC"/>
    <w:rsid w:val="00785E6E"/>
    <w:rsid w:val="00785F4B"/>
    <w:rsid w:val="00785FB0"/>
    <w:rsid w:val="007860A3"/>
    <w:rsid w:val="00786227"/>
    <w:rsid w:val="00786264"/>
    <w:rsid w:val="007865C6"/>
    <w:rsid w:val="00786700"/>
    <w:rsid w:val="0078684A"/>
    <w:rsid w:val="00786A60"/>
    <w:rsid w:val="00786AF3"/>
    <w:rsid w:val="00786D2F"/>
    <w:rsid w:val="00786E4D"/>
    <w:rsid w:val="00786F54"/>
    <w:rsid w:val="0078720C"/>
    <w:rsid w:val="00787282"/>
    <w:rsid w:val="0078749A"/>
    <w:rsid w:val="007874CE"/>
    <w:rsid w:val="0078769D"/>
    <w:rsid w:val="00787D4B"/>
    <w:rsid w:val="00787D53"/>
    <w:rsid w:val="00787FE7"/>
    <w:rsid w:val="007901BE"/>
    <w:rsid w:val="007901E3"/>
    <w:rsid w:val="0079026C"/>
    <w:rsid w:val="007902CE"/>
    <w:rsid w:val="00790342"/>
    <w:rsid w:val="007904F3"/>
    <w:rsid w:val="007905D2"/>
    <w:rsid w:val="007905EC"/>
    <w:rsid w:val="00790625"/>
    <w:rsid w:val="00790825"/>
    <w:rsid w:val="007908C7"/>
    <w:rsid w:val="00790AE4"/>
    <w:rsid w:val="00790D82"/>
    <w:rsid w:val="00790F8A"/>
    <w:rsid w:val="00790FA4"/>
    <w:rsid w:val="007912D7"/>
    <w:rsid w:val="00791407"/>
    <w:rsid w:val="00791497"/>
    <w:rsid w:val="00791790"/>
    <w:rsid w:val="00791851"/>
    <w:rsid w:val="007919BC"/>
    <w:rsid w:val="00791AEC"/>
    <w:rsid w:val="00791BB0"/>
    <w:rsid w:val="00791C72"/>
    <w:rsid w:val="00791D05"/>
    <w:rsid w:val="00791D60"/>
    <w:rsid w:val="00791D71"/>
    <w:rsid w:val="00791DCF"/>
    <w:rsid w:val="00791EB2"/>
    <w:rsid w:val="00791F40"/>
    <w:rsid w:val="00791F63"/>
    <w:rsid w:val="0079209B"/>
    <w:rsid w:val="00792213"/>
    <w:rsid w:val="00792274"/>
    <w:rsid w:val="00792696"/>
    <w:rsid w:val="0079270E"/>
    <w:rsid w:val="0079272C"/>
    <w:rsid w:val="0079277A"/>
    <w:rsid w:val="00792805"/>
    <w:rsid w:val="0079286D"/>
    <w:rsid w:val="007928F7"/>
    <w:rsid w:val="00792969"/>
    <w:rsid w:val="00792998"/>
    <w:rsid w:val="00792AD8"/>
    <w:rsid w:val="00792BD2"/>
    <w:rsid w:val="00792C7A"/>
    <w:rsid w:val="00792E04"/>
    <w:rsid w:val="00792E0A"/>
    <w:rsid w:val="00792E53"/>
    <w:rsid w:val="00792E78"/>
    <w:rsid w:val="007930A4"/>
    <w:rsid w:val="00793254"/>
    <w:rsid w:val="007933BE"/>
    <w:rsid w:val="0079346D"/>
    <w:rsid w:val="00793497"/>
    <w:rsid w:val="00793599"/>
    <w:rsid w:val="007935F9"/>
    <w:rsid w:val="0079366B"/>
    <w:rsid w:val="0079371F"/>
    <w:rsid w:val="00793756"/>
    <w:rsid w:val="007939BE"/>
    <w:rsid w:val="00793AC1"/>
    <w:rsid w:val="00793C7E"/>
    <w:rsid w:val="00793D28"/>
    <w:rsid w:val="00793E1F"/>
    <w:rsid w:val="00793F04"/>
    <w:rsid w:val="00793F6C"/>
    <w:rsid w:val="00793FC7"/>
    <w:rsid w:val="00794088"/>
    <w:rsid w:val="00794130"/>
    <w:rsid w:val="0079419D"/>
    <w:rsid w:val="007941A7"/>
    <w:rsid w:val="007941ED"/>
    <w:rsid w:val="007945EB"/>
    <w:rsid w:val="007945EC"/>
    <w:rsid w:val="007945F7"/>
    <w:rsid w:val="007947FA"/>
    <w:rsid w:val="0079486F"/>
    <w:rsid w:val="007948DF"/>
    <w:rsid w:val="00794A15"/>
    <w:rsid w:val="00794A78"/>
    <w:rsid w:val="00794DF5"/>
    <w:rsid w:val="00794ED7"/>
    <w:rsid w:val="00794F5D"/>
    <w:rsid w:val="00795031"/>
    <w:rsid w:val="00795054"/>
    <w:rsid w:val="007950E5"/>
    <w:rsid w:val="0079514E"/>
    <w:rsid w:val="0079520E"/>
    <w:rsid w:val="0079541E"/>
    <w:rsid w:val="0079551D"/>
    <w:rsid w:val="00795581"/>
    <w:rsid w:val="007957C8"/>
    <w:rsid w:val="00795833"/>
    <w:rsid w:val="00795974"/>
    <w:rsid w:val="00795AB1"/>
    <w:rsid w:val="00795B64"/>
    <w:rsid w:val="00795D42"/>
    <w:rsid w:val="00795DA3"/>
    <w:rsid w:val="00795E1C"/>
    <w:rsid w:val="007960BF"/>
    <w:rsid w:val="007961D5"/>
    <w:rsid w:val="007961D6"/>
    <w:rsid w:val="00796444"/>
    <w:rsid w:val="007964B5"/>
    <w:rsid w:val="007965F7"/>
    <w:rsid w:val="00796801"/>
    <w:rsid w:val="0079690C"/>
    <w:rsid w:val="00796BCE"/>
    <w:rsid w:val="00796BF1"/>
    <w:rsid w:val="00796C39"/>
    <w:rsid w:val="00796E08"/>
    <w:rsid w:val="00796E27"/>
    <w:rsid w:val="00796E8E"/>
    <w:rsid w:val="00796F8C"/>
    <w:rsid w:val="00797004"/>
    <w:rsid w:val="00797056"/>
    <w:rsid w:val="007970BB"/>
    <w:rsid w:val="0079721C"/>
    <w:rsid w:val="007972E6"/>
    <w:rsid w:val="007972EB"/>
    <w:rsid w:val="00797369"/>
    <w:rsid w:val="007973B1"/>
    <w:rsid w:val="007973BC"/>
    <w:rsid w:val="0079740E"/>
    <w:rsid w:val="007974C3"/>
    <w:rsid w:val="007975F2"/>
    <w:rsid w:val="007975FF"/>
    <w:rsid w:val="007976DA"/>
    <w:rsid w:val="007976FC"/>
    <w:rsid w:val="0079784A"/>
    <w:rsid w:val="00797885"/>
    <w:rsid w:val="00797985"/>
    <w:rsid w:val="00797C28"/>
    <w:rsid w:val="00797CAE"/>
    <w:rsid w:val="00797EA9"/>
    <w:rsid w:val="007A0080"/>
    <w:rsid w:val="007A0086"/>
    <w:rsid w:val="007A027D"/>
    <w:rsid w:val="007A02D1"/>
    <w:rsid w:val="007A02DC"/>
    <w:rsid w:val="007A03CB"/>
    <w:rsid w:val="007A04A2"/>
    <w:rsid w:val="007A04DA"/>
    <w:rsid w:val="007A0721"/>
    <w:rsid w:val="007A0754"/>
    <w:rsid w:val="007A0971"/>
    <w:rsid w:val="007A0A65"/>
    <w:rsid w:val="007A0B8A"/>
    <w:rsid w:val="007A0CD2"/>
    <w:rsid w:val="007A0D47"/>
    <w:rsid w:val="007A0D6E"/>
    <w:rsid w:val="007A0DFC"/>
    <w:rsid w:val="007A0E31"/>
    <w:rsid w:val="007A0F85"/>
    <w:rsid w:val="007A1067"/>
    <w:rsid w:val="007A10CE"/>
    <w:rsid w:val="007A113F"/>
    <w:rsid w:val="007A11B9"/>
    <w:rsid w:val="007A11CF"/>
    <w:rsid w:val="007A11E3"/>
    <w:rsid w:val="007A1215"/>
    <w:rsid w:val="007A139B"/>
    <w:rsid w:val="007A13DC"/>
    <w:rsid w:val="007A13FE"/>
    <w:rsid w:val="007A14EB"/>
    <w:rsid w:val="007A1707"/>
    <w:rsid w:val="007A178F"/>
    <w:rsid w:val="007A1920"/>
    <w:rsid w:val="007A1937"/>
    <w:rsid w:val="007A1950"/>
    <w:rsid w:val="007A19D1"/>
    <w:rsid w:val="007A1DA8"/>
    <w:rsid w:val="007A20E6"/>
    <w:rsid w:val="007A21FA"/>
    <w:rsid w:val="007A2218"/>
    <w:rsid w:val="007A22D6"/>
    <w:rsid w:val="007A22E6"/>
    <w:rsid w:val="007A23CF"/>
    <w:rsid w:val="007A24A4"/>
    <w:rsid w:val="007A24F3"/>
    <w:rsid w:val="007A253C"/>
    <w:rsid w:val="007A2554"/>
    <w:rsid w:val="007A283F"/>
    <w:rsid w:val="007A2964"/>
    <w:rsid w:val="007A2ADB"/>
    <w:rsid w:val="007A2B3A"/>
    <w:rsid w:val="007A2DC5"/>
    <w:rsid w:val="007A2DC9"/>
    <w:rsid w:val="007A2DDB"/>
    <w:rsid w:val="007A2DED"/>
    <w:rsid w:val="007A2E73"/>
    <w:rsid w:val="007A2EAD"/>
    <w:rsid w:val="007A2F2B"/>
    <w:rsid w:val="007A2FD3"/>
    <w:rsid w:val="007A302E"/>
    <w:rsid w:val="007A30DE"/>
    <w:rsid w:val="007A34AD"/>
    <w:rsid w:val="007A3563"/>
    <w:rsid w:val="007A35A3"/>
    <w:rsid w:val="007A371D"/>
    <w:rsid w:val="007A37F0"/>
    <w:rsid w:val="007A394E"/>
    <w:rsid w:val="007A3AE3"/>
    <w:rsid w:val="007A3CEF"/>
    <w:rsid w:val="007A3DBC"/>
    <w:rsid w:val="007A4100"/>
    <w:rsid w:val="007A4180"/>
    <w:rsid w:val="007A4212"/>
    <w:rsid w:val="007A4239"/>
    <w:rsid w:val="007A4305"/>
    <w:rsid w:val="007A4374"/>
    <w:rsid w:val="007A44C4"/>
    <w:rsid w:val="007A45DE"/>
    <w:rsid w:val="007A4605"/>
    <w:rsid w:val="007A46FF"/>
    <w:rsid w:val="007A49F2"/>
    <w:rsid w:val="007A4A86"/>
    <w:rsid w:val="007A4AEC"/>
    <w:rsid w:val="007A4B35"/>
    <w:rsid w:val="007A4D13"/>
    <w:rsid w:val="007A4DA6"/>
    <w:rsid w:val="007A4DE8"/>
    <w:rsid w:val="007A4F08"/>
    <w:rsid w:val="007A4F6F"/>
    <w:rsid w:val="007A5035"/>
    <w:rsid w:val="007A5048"/>
    <w:rsid w:val="007A507A"/>
    <w:rsid w:val="007A512C"/>
    <w:rsid w:val="007A5152"/>
    <w:rsid w:val="007A51B0"/>
    <w:rsid w:val="007A5507"/>
    <w:rsid w:val="007A55C5"/>
    <w:rsid w:val="007A5618"/>
    <w:rsid w:val="007A57CD"/>
    <w:rsid w:val="007A5964"/>
    <w:rsid w:val="007A5969"/>
    <w:rsid w:val="007A5ABD"/>
    <w:rsid w:val="007A5C5A"/>
    <w:rsid w:val="007A5CC5"/>
    <w:rsid w:val="007A5E1D"/>
    <w:rsid w:val="007A5F44"/>
    <w:rsid w:val="007A619B"/>
    <w:rsid w:val="007A62E7"/>
    <w:rsid w:val="007A6754"/>
    <w:rsid w:val="007A679B"/>
    <w:rsid w:val="007A67E5"/>
    <w:rsid w:val="007A6868"/>
    <w:rsid w:val="007A68CE"/>
    <w:rsid w:val="007A6961"/>
    <w:rsid w:val="007A69CD"/>
    <w:rsid w:val="007A6AF5"/>
    <w:rsid w:val="007A6B64"/>
    <w:rsid w:val="007A6BE0"/>
    <w:rsid w:val="007A6E09"/>
    <w:rsid w:val="007A6E5C"/>
    <w:rsid w:val="007A6F1C"/>
    <w:rsid w:val="007A705D"/>
    <w:rsid w:val="007A70C3"/>
    <w:rsid w:val="007A70FF"/>
    <w:rsid w:val="007A7265"/>
    <w:rsid w:val="007A72BA"/>
    <w:rsid w:val="007A72E8"/>
    <w:rsid w:val="007A732D"/>
    <w:rsid w:val="007A743F"/>
    <w:rsid w:val="007A745E"/>
    <w:rsid w:val="007A7577"/>
    <w:rsid w:val="007A7595"/>
    <w:rsid w:val="007A76D6"/>
    <w:rsid w:val="007A7717"/>
    <w:rsid w:val="007A791A"/>
    <w:rsid w:val="007A797A"/>
    <w:rsid w:val="007A7AD9"/>
    <w:rsid w:val="007A7CF7"/>
    <w:rsid w:val="007A7DCC"/>
    <w:rsid w:val="007A7E2C"/>
    <w:rsid w:val="007A7E5B"/>
    <w:rsid w:val="007A7E9F"/>
    <w:rsid w:val="007B020E"/>
    <w:rsid w:val="007B02AA"/>
    <w:rsid w:val="007B0338"/>
    <w:rsid w:val="007B0399"/>
    <w:rsid w:val="007B04FF"/>
    <w:rsid w:val="007B05BA"/>
    <w:rsid w:val="007B05D8"/>
    <w:rsid w:val="007B0783"/>
    <w:rsid w:val="007B0842"/>
    <w:rsid w:val="007B0869"/>
    <w:rsid w:val="007B08E1"/>
    <w:rsid w:val="007B09EB"/>
    <w:rsid w:val="007B0A26"/>
    <w:rsid w:val="007B0B26"/>
    <w:rsid w:val="007B0BA6"/>
    <w:rsid w:val="007B0D77"/>
    <w:rsid w:val="007B0DE1"/>
    <w:rsid w:val="007B0F95"/>
    <w:rsid w:val="007B0FED"/>
    <w:rsid w:val="007B1009"/>
    <w:rsid w:val="007B1051"/>
    <w:rsid w:val="007B112E"/>
    <w:rsid w:val="007B132F"/>
    <w:rsid w:val="007B13C7"/>
    <w:rsid w:val="007B13D9"/>
    <w:rsid w:val="007B13FF"/>
    <w:rsid w:val="007B15CA"/>
    <w:rsid w:val="007B1712"/>
    <w:rsid w:val="007B1717"/>
    <w:rsid w:val="007B19E0"/>
    <w:rsid w:val="007B1A9C"/>
    <w:rsid w:val="007B1BAF"/>
    <w:rsid w:val="007B1D3F"/>
    <w:rsid w:val="007B1D7C"/>
    <w:rsid w:val="007B1E4E"/>
    <w:rsid w:val="007B1E50"/>
    <w:rsid w:val="007B1ECE"/>
    <w:rsid w:val="007B1ED2"/>
    <w:rsid w:val="007B1EFB"/>
    <w:rsid w:val="007B21F2"/>
    <w:rsid w:val="007B23BA"/>
    <w:rsid w:val="007B23E0"/>
    <w:rsid w:val="007B25E3"/>
    <w:rsid w:val="007B2644"/>
    <w:rsid w:val="007B2663"/>
    <w:rsid w:val="007B26D0"/>
    <w:rsid w:val="007B273E"/>
    <w:rsid w:val="007B27A2"/>
    <w:rsid w:val="007B28E5"/>
    <w:rsid w:val="007B2936"/>
    <w:rsid w:val="007B2A3C"/>
    <w:rsid w:val="007B2A99"/>
    <w:rsid w:val="007B2AFB"/>
    <w:rsid w:val="007B2B44"/>
    <w:rsid w:val="007B2B9A"/>
    <w:rsid w:val="007B2BD1"/>
    <w:rsid w:val="007B2C5A"/>
    <w:rsid w:val="007B2CA8"/>
    <w:rsid w:val="007B2CDA"/>
    <w:rsid w:val="007B2D11"/>
    <w:rsid w:val="007B2D14"/>
    <w:rsid w:val="007B2F49"/>
    <w:rsid w:val="007B2F86"/>
    <w:rsid w:val="007B3008"/>
    <w:rsid w:val="007B3142"/>
    <w:rsid w:val="007B3169"/>
    <w:rsid w:val="007B31CA"/>
    <w:rsid w:val="007B32ED"/>
    <w:rsid w:val="007B341C"/>
    <w:rsid w:val="007B342C"/>
    <w:rsid w:val="007B34CF"/>
    <w:rsid w:val="007B382D"/>
    <w:rsid w:val="007B395F"/>
    <w:rsid w:val="007B3973"/>
    <w:rsid w:val="007B39BD"/>
    <w:rsid w:val="007B39F1"/>
    <w:rsid w:val="007B3A5D"/>
    <w:rsid w:val="007B3A71"/>
    <w:rsid w:val="007B3A73"/>
    <w:rsid w:val="007B3BC4"/>
    <w:rsid w:val="007B3CDD"/>
    <w:rsid w:val="007B3DC1"/>
    <w:rsid w:val="007B3E71"/>
    <w:rsid w:val="007B40D3"/>
    <w:rsid w:val="007B418F"/>
    <w:rsid w:val="007B41F8"/>
    <w:rsid w:val="007B4224"/>
    <w:rsid w:val="007B4337"/>
    <w:rsid w:val="007B43CD"/>
    <w:rsid w:val="007B45E6"/>
    <w:rsid w:val="007B46D5"/>
    <w:rsid w:val="007B46F3"/>
    <w:rsid w:val="007B4796"/>
    <w:rsid w:val="007B47D7"/>
    <w:rsid w:val="007B484A"/>
    <w:rsid w:val="007B4959"/>
    <w:rsid w:val="007B497C"/>
    <w:rsid w:val="007B4B5F"/>
    <w:rsid w:val="007B4B7C"/>
    <w:rsid w:val="007B4DDA"/>
    <w:rsid w:val="007B4E23"/>
    <w:rsid w:val="007B4E7D"/>
    <w:rsid w:val="007B51E7"/>
    <w:rsid w:val="007B5296"/>
    <w:rsid w:val="007B5525"/>
    <w:rsid w:val="007B5669"/>
    <w:rsid w:val="007B5694"/>
    <w:rsid w:val="007B58AC"/>
    <w:rsid w:val="007B5989"/>
    <w:rsid w:val="007B59A2"/>
    <w:rsid w:val="007B5A64"/>
    <w:rsid w:val="007B5A9F"/>
    <w:rsid w:val="007B5B45"/>
    <w:rsid w:val="007B5B85"/>
    <w:rsid w:val="007B5BA0"/>
    <w:rsid w:val="007B5C79"/>
    <w:rsid w:val="007B5E4B"/>
    <w:rsid w:val="007B5E70"/>
    <w:rsid w:val="007B5FE8"/>
    <w:rsid w:val="007B6111"/>
    <w:rsid w:val="007B618D"/>
    <w:rsid w:val="007B634E"/>
    <w:rsid w:val="007B6366"/>
    <w:rsid w:val="007B649D"/>
    <w:rsid w:val="007B6603"/>
    <w:rsid w:val="007B66FC"/>
    <w:rsid w:val="007B6735"/>
    <w:rsid w:val="007B675A"/>
    <w:rsid w:val="007B6CAD"/>
    <w:rsid w:val="007B6CB1"/>
    <w:rsid w:val="007B6D10"/>
    <w:rsid w:val="007B6E30"/>
    <w:rsid w:val="007B6F4B"/>
    <w:rsid w:val="007B7596"/>
    <w:rsid w:val="007B761F"/>
    <w:rsid w:val="007B76A8"/>
    <w:rsid w:val="007B76C3"/>
    <w:rsid w:val="007B776A"/>
    <w:rsid w:val="007B7784"/>
    <w:rsid w:val="007B7E31"/>
    <w:rsid w:val="007B7F0F"/>
    <w:rsid w:val="007C000D"/>
    <w:rsid w:val="007C00DE"/>
    <w:rsid w:val="007C00FB"/>
    <w:rsid w:val="007C0225"/>
    <w:rsid w:val="007C03B2"/>
    <w:rsid w:val="007C0449"/>
    <w:rsid w:val="007C0459"/>
    <w:rsid w:val="007C0466"/>
    <w:rsid w:val="007C04A1"/>
    <w:rsid w:val="007C0813"/>
    <w:rsid w:val="007C08F5"/>
    <w:rsid w:val="007C08F6"/>
    <w:rsid w:val="007C08FF"/>
    <w:rsid w:val="007C090B"/>
    <w:rsid w:val="007C0AF0"/>
    <w:rsid w:val="007C0C44"/>
    <w:rsid w:val="007C0C6A"/>
    <w:rsid w:val="007C0C7C"/>
    <w:rsid w:val="007C0DC7"/>
    <w:rsid w:val="007C0DE3"/>
    <w:rsid w:val="007C0E3E"/>
    <w:rsid w:val="007C0E8B"/>
    <w:rsid w:val="007C0EF7"/>
    <w:rsid w:val="007C0FE4"/>
    <w:rsid w:val="007C1021"/>
    <w:rsid w:val="007C10B8"/>
    <w:rsid w:val="007C1159"/>
    <w:rsid w:val="007C12D2"/>
    <w:rsid w:val="007C12DD"/>
    <w:rsid w:val="007C1302"/>
    <w:rsid w:val="007C139A"/>
    <w:rsid w:val="007C13FE"/>
    <w:rsid w:val="007C1443"/>
    <w:rsid w:val="007C1478"/>
    <w:rsid w:val="007C14A5"/>
    <w:rsid w:val="007C153C"/>
    <w:rsid w:val="007C1587"/>
    <w:rsid w:val="007C15B1"/>
    <w:rsid w:val="007C169F"/>
    <w:rsid w:val="007C17DC"/>
    <w:rsid w:val="007C1861"/>
    <w:rsid w:val="007C1879"/>
    <w:rsid w:val="007C192D"/>
    <w:rsid w:val="007C195D"/>
    <w:rsid w:val="007C198C"/>
    <w:rsid w:val="007C1AF6"/>
    <w:rsid w:val="007C1B0B"/>
    <w:rsid w:val="007C1BF8"/>
    <w:rsid w:val="007C1CB4"/>
    <w:rsid w:val="007C1D04"/>
    <w:rsid w:val="007C1EC5"/>
    <w:rsid w:val="007C1F6D"/>
    <w:rsid w:val="007C201F"/>
    <w:rsid w:val="007C21FA"/>
    <w:rsid w:val="007C22DF"/>
    <w:rsid w:val="007C23E1"/>
    <w:rsid w:val="007C24F0"/>
    <w:rsid w:val="007C25A8"/>
    <w:rsid w:val="007C2689"/>
    <w:rsid w:val="007C268D"/>
    <w:rsid w:val="007C26C6"/>
    <w:rsid w:val="007C2772"/>
    <w:rsid w:val="007C282A"/>
    <w:rsid w:val="007C288B"/>
    <w:rsid w:val="007C288C"/>
    <w:rsid w:val="007C2940"/>
    <w:rsid w:val="007C2DBD"/>
    <w:rsid w:val="007C2DCF"/>
    <w:rsid w:val="007C2E3C"/>
    <w:rsid w:val="007C2E44"/>
    <w:rsid w:val="007C2E8B"/>
    <w:rsid w:val="007C2F84"/>
    <w:rsid w:val="007C3084"/>
    <w:rsid w:val="007C3137"/>
    <w:rsid w:val="007C313D"/>
    <w:rsid w:val="007C3372"/>
    <w:rsid w:val="007C35AE"/>
    <w:rsid w:val="007C38A7"/>
    <w:rsid w:val="007C3972"/>
    <w:rsid w:val="007C3A51"/>
    <w:rsid w:val="007C3A9B"/>
    <w:rsid w:val="007C3AC4"/>
    <w:rsid w:val="007C3AFF"/>
    <w:rsid w:val="007C3C9A"/>
    <w:rsid w:val="007C4144"/>
    <w:rsid w:val="007C41D3"/>
    <w:rsid w:val="007C41EB"/>
    <w:rsid w:val="007C434D"/>
    <w:rsid w:val="007C438E"/>
    <w:rsid w:val="007C439A"/>
    <w:rsid w:val="007C4701"/>
    <w:rsid w:val="007C478D"/>
    <w:rsid w:val="007C494D"/>
    <w:rsid w:val="007C4DD7"/>
    <w:rsid w:val="007C4DDA"/>
    <w:rsid w:val="007C4E65"/>
    <w:rsid w:val="007C4EA9"/>
    <w:rsid w:val="007C4F66"/>
    <w:rsid w:val="007C5011"/>
    <w:rsid w:val="007C50A6"/>
    <w:rsid w:val="007C5273"/>
    <w:rsid w:val="007C54C1"/>
    <w:rsid w:val="007C5623"/>
    <w:rsid w:val="007C5628"/>
    <w:rsid w:val="007C562A"/>
    <w:rsid w:val="007C5794"/>
    <w:rsid w:val="007C580E"/>
    <w:rsid w:val="007C5B2C"/>
    <w:rsid w:val="007C5BFD"/>
    <w:rsid w:val="007C60B7"/>
    <w:rsid w:val="007C62A0"/>
    <w:rsid w:val="007C6327"/>
    <w:rsid w:val="007C6382"/>
    <w:rsid w:val="007C6409"/>
    <w:rsid w:val="007C65F5"/>
    <w:rsid w:val="007C6651"/>
    <w:rsid w:val="007C6707"/>
    <w:rsid w:val="007C68FD"/>
    <w:rsid w:val="007C698A"/>
    <w:rsid w:val="007C69DC"/>
    <w:rsid w:val="007C6A16"/>
    <w:rsid w:val="007C6B31"/>
    <w:rsid w:val="007C70C5"/>
    <w:rsid w:val="007C7107"/>
    <w:rsid w:val="007C7143"/>
    <w:rsid w:val="007C72A1"/>
    <w:rsid w:val="007C72AA"/>
    <w:rsid w:val="007C72FB"/>
    <w:rsid w:val="007C74D5"/>
    <w:rsid w:val="007C76C0"/>
    <w:rsid w:val="007C7750"/>
    <w:rsid w:val="007C7BE3"/>
    <w:rsid w:val="007C7C03"/>
    <w:rsid w:val="007C7C72"/>
    <w:rsid w:val="007C7D1F"/>
    <w:rsid w:val="007C7E45"/>
    <w:rsid w:val="007D00CE"/>
    <w:rsid w:val="007D01C1"/>
    <w:rsid w:val="007D020E"/>
    <w:rsid w:val="007D0238"/>
    <w:rsid w:val="007D039E"/>
    <w:rsid w:val="007D05CC"/>
    <w:rsid w:val="007D05D2"/>
    <w:rsid w:val="007D05E2"/>
    <w:rsid w:val="007D068A"/>
    <w:rsid w:val="007D0779"/>
    <w:rsid w:val="007D09B1"/>
    <w:rsid w:val="007D09D7"/>
    <w:rsid w:val="007D0CF0"/>
    <w:rsid w:val="007D0D65"/>
    <w:rsid w:val="007D0E99"/>
    <w:rsid w:val="007D0F9A"/>
    <w:rsid w:val="007D101C"/>
    <w:rsid w:val="007D11D2"/>
    <w:rsid w:val="007D130A"/>
    <w:rsid w:val="007D13B3"/>
    <w:rsid w:val="007D1483"/>
    <w:rsid w:val="007D179A"/>
    <w:rsid w:val="007D1875"/>
    <w:rsid w:val="007D18A3"/>
    <w:rsid w:val="007D1A17"/>
    <w:rsid w:val="007D1AD5"/>
    <w:rsid w:val="007D1B67"/>
    <w:rsid w:val="007D1C7F"/>
    <w:rsid w:val="007D1EDA"/>
    <w:rsid w:val="007D1F1C"/>
    <w:rsid w:val="007D1FBE"/>
    <w:rsid w:val="007D2018"/>
    <w:rsid w:val="007D209E"/>
    <w:rsid w:val="007D20EE"/>
    <w:rsid w:val="007D2102"/>
    <w:rsid w:val="007D212F"/>
    <w:rsid w:val="007D2170"/>
    <w:rsid w:val="007D2290"/>
    <w:rsid w:val="007D244E"/>
    <w:rsid w:val="007D247A"/>
    <w:rsid w:val="007D2682"/>
    <w:rsid w:val="007D2691"/>
    <w:rsid w:val="007D270A"/>
    <w:rsid w:val="007D27C5"/>
    <w:rsid w:val="007D2899"/>
    <w:rsid w:val="007D2D50"/>
    <w:rsid w:val="007D2E8B"/>
    <w:rsid w:val="007D2F57"/>
    <w:rsid w:val="007D2F80"/>
    <w:rsid w:val="007D2FED"/>
    <w:rsid w:val="007D30BA"/>
    <w:rsid w:val="007D30F5"/>
    <w:rsid w:val="007D314D"/>
    <w:rsid w:val="007D34BC"/>
    <w:rsid w:val="007D355B"/>
    <w:rsid w:val="007D364D"/>
    <w:rsid w:val="007D3821"/>
    <w:rsid w:val="007D3824"/>
    <w:rsid w:val="007D38D5"/>
    <w:rsid w:val="007D38DF"/>
    <w:rsid w:val="007D3999"/>
    <w:rsid w:val="007D3A83"/>
    <w:rsid w:val="007D3E3F"/>
    <w:rsid w:val="007D3ECB"/>
    <w:rsid w:val="007D4059"/>
    <w:rsid w:val="007D40F3"/>
    <w:rsid w:val="007D4222"/>
    <w:rsid w:val="007D4397"/>
    <w:rsid w:val="007D43AA"/>
    <w:rsid w:val="007D4503"/>
    <w:rsid w:val="007D4736"/>
    <w:rsid w:val="007D4870"/>
    <w:rsid w:val="007D490F"/>
    <w:rsid w:val="007D4A91"/>
    <w:rsid w:val="007D4B8A"/>
    <w:rsid w:val="007D4BB8"/>
    <w:rsid w:val="007D4C14"/>
    <w:rsid w:val="007D4C45"/>
    <w:rsid w:val="007D4CB1"/>
    <w:rsid w:val="007D4D13"/>
    <w:rsid w:val="007D4FE9"/>
    <w:rsid w:val="007D50AC"/>
    <w:rsid w:val="007D50CD"/>
    <w:rsid w:val="007D51AC"/>
    <w:rsid w:val="007D559E"/>
    <w:rsid w:val="007D5624"/>
    <w:rsid w:val="007D565B"/>
    <w:rsid w:val="007D579C"/>
    <w:rsid w:val="007D5822"/>
    <w:rsid w:val="007D5B30"/>
    <w:rsid w:val="007D5C82"/>
    <w:rsid w:val="007D5E1B"/>
    <w:rsid w:val="007D5E2C"/>
    <w:rsid w:val="007D5F64"/>
    <w:rsid w:val="007D61D3"/>
    <w:rsid w:val="007D6334"/>
    <w:rsid w:val="007D63CF"/>
    <w:rsid w:val="007D63D1"/>
    <w:rsid w:val="007D63F4"/>
    <w:rsid w:val="007D6534"/>
    <w:rsid w:val="007D6557"/>
    <w:rsid w:val="007D666C"/>
    <w:rsid w:val="007D66F1"/>
    <w:rsid w:val="007D67A4"/>
    <w:rsid w:val="007D67F1"/>
    <w:rsid w:val="007D686D"/>
    <w:rsid w:val="007D68D7"/>
    <w:rsid w:val="007D6B19"/>
    <w:rsid w:val="007D6B9A"/>
    <w:rsid w:val="007D6C91"/>
    <w:rsid w:val="007D6CF4"/>
    <w:rsid w:val="007D6D79"/>
    <w:rsid w:val="007D6E43"/>
    <w:rsid w:val="007D6E52"/>
    <w:rsid w:val="007D6F65"/>
    <w:rsid w:val="007D71A8"/>
    <w:rsid w:val="007D7205"/>
    <w:rsid w:val="007D727E"/>
    <w:rsid w:val="007D7521"/>
    <w:rsid w:val="007D7679"/>
    <w:rsid w:val="007D773F"/>
    <w:rsid w:val="007D7845"/>
    <w:rsid w:val="007D784B"/>
    <w:rsid w:val="007D784D"/>
    <w:rsid w:val="007D786A"/>
    <w:rsid w:val="007D786B"/>
    <w:rsid w:val="007D7A8E"/>
    <w:rsid w:val="007D7AB6"/>
    <w:rsid w:val="007D7B60"/>
    <w:rsid w:val="007D7E13"/>
    <w:rsid w:val="007E014F"/>
    <w:rsid w:val="007E01F8"/>
    <w:rsid w:val="007E0255"/>
    <w:rsid w:val="007E0310"/>
    <w:rsid w:val="007E03C2"/>
    <w:rsid w:val="007E051F"/>
    <w:rsid w:val="007E0738"/>
    <w:rsid w:val="007E0D2E"/>
    <w:rsid w:val="007E0E2D"/>
    <w:rsid w:val="007E0EED"/>
    <w:rsid w:val="007E110C"/>
    <w:rsid w:val="007E1154"/>
    <w:rsid w:val="007E11F8"/>
    <w:rsid w:val="007E1309"/>
    <w:rsid w:val="007E150F"/>
    <w:rsid w:val="007E1594"/>
    <w:rsid w:val="007E1607"/>
    <w:rsid w:val="007E1685"/>
    <w:rsid w:val="007E17BC"/>
    <w:rsid w:val="007E1901"/>
    <w:rsid w:val="007E1B3F"/>
    <w:rsid w:val="007E1BF9"/>
    <w:rsid w:val="007E1CAF"/>
    <w:rsid w:val="007E1CF1"/>
    <w:rsid w:val="007E1D2A"/>
    <w:rsid w:val="007E1D83"/>
    <w:rsid w:val="007E1DEC"/>
    <w:rsid w:val="007E1E70"/>
    <w:rsid w:val="007E1F1E"/>
    <w:rsid w:val="007E200C"/>
    <w:rsid w:val="007E2045"/>
    <w:rsid w:val="007E2089"/>
    <w:rsid w:val="007E20F2"/>
    <w:rsid w:val="007E2123"/>
    <w:rsid w:val="007E2557"/>
    <w:rsid w:val="007E2742"/>
    <w:rsid w:val="007E2897"/>
    <w:rsid w:val="007E2A61"/>
    <w:rsid w:val="007E2B3C"/>
    <w:rsid w:val="007E2C4C"/>
    <w:rsid w:val="007E2C62"/>
    <w:rsid w:val="007E2C64"/>
    <w:rsid w:val="007E2CA2"/>
    <w:rsid w:val="007E2CC2"/>
    <w:rsid w:val="007E3184"/>
    <w:rsid w:val="007E31DB"/>
    <w:rsid w:val="007E32DE"/>
    <w:rsid w:val="007E34B2"/>
    <w:rsid w:val="007E35E8"/>
    <w:rsid w:val="007E36C2"/>
    <w:rsid w:val="007E36D1"/>
    <w:rsid w:val="007E3711"/>
    <w:rsid w:val="007E37C3"/>
    <w:rsid w:val="007E37EE"/>
    <w:rsid w:val="007E3805"/>
    <w:rsid w:val="007E3934"/>
    <w:rsid w:val="007E3942"/>
    <w:rsid w:val="007E3943"/>
    <w:rsid w:val="007E3959"/>
    <w:rsid w:val="007E3991"/>
    <w:rsid w:val="007E3BAD"/>
    <w:rsid w:val="007E3C7C"/>
    <w:rsid w:val="007E40C8"/>
    <w:rsid w:val="007E41A3"/>
    <w:rsid w:val="007E42BD"/>
    <w:rsid w:val="007E42E2"/>
    <w:rsid w:val="007E4370"/>
    <w:rsid w:val="007E44CB"/>
    <w:rsid w:val="007E4521"/>
    <w:rsid w:val="007E4546"/>
    <w:rsid w:val="007E46AA"/>
    <w:rsid w:val="007E46E9"/>
    <w:rsid w:val="007E4766"/>
    <w:rsid w:val="007E484F"/>
    <w:rsid w:val="007E49D6"/>
    <w:rsid w:val="007E4A42"/>
    <w:rsid w:val="007E4B1C"/>
    <w:rsid w:val="007E4D43"/>
    <w:rsid w:val="007E4D62"/>
    <w:rsid w:val="007E4DAF"/>
    <w:rsid w:val="007E4FF7"/>
    <w:rsid w:val="007E501D"/>
    <w:rsid w:val="007E5067"/>
    <w:rsid w:val="007E50E4"/>
    <w:rsid w:val="007E50ED"/>
    <w:rsid w:val="007E52CD"/>
    <w:rsid w:val="007E52D2"/>
    <w:rsid w:val="007E5307"/>
    <w:rsid w:val="007E5424"/>
    <w:rsid w:val="007E563C"/>
    <w:rsid w:val="007E57AD"/>
    <w:rsid w:val="007E57EE"/>
    <w:rsid w:val="007E5A9F"/>
    <w:rsid w:val="007E5F6E"/>
    <w:rsid w:val="007E602F"/>
    <w:rsid w:val="007E603B"/>
    <w:rsid w:val="007E6278"/>
    <w:rsid w:val="007E6428"/>
    <w:rsid w:val="007E64A2"/>
    <w:rsid w:val="007E656D"/>
    <w:rsid w:val="007E66A3"/>
    <w:rsid w:val="007E676D"/>
    <w:rsid w:val="007E6894"/>
    <w:rsid w:val="007E68CF"/>
    <w:rsid w:val="007E69A9"/>
    <w:rsid w:val="007E69B0"/>
    <w:rsid w:val="007E69FF"/>
    <w:rsid w:val="007E6A33"/>
    <w:rsid w:val="007E6B63"/>
    <w:rsid w:val="007E6B78"/>
    <w:rsid w:val="007E6C11"/>
    <w:rsid w:val="007E6C23"/>
    <w:rsid w:val="007E6CCC"/>
    <w:rsid w:val="007E6D5F"/>
    <w:rsid w:val="007E6EC4"/>
    <w:rsid w:val="007E6F6E"/>
    <w:rsid w:val="007E6F7E"/>
    <w:rsid w:val="007E7018"/>
    <w:rsid w:val="007E70C1"/>
    <w:rsid w:val="007E71BD"/>
    <w:rsid w:val="007E73CF"/>
    <w:rsid w:val="007E7404"/>
    <w:rsid w:val="007E7499"/>
    <w:rsid w:val="007E74B0"/>
    <w:rsid w:val="007E755D"/>
    <w:rsid w:val="007E7708"/>
    <w:rsid w:val="007E7798"/>
    <w:rsid w:val="007E77CD"/>
    <w:rsid w:val="007E790B"/>
    <w:rsid w:val="007E79BB"/>
    <w:rsid w:val="007E7A39"/>
    <w:rsid w:val="007E7B0E"/>
    <w:rsid w:val="007E7E45"/>
    <w:rsid w:val="007E7E80"/>
    <w:rsid w:val="007E7EC0"/>
    <w:rsid w:val="007E7F97"/>
    <w:rsid w:val="007E7FDC"/>
    <w:rsid w:val="007F004F"/>
    <w:rsid w:val="007F00C2"/>
    <w:rsid w:val="007F0184"/>
    <w:rsid w:val="007F01D0"/>
    <w:rsid w:val="007F0254"/>
    <w:rsid w:val="007F02DE"/>
    <w:rsid w:val="007F05A9"/>
    <w:rsid w:val="007F064B"/>
    <w:rsid w:val="007F0779"/>
    <w:rsid w:val="007F07F7"/>
    <w:rsid w:val="007F0AAD"/>
    <w:rsid w:val="007F0AE5"/>
    <w:rsid w:val="007F0FC3"/>
    <w:rsid w:val="007F17BF"/>
    <w:rsid w:val="007F17FC"/>
    <w:rsid w:val="007F1A11"/>
    <w:rsid w:val="007F1A48"/>
    <w:rsid w:val="007F1AAE"/>
    <w:rsid w:val="007F1C8F"/>
    <w:rsid w:val="007F1D47"/>
    <w:rsid w:val="007F1E1E"/>
    <w:rsid w:val="007F20C6"/>
    <w:rsid w:val="007F2128"/>
    <w:rsid w:val="007F21C8"/>
    <w:rsid w:val="007F2211"/>
    <w:rsid w:val="007F23E4"/>
    <w:rsid w:val="007F23EA"/>
    <w:rsid w:val="007F26B7"/>
    <w:rsid w:val="007F276D"/>
    <w:rsid w:val="007F277F"/>
    <w:rsid w:val="007F29A8"/>
    <w:rsid w:val="007F2A18"/>
    <w:rsid w:val="007F2BF7"/>
    <w:rsid w:val="007F2C98"/>
    <w:rsid w:val="007F2CBF"/>
    <w:rsid w:val="007F2E53"/>
    <w:rsid w:val="007F2F62"/>
    <w:rsid w:val="007F2FC5"/>
    <w:rsid w:val="007F3085"/>
    <w:rsid w:val="007F31AB"/>
    <w:rsid w:val="007F336E"/>
    <w:rsid w:val="007F338B"/>
    <w:rsid w:val="007F34A1"/>
    <w:rsid w:val="007F35E0"/>
    <w:rsid w:val="007F36E0"/>
    <w:rsid w:val="007F377B"/>
    <w:rsid w:val="007F395A"/>
    <w:rsid w:val="007F39A6"/>
    <w:rsid w:val="007F3B8B"/>
    <w:rsid w:val="007F3C0E"/>
    <w:rsid w:val="007F3C3B"/>
    <w:rsid w:val="007F3E4F"/>
    <w:rsid w:val="007F3E68"/>
    <w:rsid w:val="007F3F53"/>
    <w:rsid w:val="007F3FEA"/>
    <w:rsid w:val="007F4027"/>
    <w:rsid w:val="007F4088"/>
    <w:rsid w:val="007F416E"/>
    <w:rsid w:val="007F4298"/>
    <w:rsid w:val="007F431D"/>
    <w:rsid w:val="007F436C"/>
    <w:rsid w:val="007F4556"/>
    <w:rsid w:val="007F461C"/>
    <w:rsid w:val="007F47B7"/>
    <w:rsid w:val="007F47C0"/>
    <w:rsid w:val="007F4936"/>
    <w:rsid w:val="007F4E16"/>
    <w:rsid w:val="007F4EDC"/>
    <w:rsid w:val="007F50DB"/>
    <w:rsid w:val="007F5226"/>
    <w:rsid w:val="007F5322"/>
    <w:rsid w:val="007F5533"/>
    <w:rsid w:val="007F563E"/>
    <w:rsid w:val="007F5792"/>
    <w:rsid w:val="007F57B9"/>
    <w:rsid w:val="007F57FD"/>
    <w:rsid w:val="007F59E0"/>
    <w:rsid w:val="007F59EA"/>
    <w:rsid w:val="007F5B17"/>
    <w:rsid w:val="007F5BDB"/>
    <w:rsid w:val="007F5D17"/>
    <w:rsid w:val="007F5D96"/>
    <w:rsid w:val="007F5E5B"/>
    <w:rsid w:val="007F5F96"/>
    <w:rsid w:val="007F603B"/>
    <w:rsid w:val="007F603F"/>
    <w:rsid w:val="007F6157"/>
    <w:rsid w:val="007F6268"/>
    <w:rsid w:val="007F64A8"/>
    <w:rsid w:val="007F65EA"/>
    <w:rsid w:val="007F66A8"/>
    <w:rsid w:val="007F6810"/>
    <w:rsid w:val="007F687E"/>
    <w:rsid w:val="007F68BC"/>
    <w:rsid w:val="007F6C3A"/>
    <w:rsid w:val="007F6C7A"/>
    <w:rsid w:val="007F6CD9"/>
    <w:rsid w:val="007F6D7F"/>
    <w:rsid w:val="007F6D8C"/>
    <w:rsid w:val="007F6E13"/>
    <w:rsid w:val="007F6F2D"/>
    <w:rsid w:val="007F6F80"/>
    <w:rsid w:val="007F6F86"/>
    <w:rsid w:val="007F725C"/>
    <w:rsid w:val="007F7286"/>
    <w:rsid w:val="007F72D4"/>
    <w:rsid w:val="007F7305"/>
    <w:rsid w:val="007F73DD"/>
    <w:rsid w:val="007F7401"/>
    <w:rsid w:val="007F7592"/>
    <w:rsid w:val="007F759B"/>
    <w:rsid w:val="007F75AF"/>
    <w:rsid w:val="007F77CF"/>
    <w:rsid w:val="007F787B"/>
    <w:rsid w:val="007F7A3F"/>
    <w:rsid w:val="007F7BED"/>
    <w:rsid w:val="007F7C8C"/>
    <w:rsid w:val="007F7CBE"/>
    <w:rsid w:val="007F7D1F"/>
    <w:rsid w:val="007F7D81"/>
    <w:rsid w:val="007F7E96"/>
    <w:rsid w:val="00800101"/>
    <w:rsid w:val="00800209"/>
    <w:rsid w:val="008002A3"/>
    <w:rsid w:val="0080034B"/>
    <w:rsid w:val="0080035A"/>
    <w:rsid w:val="008008BF"/>
    <w:rsid w:val="00800955"/>
    <w:rsid w:val="00800A2C"/>
    <w:rsid w:val="00800B09"/>
    <w:rsid w:val="00800CDD"/>
    <w:rsid w:val="00800CF3"/>
    <w:rsid w:val="00800E10"/>
    <w:rsid w:val="00800E77"/>
    <w:rsid w:val="008010B3"/>
    <w:rsid w:val="0080141C"/>
    <w:rsid w:val="0080166B"/>
    <w:rsid w:val="008016DE"/>
    <w:rsid w:val="0080187C"/>
    <w:rsid w:val="00801A33"/>
    <w:rsid w:val="00801B55"/>
    <w:rsid w:val="00801BBA"/>
    <w:rsid w:val="00801BE7"/>
    <w:rsid w:val="00801C4C"/>
    <w:rsid w:val="00801CF1"/>
    <w:rsid w:val="00801D94"/>
    <w:rsid w:val="00801DE6"/>
    <w:rsid w:val="00801EC2"/>
    <w:rsid w:val="00802071"/>
    <w:rsid w:val="00802096"/>
    <w:rsid w:val="008020B0"/>
    <w:rsid w:val="00802199"/>
    <w:rsid w:val="008021A7"/>
    <w:rsid w:val="0080225C"/>
    <w:rsid w:val="00802422"/>
    <w:rsid w:val="0080242B"/>
    <w:rsid w:val="008024C1"/>
    <w:rsid w:val="008024E3"/>
    <w:rsid w:val="00802677"/>
    <w:rsid w:val="008026F6"/>
    <w:rsid w:val="00802762"/>
    <w:rsid w:val="00802A59"/>
    <w:rsid w:val="00802A7C"/>
    <w:rsid w:val="00802B8A"/>
    <w:rsid w:val="00802CBB"/>
    <w:rsid w:val="00802DF0"/>
    <w:rsid w:val="00802DF1"/>
    <w:rsid w:val="00802ECE"/>
    <w:rsid w:val="00802EE3"/>
    <w:rsid w:val="0080304F"/>
    <w:rsid w:val="00803082"/>
    <w:rsid w:val="008030F5"/>
    <w:rsid w:val="0080329F"/>
    <w:rsid w:val="00803344"/>
    <w:rsid w:val="0080358A"/>
    <w:rsid w:val="008035B7"/>
    <w:rsid w:val="008035D6"/>
    <w:rsid w:val="008036A0"/>
    <w:rsid w:val="0080370D"/>
    <w:rsid w:val="008037E1"/>
    <w:rsid w:val="00803A3E"/>
    <w:rsid w:val="00803BA9"/>
    <w:rsid w:val="00803BDC"/>
    <w:rsid w:val="00803C24"/>
    <w:rsid w:val="00803C66"/>
    <w:rsid w:val="00803E82"/>
    <w:rsid w:val="00803EB8"/>
    <w:rsid w:val="00803FD8"/>
    <w:rsid w:val="00804095"/>
    <w:rsid w:val="00804165"/>
    <w:rsid w:val="00804173"/>
    <w:rsid w:val="008041C9"/>
    <w:rsid w:val="0080421A"/>
    <w:rsid w:val="008042A5"/>
    <w:rsid w:val="00804314"/>
    <w:rsid w:val="008045BC"/>
    <w:rsid w:val="0080462F"/>
    <w:rsid w:val="00804950"/>
    <w:rsid w:val="0080496A"/>
    <w:rsid w:val="00804BED"/>
    <w:rsid w:val="00804BFE"/>
    <w:rsid w:val="00804CCC"/>
    <w:rsid w:val="00804DF2"/>
    <w:rsid w:val="00804F70"/>
    <w:rsid w:val="00804FF0"/>
    <w:rsid w:val="00805023"/>
    <w:rsid w:val="00805051"/>
    <w:rsid w:val="00805057"/>
    <w:rsid w:val="008050C5"/>
    <w:rsid w:val="008052CB"/>
    <w:rsid w:val="00805459"/>
    <w:rsid w:val="00805521"/>
    <w:rsid w:val="00805643"/>
    <w:rsid w:val="008056D5"/>
    <w:rsid w:val="00805768"/>
    <w:rsid w:val="00805838"/>
    <w:rsid w:val="00805A28"/>
    <w:rsid w:val="00805A8B"/>
    <w:rsid w:val="00805A97"/>
    <w:rsid w:val="00805C51"/>
    <w:rsid w:val="00805CFC"/>
    <w:rsid w:val="008060AA"/>
    <w:rsid w:val="008060C2"/>
    <w:rsid w:val="008060F4"/>
    <w:rsid w:val="008061CE"/>
    <w:rsid w:val="008063E8"/>
    <w:rsid w:val="0080651E"/>
    <w:rsid w:val="008067FC"/>
    <w:rsid w:val="00806A44"/>
    <w:rsid w:val="00806B9C"/>
    <w:rsid w:val="00806BC1"/>
    <w:rsid w:val="00806C2E"/>
    <w:rsid w:val="00806C34"/>
    <w:rsid w:val="00806D15"/>
    <w:rsid w:val="0080705C"/>
    <w:rsid w:val="0080715C"/>
    <w:rsid w:val="008074A8"/>
    <w:rsid w:val="00807571"/>
    <w:rsid w:val="00807946"/>
    <w:rsid w:val="0080794C"/>
    <w:rsid w:val="00807A55"/>
    <w:rsid w:val="00807B7A"/>
    <w:rsid w:val="00807C73"/>
    <w:rsid w:val="00807DD8"/>
    <w:rsid w:val="00807E2A"/>
    <w:rsid w:val="00807FAF"/>
    <w:rsid w:val="00807FB7"/>
    <w:rsid w:val="00810085"/>
    <w:rsid w:val="00810214"/>
    <w:rsid w:val="00810288"/>
    <w:rsid w:val="0081036C"/>
    <w:rsid w:val="00810489"/>
    <w:rsid w:val="00810505"/>
    <w:rsid w:val="00810567"/>
    <w:rsid w:val="00810649"/>
    <w:rsid w:val="008106FC"/>
    <w:rsid w:val="00810849"/>
    <w:rsid w:val="00810866"/>
    <w:rsid w:val="00810976"/>
    <w:rsid w:val="00810986"/>
    <w:rsid w:val="008109B2"/>
    <w:rsid w:val="008109BA"/>
    <w:rsid w:val="00810AC9"/>
    <w:rsid w:val="00810C60"/>
    <w:rsid w:val="00810D4F"/>
    <w:rsid w:val="00810E1B"/>
    <w:rsid w:val="00810E43"/>
    <w:rsid w:val="00810EB2"/>
    <w:rsid w:val="00810FCE"/>
    <w:rsid w:val="00811097"/>
    <w:rsid w:val="008111EE"/>
    <w:rsid w:val="00811206"/>
    <w:rsid w:val="00811463"/>
    <w:rsid w:val="00811497"/>
    <w:rsid w:val="008115E8"/>
    <w:rsid w:val="00811613"/>
    <w:rsid w:val="00811A0B"/>
    <w:rsid w:val="00811B99"/>
    <w:rsid w:val="00811D50"/>
    <w:rsid w:val="00811D62"/>
    <w:rsid w:val="00811D69"/>
    <w:rsid w:val="00811D9D"/>
    <w:rsid w:val="00811DCD"/>
    <w:rsid w:val="00811DE9"/>
    <w:rsid w:val="00811E47"/>
    <w:rsid w:val="00811F10"/>
    <w:rsid w:val="008122C0"/>
    <w:rsid w:val="0081230E"/>
    <w:rsid w:val="00812349"/>
    <w:rsid w:val="00812381"/>
    <w:rsid w:val="00812422"/>
    <w:rsid w:val="00812450"/>
    <w:rsid w:val="00812463"/>
    <w:rsid w:val="00812491"/>
    <w:rsid w:val="00812613"/>
    <w:rsid w:val="00812686"/>
    <w:rsid w:val="008129A0"/>
    <w:rsid w:val="00812A3C"/>
    <w:rsid w:val="00812D57"/>
    <w:rsid w:val="00812D97"/>
    <w:rsid w:val="00812D9A"/>
    <w:rsid w:val="00812DC5"/>
    <w:rsid w:val="00812E7A"/>
    <w:rsid w:val="00813143"/>
    <w:rsid w:val="00813537"/>
    <w:rsid w:val="00813584"/>
    <w:rsid w:val="008135B0"/>
    <w:rsid w:val="008136C3"/>
    <w:rsid w:val="0081375A"/>
    <w:rsid w:val="008139D2"/>
    <w:rsid w:val="00813C0A"/>
    <w:rsid w:val="00813D6E"/>
    <w:rsid w:val="00813DAF"/>
    <w:rsid w:val="00813DDE"/>
    <w:rsid w:val="00813EB6"/>
    <w:rsid w:val="00813F28"/>
    <w:rsid w:val="008140D1"/>
    <w:rsid w:val="00814186"/>
    <w:rsid w:val="008141CF"/>
    <w:rsid w:val="008141E7"/>
    <w:rsid w:val="008141F3"/>
    <w:rsid w:val="0081421A"/>
    <w:rsid w:val="00814295"/>
    <w:rsid w:val="00814344"/>
    <w:rsid w:val="00814352"/>
    <w:rsid w:val="0081447B"/>
    <w:rsid w:val="008147EA"/>
    <w:rsid w:val="00814839"/>
    <w:rsid w:val="008149E9"/>
    <w:rsid w:val="00814A53"/>
    <w:rsid w:val="00814B09"/>
    <w:rsid w:val="00814B15"/>
    <w:rsid w:val="00814BBC"/>
    <w:rsid w:val="00814C22"/>
    <w:rsid w:val="00814CAB"/>
    <w:rsid w:val="00815117"/>
    <w:rsid w:val="0081520F"/>
    <w:rsid w:val="00815268"/>
    <w:rsid w:val="0081532C"/>
    <w:rsid w:val="00815357"/>
    <w:rsid w:val="008157E2"/>
    <w:rsid w:val="0081593D"/>
    <w:rsid w:val="00815970"/>
    <w:rsid w:val="008159F3"/>
    <w:rsid w:val="00815B83"/>
    <w:rsid w:val="00815D9A"/>
    <w:rsid w:val="00815F1E"/>
    <w:rsid w:val="00815F8B"/>
    <w:rsid w:val="00816117"/>
    <w:rsid w:val="00816136"/>
    <w:rsid w:val="008161E3"/>
    <w:rsid w:val="0081634F"/>
    <w:rsid w:val="00816511"/>
    <w:rsid w:val="0081683B"/>
    <w:rsid w:val="0081692E"/>
    <w:rsid w:val="00816AC3"/>
    <w:rsid w:val="00816C29"/>
    <w:rsid w:val="00816C54"/>
    <w:rsid w:val="00816D33"/>
    <w:rsid w:val="00816E15"/>
    <w:rsid w:val="00816F1E"/>
    <w:rsid w:val="00816F94"/>
    <w:rsid w:val="0081706A"/>
    <w:rsid w:val="008170DC"/>
    <w:rsid w:val="008170E4"/>
    <w:rsid w:val="008170F9"/>
    <w:rsid w:val="008172B4"/>
    <w:rsid w:val="0081730D"/>
    <w:rsid w:val="00817335"/>
    <w:rsid w:val="008173B3"/>
    <w:rsid w:val="008173E2"/>
    <w:rsid w:val="00817498"/>
    <w:rsid w:val="008174A2"/>
    <w:rsid w:val="0081766B"/>
    <w:rsid w:val="0081770E"/>
    <w:rsid w:val="0081776B"/>
    <w:rsid w:val="00817770"/>
    <w:rsid w:val="0081789A"/>
    <w:rsid w:val="00817949"/>
    <w:rsid w:val="00817973"/>
    <w:rsid w:val="00817B11"/>
    <w:rsid w:val="00817B6B"/>
    <w:rsid w:val="00817C65"/>
    <w:rsid w:val="00817D0B"/>
    <w:rsid w:val="00817D71"/>
    <w:rsid w:val="00817E1D"/>
    <w:rsid w:val="00817E56"/>
    <w:rsid w:val="008200FF"/>
    <w:rsid w:val="0082014E"/>
    <w:rsid w:val="008202D5"/>
    <w:rsid w:val="0082037B"/>
    <w:rsid w:val="0082060F"/>
    <w:rsid w:val="008207EC"/>
    <w:rsid w:val="00820846"/>
    <w:rsid w:val="008208B5"/>
    <w:rsid w:val="008208D1"/>
    <w:rsid w:val="008209F1"/>
    <w:rsid w:val="00820A5F"/>
    <w:rsid w:val="00820A8A"/>
    <w:rsid w:val="00820BF9"/>
    <w:rsid w:val="00820D8A"/>
    <w:rsid w:val="00820E00"/>
    <w:rsid w:val="00821058"/>
    <w:rsid w:val="008212E2"/>
    <w:rsid w:val="00821414"/>
    <w:rsid w:val="008217BD"/>
    <w:rsid w:val="008218E8"/>
    <w:rsid w:val="00821959"/>
    <w:rsid w:val="008219EF"/>
    <w:rsid w:val="00821A2C"/>
    <w:rsid w:val="00821A74"/>
    <w:rsid w:val="00821B73"/>
    <w:rsid w:val="00821C05"/>
    <w:rsid w:val="00821D69"/>
    <w:rsid w:val="00821F00"/>
    <w:rsid w:val="00821F94"/>
    <w:rsid w:val="00821FB8"/>
    <w:rsid w:val="008220A9"/>
    <w:rsid w:val="008221AC"/>
    <w:rsid w:val="00822258"/>
    <w:rsid w:val="008222F8"/>
    <w:rsid w:val="00822316"/>
    <w:rsid w:val="00822347"/>
    <w:rsid w:val="008225FC"/>
    <w:rsid w:val="00822621"/>
    <w:rsid w:val="0082270F"/>
    <w:rsid w:val="008227DD"/>
    <w:rsid w:val="00822807"/>
    <w:rsid w:val="008228C0"/>
    <w:rsid w:val="008228D2"/>
    <w:rsid w:val="00822921"/>
    <w:rsid w:val="00822964"/>
    <w:rsid w:val="008229B9"/>
    <w:rsid w:val="00822BCC"/>
    <w:rsid w:val="00822FE7"/>
    <w:rsid w:val="00822FFF"/>
    <w:rsid w:val="008230CB"/>
    <w:rsid w:val="008230CC"/>
    <w:rsid w:val="008231D7"/>
    <w:rsid w:val="0082328E"/>
    <w:rsid w:val="008233B7"/>
    <w:rsid w:val="008235AB"/>
    <w:rsid w:val="0082363F"/>
    <w:rsid w:val="008236B3"/>
    <w:rsid w:val="008236CD"/>
    <w:rsid w:val="008238B9"/>
    <w:rsid w:val="008238FC"/>
    <w:rsid w:val="0082396B"/>
    <w:rsid w:val="00823A2B"/>
    <w:rsid w:val="00823D17"/>
    <w:rsid w:val="00823DF0"/>
    <w:rsid w:val="00823E82"/>
    <w:rsid w:val="00823F12"/>
    <w:rsid w:val="00823F79"/>
    <w:rsid w:val="008241AC"/>
    <w:rsid w:val="008241E3"/>
    <w:rsid w:val="008242C4"/>
    <w:rsid w:val="00824346"/>
    <w:rsid w:val="008243C4"/>
    <w:rsid w:val="008244CB"/>
    <w:rsid w:val="00824556"/>
    <w:rsid w:val="008247A8"/>
    <w:rsid w:val="008247D4"/>
    <w:rsid w:val="00824840"/>
    <w:rsid w:val="00824911"/>
    <w:rsid w:val="00824942"/>
    <w:rsid w:val="00824B33"/>
    <w:rsid w:val="00824C06"/>
    <w:rsid w:val="00824D2A"/>
    <w:rsid w:val="00824FBA"/>
    <w:rsid w:val="0082507A"/>
    <w:rsid w:val="00825100"/>
    <w:rsid w:val="008251AF"/>
    <w:rsid w:val="008251D3"/>
    <w:rsid w:val="008251EB"/>
    <w:rsid w:val="0082538A"/>
    <w:rsid w:val="0082559B"/>
    <w:rsid w:val="0082573A"/>
    <w:rsid w:val="0082582D"/>
    <w:rsid w:val="00825833"/>
    <w:rsid w:val="00825907"/>
    <w:rsid w:val="008259C3"/>
    <w:rsid w:val="008259E3"/>
    <w:rsid w:val="00825C5B"/>
    <w:rsid w:val="00825C83"/>
    <w:rsid w:val="00825D92"/>
    <w:rsid w:val="00825ED3"/>
    <w:rsid w:val="00825FBB"/>
    <w:rsid w:val="00826000"/>
    <w:rsid w:val="00826080"/>
    <w:rsid w:val="008260AA"/>
    <w:rsid w:val="00826144"/>
    <w:rsid w:val="008261CF"/>
    <w:rsid w:val="00826636"/>
    <w:rsid w:val="008266A9"/>
    <w:rsid w:val="0082675D"/>
    <w:rsid w:val="00826AF8"/>
    <w:rsid w:val="00826E3B"/>
    <w:rsid w:val="00826E98"/>
    <w:rsid w:val="00826EB4"/>
    <w:rsid w:val="00826ED8"/>
    <w:rsid w:val="00826F86"/>
    <w:rsid w:val="00827352"/>
    <w:rsid w:val="00827413"/>
    <w:rsid w:val="0082758B"/>
    <w:rsid w:val="008276B4"/>
    <w:rsid w:val="0082771C"/>
    <w:rsid w:val="00827931"/>
    <w:rsid w:val="008279A7"/>
    <w:rsid w:val="00827A33"/>
    <w:rsid w:val="00827A7E"/>
    <w:rsid w:val="00827B3C"/>
    <w:rsid w:val="00827C42"/>
    <w:rsid w:val="00827C59"/>
    <w:rsid w:val="00827DFF"/>
    <w:rsid w:val="0083000F"/>
    <w:rsid w:val="00830097"/>
    <w:rsid w:val="00830141"/>
    <w:rsid w:val="008301DA"/>
    <w:rsid w:val="008302EA"/>
    <w:rsid w:val="0083033C"/>
    <w:rsid w:val="008305C1"/>
    <w:rsid w:val="00830636"/>
    <w:rsid w:val="008306B0"/>
    <w:rsid w:val="008307F5"/>
    <w:rsid w:val="00830842"/>
    <w:rsid w:val="008308DD"/>
    <w:rsid w:val="00830A3F"/>
    <w:rsid w:val="00830C94"/>
    <w:rsid w:val="00830CF3"/>
    <w:rsid w:val="00830D65"/>
    <w:rsid w:val="00830DF5"/>
    <w:rsid w:val="00830E1D"/>
    <w:rsid w:val="00830EF6"/>
    <w:rsid w:val="008311FD"/>
    <w:rsid w:val="008312BF"/>
    <w:rsid w:val="00831460"/>
    <w:rsid w:val="00831491"/>
    <w:rsid w:val="008314AD"/>
    <w:rsid w:val="008314BC"/>
    <w:rsid w:val="0083159E"/>
    <w:rsid w:val="00831625"/>
    <w:rsid w:val="0083184A"/>
    <w:rsid w:val="008319DB"/>
    <w:rsid w:val="00831A75"/>
    <w:rsid w:val="00831AD1"/>
    <w:rsid w:val="00831B4E"/>
    <w:rsid w:val="00831BCD"/>
    <w:rsid w:val="00831DBB"/>
    <w:rsid w:val="00831FA5"/>
    <w:rsid w:val="00831FE1"/>
    <w:rsid w:val="008320BC"/>
    <w:rsid w:val="00832281"/>
    <w:rsid w:val="008322D7"/>
    <w:rsid w:val="008323B3"/>
    <w:rsid w:val="00832451"/>
    <w:rsid w:val="00832457"/>
    <w:rsid w:val="008324D1"/>
    <w:rsid w:val="008325B0"/>
    <w:rsid w:val="0083278C"/>
    <w:rsid w:val="00832847"/>
    <w:rsid w:val="00832874"/>
    <w:rsid w:val="0083292D"/>
    <w:rsid w:val="00832938"/>
    <w:rsid w:val="008329B9"/>
    <w:rsid w:val="008329D9"/>
    <w:rsid w:val="00832B06"/>
    <w:rsid w:val="00832C14"/>
    <w:rsid w:val="00832C69"/>
    <w:rsid w:val="00832DAF"/>
    <w:rsid w:val="00832FAC"/>
    <w:rsid w:val="00832FC7"/>
    <w:rsid w:val="008331A2"/>
    <w:rsid w:val="00833346"/>
    <w:rsid w:val="00833354"/>
    <w:rsid w:val="008333F2"/>
    <w:rsid w:val="008333F3"/>
    <w:rsid w:val="00833679"/>
    <w:rsid w:val="0083367F"/>
    <w:rsid w:val="008336B5"/>
    <w:rsid w:val="008337A1"/>
    <w:rsid w:val="008337F2"/>
    <w:rsid w:val="008338ED"/>
    <w:rsid w:val="00833B73"/>
    <w:rsid w:val="00833C2E"/>
    <w:rsid w:val="00833CAB"/>
    <w:rsid w:val="00833CDB"/>
    <w:rsid w:val="00833D02"/>
    <w:rsid w:val="00833D05"/>
    <w:rsid w:val="00833FE8"/>
    <w:rsid w:val="00834056"/>
    <w:rsid w:val="008341A7"/>
    <w:rsid w:val="008341CF"/>
    <w:rsid w:val="0083425D"/>
    <w:rsid w:val="0083436C"/>
    <w:rsid w:val="008343BF"/>
    <w:rsid w:val="008343DB"/>
    <w:rsid w:val="00834478"/>
    <w:rsid w:val="00834841"/>
    <w:rsid w:val="00834915"/>
    <w:rsid w:val="008349D3"/>
    <w:rsid w:val="00834A2E"/>
    <w:rsid w:val="00834ABD"/>
    <w:rsid w:val="00834ACB"/>
    <w:rsid w:val="00834BA4"/>
    <w:rsid w:val="00834C9F"/>
    <w:rsid w:val="00834D51"/>
    <w:rsid w:val="00835040"/>
    <w:rsid w:val="0083505B"/>
    <w:rsid w:val="008351EE"/>
    <w:rsid w:val="008351F7"/>
    <w:rsid w:val="008352B8"/>
    <w:rsid w:val="0083533B"/>
    <w:rsid w:val="00835390"/>
    <w:rsid w:val="00835421"/>
    <w:rsid w:val="0083564A"/>
    <w:rsid w:val="0083576B"/>
    <w:rsid w:val="00835856"/>
    <w:rsid w:val="00835928"/>
    <w:rsid w:val="00835B7A"/>
    <w:rsid w:val="00835B92"/>
    <w:rsid w:val="00835FC3"/>
    <w:rsid w:val="00835FFA"/>
    <w:rsid w:val="00835FFE"/>
    <w:rsid w:val="0083611B"/>
    <w:rsid w:val="008361DC"/>
    <w:rsid w:val="00836292"/>
    <w:rsid w:val="008362FA"/>
    <w:rsid w:val="008364EB"/>
    <w:rsid w:val="00836539"/>
    <w:rsid w:val="00836659"/>
    <w:rsid w:val="00836738"/>
    <w:rsid w:val="0083683A"/>
    <w:rsid w:val="00836CC8"/>
    <w:rsid w:val="00836CEB"/>
    <w:rsid w:val="00836F16"/>
    <w:rsid w:val="00836FC6"/>
    <w:rsid w:val="008372A8"/>
    <w:rsid w:val="008372BE"/>
    <w:rsid w:val="00837320"/>
    <w:rsid w:val="008373D1"/>
    <w:rsid w:val="008373E9"/>
    <w:rsid w:val="008374C2"/>
    <w:rsid w:val="00837A0F"/>
    <w:rsid w:val="00837A30"/>
    <w:rsid w:val="00837AF9"/>
    <w:rsid w:val="00837B6C"/>
    <w:rsid w:val="00837BA9"/>
    <w:rsid w:val="00837DB8"/>
    <w:rsid w:val="0084003E"/>
    <w:rsid w:val="008400AC"/>
    <w:rsid w:val="0084019F"/>
    <w:rsid w:val="0084022C"/>
    <w:rsid w:val="008402F2"/>
    <w:rsid w:val="00840310"/>
    <w:rsid w:val="008403ED"/>
    <w:rsid w:val="008404C1"/>
    <w:rsid w:val="00840547"/>
    <w:rsid w:val="008406BB"/>
    <w:rsid w:val="00840858"/>
    <w:rsid w:val="0084088B"/>
    <w:rsid w:val="00840A44"/>
    <w:rsid w:val="00840B03"/>
    <w:rsid w:val="00840B42"/>
    <w:rsid w:val="00840C4F"/>
    <w:rsid w:val="00840E2C"/>
    <w:rsid w:val="00840E61"/>
    <w:rsid w:val="00840EA6"/>
    <w:rsid w:val="00840EEB"/>
    <w:rsid w:val="00840F18"/>
    <w:rsid w:val="0084102C"/>
    <w:rsid w:val="008411A2"/>
    <w:rsid w:val="008412E4"/>
    <w:rsid w:val="008413FB"/>
    <w:rsid w:val="0084146C"/>
    <w:rsid w:val="008414F3"/>
    <w:rsid w:val="00841517"/>
    <w:rsid w:val="00841616"/>
    <w:rsid w:val="00841727"/>
    <w:rsid w:val="008417EF"/>
    <w:rsid w:val="0084185A"/>
    <w:rsid w:val="00841896"/>
    <w:rsid w:val="008418A6"/>
    <w:rsid w:val="00841A63"/>
    <w:rsid w:val="00841C83"/>
    <w:rsid w:val="00841C97"/>
    <w:rsid w:val="00841CAC"/>
    <w:rsid w:val="00841CC4"/>
    <w:rsid w:val="00841D38"/>
    <w:rsid w:val="00841F24"/>
    <w:rsid w:val="00841F4F"/>
    <w:rsid w:val="008420B9"/>
    <w:rsid w:val="008421FC"/>
    <w:rsid w:val="0084236B"/>
    <w:rsid w:val="008423B1"/>
    <w:rsid w:val="0084241E"/>
    <w:rsid w:val="00842489"/>
    <w:rsid w:val="008424A8"/>
    <w:rsid w:val="00842659"/>
    <w:rsid w:val="00842722"/>
    <w:rsid w:val="00842780"/>
    <w:rsid w:val="0084285C"/>
    <w:rsid w:val="0084286C"/>
    <w:rsid w:val="008428BC"/>
    <w:rsid w:val="00842921"/>
    <w:rsid w:val="00842A60"/>
    <w:rsid w:val="00842A79"/>
    <w:rsid w:val="00842D0E"/>
    <w:rsid w:val="00842DDE"/>
    <w:rsid w:val="00842DEA"/>
    <w:rsid w:val="00842EBE"/>
    <w:rsid w:val="00842F7E"/>
    <w:rsid w:val="00842FBA"/>
    <w:rsid w:val="008430B3"/>
    <w:rsid w:val="00843222"/>
    <w:rsid w:val="0084344F"/>
    <w:rsid w:val="008434FC"/>
    <w:rsid w:val="00843629"/>
    <w:rsid w:val="00843640"/>
    <w:rsid w:val="008436CD"/>
    <w:rsid w:val="008437CA"/>
    <w:rsid w:val="0084381A"/>
    <w:rsid w:val="00843848"/>
    <w:rsid w:val="008438AB"/>
    <w:rsid w:val="008438BB"/>
    <w:rsid w:val="00843920"/>
    <w:rsid w:val="00843B6E"/>
    <w:rsid w:val="00843C40"/>
    <w:rsid w:val="00843CB8"/>
    <w:rsid w:val="00843D79"/>
    <w:rsid w:val="00843D90"/>
    <w:rsid w:val="00843EEA"/>
    <w:rsid w:val="00843F47"/>
    <w:rsid w:val="00843FEC"/>
    <w:rsid w:val="008441FB"/>
    <w:rsid w:val="008442CA"/>
    <w:rsid w:val="008445B8"/>
    <w:rsid w:val="00844684"/>
    <w:rsid w:val="00844796"/>
    <w:rsid w:val="008447BE"/>
    <w:rsid w:val="00844959"/>
    <w:rsid w:val="008449FE"/>
    <w:rsid w:val="00844A67"/>
    <w:rsid w:val="00844B84"/>
    <w:rsid w:val="00844BEA"/>
    <w:rsid w:val="00844CC1"/>
    <w:rsid w:val="00844E26"/>
    <w:rsid w:val="00844F96"/>
    <w:rsid w:val="00844FE3"/>
    <w:rsid w:val="00844FF3"/>
    <w:rsid w:val="0084508E"/>
    <w:rsid w:val="008450D1"/>
    <w:rsid w:val="008450FA"/>
    <w:rsid w:val="00845228"/>
    <w:rsid w:val="00845248"/>
    <w:rsid w:val="00845261"/>
    <w:rsid w:val="00845311"/>
    <w:rsid w:val="008455BC"/>
    <w:rsid w:val="00845675"/>
    <w:rsid w:val="00845697"/>
    <w:rsid w:val="00845715"/>
    <w:rsid w:val="0084576F"/>
    <w:rsid w:val="00845889"/>
    <w:rsid w:val="008458A4"/>
    <w:rsid w:val="008458D0"/>
    <w:rsid w:val="00845918"/>
    <w:rsid w:val="00845C74"/>
    <w:rsid w:val="00845CBC"/>
    <w:rsid w:val="00845CFD"/>
    <w:rsid w:val="00845D1D"/>
    <w:rsid w:val="00845F71"/>
    <w:rsid w:val="00845F7A"/>
    <w:rsid w:val="0084600F"/>
    <w:rsid w:val="00846102"/>
    <w:rsid w:val="00846353"/>
    <w:rsid w:val="0084647C"/>
    <w:rsid w:val="008464EA"/>
    <w:rsid w:val="00846598"/>
    <w:rsid w:val="00846609"/>
    <w:rsid w:val="0084667A"/>
    <w:rsid w:val="00846971"/>
    <w:rsid w:val="008469B4"/>
    <w:rsid w:val="008469EB"/>
    <w:rsid w:val="00846A3D"/>
    <w:rsid w:val="00846C3E"/>
    <w:rsid w:val="00846EB7"/>
    <w:rsid w:val="008470E9"/>
    <w:rsid w:val="00847271"/>
    <w:rsid w:val="00847542"/>
    <w:rsid w:val="008476FE"/>
    <w:rsid w:val="0084770C"/>
    <w:rsid w:val="00847727"/>
    <w:rsid w:val="008477D6"/>
    <w:rsid w:val="0084789A"/>
    <w:rsid w:val="0084798B"/>
    <w:rsid w:val="00847B0A"/>
    <w:rsid w:val="00847C02"/>
    <w:rsid w:val="00847C8F"/>
    <w:rsid w:val="00847CA9"/>
    <w:rsid w:val="00847CAE"/>
    <w:rsid w:val="00847DAF"/>
    <w:rsid w:val="00847F35"/>
    <w:rsid w:val="00847F83"/>
    <w:rsid w:val="008500A2"/>
    <w:rsid w:val="0085013D"/>
    <w:rsid w:val="00850401"/>
    <w:rsid w:val="008505B2"/>
    <w:rsid w:val="00850613"/>
    <w:rsid w:val="0085061D"/>
    <w:rsid w:val="00850664"/>
    <w:rsid w:val="0085086C"/>
    <w:rsid w:val="008508D2"/>
    <w:rsid w:val="0085090B"/>
    <w:rsid w:val="00850914"/>
    <w:rsid w:val="00850957"/>
    <w:rsid w:val="008509E2"/>
    <w:rsid w:val="00850A3D"/>
    <w:rsid w:val="00850AD7"/>
    <w:rsid w:val="00850AE1"/>
    <w:rsid w:val="00850C1D"/>
    <w:rsid w:val="00850DAB"/>
    <w:rsid w:val="00850E98"/>
    <w:rsid w:val="008510EF"/>
    <w:rsid w:val="008511AA"/>
    <w:rsid w:val="008511AE"/>
    <w:rsid w:val="008511FE"/>
    <w:rsid w:val="00851339"/>
    <w:rsid w:val="00851450"/>
    <w:rsid w:val="008514C0"/>
    <w:rsid w:val="00851625"/>
    <w:rsid w:val="0085166D"/>
    <w:rsid w:val="00851744"/>
    <w:rsid w:val="0085185D"/>
    <w:rsid w:val="00851927"/>
    <w:rsid w:val="0085195C"/>
    <w:rsid w:val="00851962"/>
    <w:rsid w:val="00851982"/>
    <w:rsid w:val="00851A85"/>
    <w:rsid w:val="00851B69"/>
    <w:rsid w:val="00851BED"/>
    <w:rsid w:val="00851C35"/>
    <w:rsid w:val="00851DE9"/>
    <w:rsid w:val="00851EAA"/>
    <w:rsid w:val="0085213F"/>
    <w:rsid w:val="0085232E"/>
    <w:rsid w:val="00852355"/>
    <w:rsid w:val="00852446"/>
    <w:rsid w:val="008524CA"/>
    <w:rsid w:val="00852662"/>
    <w:rsid w:val="00852748"/>
    <w:rsid w:val="008527F4"/>
    <w:rsid w:val="0085281F"/>
    <w:rsid w:val="00852886"/>
    <w:rsid w:val="0085290D"/>
    <w:rsid w:val="00852940"/>
    <w:rsid w:val="00852B04"/>
    <w:rsid w:val="00852B76"/>
    <w:rsid w:val="00852BD1"/>
    <w:rsid w:val="00852C8A"/>
    <w:rsid w:val="00852CA5"/>
    <w:rsid w:val="00852CC7"/>
    <w:rsid w:val="00852E1D"/>
    <w:rsid w:val="00852E4F"/>
    <w:rsid w:val="008531C6"/>
    <w:rsid w:val="008531E1"/>
    <w:rsid w:val="008532E8"/>
    <w:rsid w:val="00853588"/>
    <w:rsid w:val="008538DB"/>
    <w:rsid w:val="00853960"/>
    <w:rsid w:val="00853A2C"/>
    <w:rsid w:val="00853C24"/>
    <w:rsid w:val="00853C31"/>
    <w:rsid w:val="00853C9E"/>
    <w:rsid w:val="00853DA1"/>
    <w:rsid w:val="00853F3B"/>
    <w:rsid w:val="00853F51"/>
    <w:rsid w:val="0085401B"/>
    <w:rsid w:val="0085411F"/>
    <w:rsid w:val="00854252"/>
    <w:rsid w:val="0085432D"/>
    <w:rsid w:val="00854352"/>
    <w:rsid w:val="0085448B"/>
    <w:rsid w:val="008544F7"/>
    <w:rsid w:val="0085452B"/>
    <w:rsid w:val="00854566"/>
    <w:rsid w:val="0085465D"/>
    <w:rsid w:val="008547AD"/>
    <w:rsid w:val="0085482C"/>
    <w:rsid w:val="008548C5"/>
    <w:rsid w:val="00854A08"/>
    <w:rsid w:val="00854A90"/>
    <w:rsid w:val="00854B12"/>
    <w:rsid w:val="00854B1B"/>
    <w:rsid w:val="00854C3E"/>
    <w:rsid w:val="00854DC1"/>
    <w:rsid w:val="0085515B"/>
    <w:rsid w:val="00855194"/>
    <w:rsid w:val="00855307"/>
    <w:rsid w:val="008553E1"/>
    <w:rsid w:val="00855424"/>
    <w:rsid w:val="00855487"/>
    <w:rsid w:val="008555C7"/>
    <w:rsid w:val="008555CA"/>
    <w:rsid w:val="00855652"/>
    <w:rsid w:val="008556D0"/>
    <w:rsid w:val="008558F0"/>
    <w:rsid w:val="00855BCC"/>
    <w:rsid w:val="00855C11"/>
    <w:rsid w:val="00855C3C"/>
    <w:rsid w:val="00855C64"/>
    <w:rsid w:val="00855D82"/>
    <w:rsid w:val="00855E1F"/>
    <w:rsid w:val="00855E29"/>
    <w:rsid w:val="008561FD"/>
    <w:rsid w:val="0085626B"/>
    <w:rsid w:val="008562CE"/>
    <w:rsid w:val="0085647D"/>
    <w:rsid w:val="008566D9"/>
    <w:rsid w:val="008566F5"/>
    <w:rsid w:val="00856743"/>
    <w:rsid w:val="008567E5"/>
    <w:rsid w:val="00856909"/>
    <w:rsid w:val="0085699A"/>
    <w:rsid w:val="00856B80"/>
    <w:rsid w:val="00856B92"/>
    <w:rsid w:val="00856CDE"/>
    <w:rsid w:val="00856F6D"/>
    <w:rsid w:val="00857000"/>
    <w:rsid w:val="0085706F"/>
    <w:rsid w:val="008571DC"/>
    <w:rsid w:val="008572CD"/>
    <w:rsid w:val="008573A7"/>
    <w:rsid w:val="0085758A"/>
    <w:rsid w:val="008575AF"/>
    <w:rsid w:val="008576F8"/>
    <w:rsid w:val="00857773"/>
    <w:rsid w:val="0085777B"/>
    <w:rsid w:val="00857868"/>
    <w:rsid w:val="00857A60"/>
    <w:rsid w:val="00857B2B"/>
    <w:rsid w:val="00857C3D"/>
    <w:rsid w:val="00857D70"/>
    <w:rsid w:val="00857D74"/>
    <w:rsid w:val="00857F3E"/>
    <w:rsid w:val="008601DB"/>
    <w:rsid w:val="008604ED"/>
    <w:rsid w:val="00860545"/>
    <w:rsid w:val="0086054C"/>
    <w:rsid w:val="00860645"/>
    <w:rsid w:val="0086077D"/>
    <w:rsid w:val="008607ED"/>
    <w:rsid w:val="008608FA"/>
    <w:rsid w:val="00860AAC"/>
    <w:rsid w:val="00860B44"/>
    <w:rsid w:val="00860B83"/>
    <w:rsid w:val="00860DFB"/>
    <w:rsid w:val="00860E36"/>
    <w:rsid w:val="00861143"/>
    <w:rsid w:val="00861195"/>
    <w:rsid w:val="008611D6"/>
    <w:rsid w:val="00861268"/>
    <w:rsid w:val="0086139B"/>
    <w:rsid w:val="0086151E"/>
    <w:rsid w:val="00861647"/>
    <w:rsid w:val="00861721"/>
    <w:rsid w:val="008617D5"/>
    <w:rsid w:val="00861867"/>
    <w:rsid w:val="00861B0C"/>
    <w:rsid w:val="00861BD6"/>
    <w:rsid w:val="00861C45"/>
    <w:rsid w:val="00861F9E"/>
    <w:rsid w:val="008620A6"/>
    <w:rsid w:val="0086223D"/>
    <w:rsid w:val="008622F9"/>
    <w:rsid w:val="00862301"/>
    <w:rsid w:val="00862484"/>
    <w:rsid w:val="0086249D"/>
    <w:rsid w:val="008624E7"/>
    <w:rsid w:val="00862561"/>
    <w:rsid w:val="00862574"/>
    <w:rsid w:val="00862623"/>
    <w:rsid w:val="008626C1"/>
    <w:rsid w:val="00862704"/>
    <w:rsid w:val="00862788"/>
    <w:rsid w:val="00862990"/>
    <w:rsid w:val="00862A57"/>
    <w:rsid w:val="00862A6D"/>
    <w:rsid w:val="00862AF7"/>
    <w:rsid w:val="00862E01"/>
    <w:rsid w:val="00862EAA"/>
    <w:rsid w:val="00862F8E"/>
    <w:rsid w:val="0086300D"/>
    <w:rsid w:val="00863300"/>
    <w:rsid w:val="0086332C"/>
    <w:rsid w:val="00863343"/>
    <w:rsid w:val="00863362"/>
    <w:rsid w:val="0086347E"/>
    <w:rsid w:val="008634A6"/>
    <w:rsid w:val="00863708"/>
    <w:rsid w:val="0086372B"/>
    <w:rsid w:val="00863730"/>
    <w:rsid w:val="008637E7"/>
    <w:rsid w:val="008638DD"/>
    <w:rsid w:val="008638EB"/>
    <w:rsid w:val="00863925"/>
    <w:rsid w:val="0086393A"/>
    <w:rsid w:val="0086399B"/>
    <w:rsid w:val="00863A88"/>
    <w:rsid w:val="00863B35"/>
    <w:rsid w:val="00863B4B"/>
    <w:rsid w:val="00863BD5"/>
    <w:rsid w:val="00863C86"/>
    <w:rsid w:val="00863C91"/>
    <w:rsid w:val="00863CDC"/>
    <w:rsid w:val="00863D72"/>
    <w:rsid w:val="00863DDD"/>
    <w:rsid w:val="00863EE6"/>
    <w:rsid w:val="00863FE9"/>
    <w:rsid w:val="00864040"/>
    <w:rsid w:val="00864231"/>
    <w:rsid w:val="0086425D"/>
    <w:rsid w:val="00864333"/>
    <w:rsid w:val="00864492"/>
    <w:rsid w:val="008645AE"/>
    <w:rsid w:val="0086460C"/>
    <w:rsid w:val="00864690"/>
    <w:rsid w:val="008647E9"/>
    <w:rsid w:val="00864826"/>
    <w:rsid w:val="00864853"/>
    <w:rsid w:val="008648AD"/>
    <w:rsid w:val="00864A91"/>
    <w:rsid w:val="00864AEB"/>
    <w:rsid w:val="00864EF3"/>
    <w:rsid w:val="00864FB1"/>
    <w:rsid w:val="008651FE"/>
    <w:rsid w:val="00865492"/>
    <w:rsid w:val="0086555D"/>
    <w:rsid w:val="00865601"/>
    <w:rsid w:val="00865659"/>
    <w:rsid w:val="008659F6"/>
    <w:rsid w:val="00865B1C"/>
    <w:rsid w:val="00865B49"/>
    <w:rsid w:val="00865B84"/>
    <w:rsid w:val="00865D50"/>
    <w:rsid w:val="00865E28"/>
    <w:rsid w:val="0086604A"/>
    <w:rsid w:val="008660AD"/>
    <w:rsid w:val="00866210"/>
    <w:rsid w:val="00866212"/>
    <w:rsid w:val="0086622B"/>
    <w:rsid w:val="008663B8"/>
    <w:rsid w:val="008663CF"/>
    <w:rsid w:val="008663D5"/>
    <w:rsid w:val="008663DE"/>
    <w:rsid w:val="00866413"/>
    <w:rsid w:val="00866457"/>
    <w:rsid w:val="00866593"/>
    <w:rsid w:val="008666BE"/>
    <w:rsid w:val="008668EE"/>
    <w:rsid w:val="008668FB"/>
    <w:rsid w:val="00866912"/>
    <w:rsid w:val="00866B2F"/>
    <w:rsid w:val="00866B36"/>
    <w:rsid w:val="00866CE9"/>
    <w:rsid w:val="00866E2B"/>
    <w:rsid w:val="00866E5D"/>
    <w:rsid w:val="00866EC2"/>
    <w:rsid w:val="00866EE2"/>
    <w:rsid w:val="00866FEF"/>
    <w:rsid w:val="00867187"/>
    <w:rsid w:val="008672DB"/>
    <w:rsid w:val="0086730C"/>
    <w:rsid w:val="008673E6"/>
    <w:rsid w:val="00867430"/>
    <w:rsid w:val="0086746C"/>
    <w:rsid w:val="0086764C"/>
    <w:rsid w:val="00867850"/>
    <w:rsid w:val="008678C4"/>
    <w:rsid w:val="00867B41"/>
    <w:rsid w:val="00867BEA"/>
    <w:rsid w:val="00867C47"/>
    <w:rsid w:val="00867D3B"/>
    <w:rsid w:val="00867ECB"/>
    <w:rsid w:val="00867F5A"/>
    <w:rsid w:val="00870020"/>
    <w:rsid w:val="0087010D"/>
    <w:rsid w:val="00870142"/>
    <w:rsid w:val="00870252"/>
    <w:rsid w:val="0087027D"/>
    <w:rsid w:val="008702CD"/>
    <w:rsid w:val="008702D5"/>
    <w:rsid w:val="008702D9"/>
    <w:rsid w:val="008702DB"/>
    <w:rsid w:val="0087044B"/>
    <w:rsid w:val="00870554"/>
    <w:rsid w:val="008705EC"/>
    <w:rsid w:val="00870671"/>
    <w:rsid w:val="00870684"/>
    <w:rsid w:val="008706BD"/>
    <w:rsid w:val="00870708"/>
    <w:rsid w:val="008707A8"/>
    <w:rsid w:val="008707F7"/>
    <w:rsid w:val="008708D1"/>
    <w:rsid w:val="00870B0A"/>
    <w:rsid w:val="00870FB3"/>
    <w:rsid w:val="008710AB"/>
    <w:rsid w:val="0087117D"/>
    <w:rsid w:val="00871291"/>
    <w:rsid w:val="008713FA"/>
    <w:rsid w:val="00871414"/>
    <w:rsid w:val="00871484"/>
    <w:rsid w:val="008716F7"/>
    <w:rsid w:val="00871733"/>
    <w:rsid w:val="0087182A"/>
    <w:rsid w:val="00871895"/>
    <w:rsid w:val="008718AB"/>
    <w:rsid w:val="008719C7"/>
    <w:rsid w:val="00871A3A"/>
    <w:rsid w:val="00871AE7"/>
    <w:rsid w:val="00871B36"/>
    <w:rsid w:val="00871BD2"/>
    <w:rsid w:val="00871C82"/>
    <w:rsid w:val="00871D2D"/>
    <w:rsid w:val="00871D76"/>
    <w:rsid w:val="00871DAA"/>
    <w:rsid w:val="00871EB4"/>
    <w:rsid w:val="00871F97"/>
    <w:rsid w:val="00871FBB"/>
    <w:rsid w:val="008720EF"/>
    <w:rsid w:val="008721EE"/>
    <w:rsid w:val="008722A1"/>
    <w:rsid w:val="008722A6"/>
    <w:rsid w:val="0087234B"/>
    <w:rsid w:val="008723E8"/>
    <w:rsid w:val="008726D6"/>
    <w:rsid w:val="0087271D"/>
    <w:rsid w:val="00872B47"/>
    <w:rsid w:val="00872BF9"/>
    <w:rsid w:val="00872C5B"/>
    <w:rsid w:val="00872C8C"/>
    <w:rsid w:val="00872D29"/>
    <w:rsid w:val="00872D65"/>
    <w:rsid w:val="00872E3C"/>
    <w:rsid w:val="00872F49"/>
    <w:rsid w:val="0087305B"/>
    <w:rsid w:val="008730FB"/>
    <w:rsid w:val="0087326D"/>
    <w:rsid w:val="00873281"/>
    <w:rsid w:val="0087331F"/>
    <w:rsid w:val="0087332E"/>
    <w:rsid w:val="0087335B"/>
    <w:rsid w:val="0087354D"/>
    <w:rsid w:val="0087355C"/>
    <w:rsid w:val="00873576"/>
    <w:rsid w:val="0087363B"/>
    <w:rsid w:val="0087366D"/>
    <w:rsid w:val="00873675"/>
    <w:rsid w:val="008737D3"/>
    <w:rsid w:val="008737D4"/>
    <w:rsid w:val="008737E1"/>
    <w:rsid w:val="00873897"/>
    <w:rsid w:val="00873946"/>
    <w:rsid w:val="008739E4"/>
    <w:rsid w:val="00873A84"/>
    <w:rsid w:val="00873AFD"/>
    <w:rsid w:val="00873B25"/>
    <w:rsid w:val="00873B6F"/>
    <w:rsid w:val="00873C58"/>
    <w:rsid w:val="00873D07"/>
    <w:rsid w:val="00873DFA"/>
    <w:rsid w:val="00873ECD"/>
    <w:rsid w:val="00873F6F"/>
    <w:rsid w:val="00873F94"/>
    <w:rsid w:val="008741FB"/>
    <w:rsid w:val="00874205"/>
    <w:rsid w:val="00874248"/>
    <w:rsid w:val="008742F0"/>
    <w:rsid w:val="0087434E"/>
    <w:rsid w:val="008744DE"/>
    <w:rsid w:val="00874598"/>
    <w:rsid w:val="008745CD"/>
    <w:rsid w:val="00874704"/>
    <w:rsid w:val="00874850"/>
    <w:rsid w:val="00874925"/>
    <w:rsid w:val="00874A42"/>
    <w:rsid w:val="00874A56"/>
    <w:rsid w:val="0087500D"/>
    <w:rsid w:val="00875271"/>
    <w:rsid w:val="00875273"/>
    <w:rsid w:val="0087544A"/>
    <w:rsid w:val="008754BC"/>
    <w:rsid w:val="00875615"/>
    <w:rsid w:val="0087594A"/>
    <w:rsid w:val="008759C8"/>
    <w:rsid w:val="008759F8"/>
    <w:rsid w:val="00875A97"/>
    <w:rsid w:val="00875AB6"/>
    <w:rsid w:val="00875B47"/>
    <w:rsid w:val="00875BB9"/>
    <w:rsid w:val="00875C6A"/>
    <w:rsid w:val="00875E95"/>
    <w:rsid w:val="00875F0D"/>
    <w:rsid w:val="0087608D"/>
    <w:rsid w:val="00876209"/>
    <w:rsid w:val="0087627D"/>
    <w:rsid w:val="008762DE"/>
    <w:rsid w:val="008763A8"/>
    <w:rsid w:val="008763FB"/>
    <w:rsid w:val="00876418"/>
    <w:rsid w:val="00876598"/>
    <w:rsid w:val="00876625"/>
    <w:rsid w:val="008766FE"/>
    <w:rsid w:val="00876811"/>
    <w:rsid w:val="0087694C"/>
    <w:rsid w:val="00876A81"/>
    <w:rsid w:val="00876BDF"/>
    <w:rsid w:val="00876C40"/>
    <w:rsid w:val="00876C8E"/>
    <w:rsid w:val="00876D36"/>
    <w:rsid w:val="00876E52"/>
    <w:rsid w:val="00876E65"/>
    <w:rsid w:val="00877095"/>
    <w:rsid w:val="00877222"/>
    <w:rsid w:val="008773C1"/>
    <w:rsid w:val="00877508"/>
    <w:rsid w:val="00877596"/>
    <w:rsid w:val="00877674"/>
    <w:rsid w:val="008776C3"/>
    <w:rsid w:val="00877795"/>
    <w:rsid w:val="008777A4"/>
    <w:rsid w:val="0087789C"/>
    <w:rsid w:val="00877907"/>
    <w:rsid w:val="008779C8"/>
    <w:rsid w:val="008779CF"/>
    <w:rsid w:val="008779DA"/>
    <w:rsid w:val="00877AB0"/>
    <w:rsid w:val="00877B12"/>
    <w:rsid w:val="00877C2B"/>
    <w:rsid w:val="00877C93"/>
    <w:rsid w:val="00877CB5"/>
    <w:rsid w:val="00877D5A"/>
    <w:rsid w:val="00877DFE"/>
    <w:rsid w:val="00877E8A"/>
    <w:rsid w:val="00877ECB"/>
    <w:rsid w:val="00877F0A"/>
    <w:rsid w:val="00877F9A"/>
    <w:rsid w:val="008800FD"/>
    <w:rsid w:val="00880111"/>
    <w:rsid w:val="00880149"/>
    <w:rsid w:val="008801B3"/>
    <w:rsid w:val="0088022C"/>
    <w:rsid w:val="0088034B"/>
    <w:rsid w:val="00880373"/>
    <w:rsid w:val="0088045B"/>
    <w:rsid w:val="008804F5"/>
    <w:rsid w:val="00880504"/>
    <w:rsid w:val="0088067C"/>
    <w:rsid w:val="00880701"/>
    <w:rsid w:val="00880896"/>
    <w:rsid w:val="00880AD7"/>
    <w:rsid w:val="00880B07"/>
    <w:rsid w:val="00880BFB"/>
    <w:rsid w:val="008811F5"/>
    <w:rsid w:val="00881308"/>
    <w:rsid w:val="00881547"/>
    <w:rsid w:val="00881581"/>
    <w:rsid w:val="008816E1"/>
    <w:rsid w:val="00881853"/>
    <w:rsid w:val="008818A1"/>
    <w:rsid w:val="008818B2"/>
    <w:rsid w:val="008818B9"/>
    <w:rsid w:val="0088190D"/>
    <w:rsid w:val="00881952"/>
    <w:rsid w:val="008819ED"/>
    <w:rsid w:val="00881AD4"/>
    <w:rsid w:val="00881B31"/>
    <w:rsid w:val="00881CCE"/>
    <w:rsid w:val="00881D12"/>
    <w:rsid w:val="00881DCE"/>
    <w:rsid w:val="00881DFB"/>
    <w:rsid w:val="00881E54"/>
    <w:rsid w:val="00881F7F"/>
    <w:rsid w:val="0088206C"/>
    <w:rsid w:val="008821D8"/>
    <w:rsid w:val="0088246C"/>
    <w:rsid w:val="0088274C"/>
    <w:rsid w:val="008827E3"/>
    <w:rsid w:val="008828B7"/>
    <w:rsid w:val="008828C7"/>
    <w:rsid w:val="00882AA5"/>
    <w:rsid w:val="00882BC7"/>
    <w:rsid w:val="00882BCA"/>
    <w:rsid w:val="00882C19"/>
    <w:rsid w:val="00882E4D"/>
    <w:rsid w:val="00882ED6"/>
    <w:rsid w:val="00883011"/>
    <w:rsid w:val="0088314F"/>
    <w:rsid w:val="00883451"/>
    <w:rsid w:val="008835D6"/>
    <w:rsid w:val="008837E9"/>
    <w:rsid w:val="008838E6"/>
    <w:rsid w:val="0088390D"/>
    <w:rsid w:val="008839A5"/>
    <w:rsid w:val="00883BB0"/>
    <w:rsid w:val="00883E9F"/>
    <w:rsid w:val="00883EC3"/>
    <w:rsid w:val="00884154"/>
    <w:rsid w:val="00884477"/>
    <w:rsid w:val="0088473F"/>
    <w:rsid w:val="008847D9"/>
    <w:rsid w:val="00884833"/>
    <w:rsid w:val="00884881"/>
    <w:rsid w:val="008849DF"/>
    <w:rsid w:val="00884BFB"/>
    <w:rsid w:val="00884C86"/>
    <w:rsid w:val="00884CA5"/>
    <w:rsid w:val="00884FB2"/>
    <w:rsid w:val="00884FC6"/>
    <w:rsid w:val="008850C1"/>
    <w:rsid w:val="008850CA"/>
    <w:rsid w:val="00885104"/>
    <w:rsid w:val="0088518D"/>
    <w:rsid w:val="008851AC"/>
    <w:rsid w:val="00885375"/>
    <w:rsid w:val="008853D7"/>
    <w:rsid w:val="00885439"/>
    <w:rsid w:val="0088555D"/>
    <w:rsid w:val="00885675"/>
    <w:rsid w:val="00885749"/>
    <w:rsid w:val="008857BC"/>
    <w:rsid w:val="0088593B"/>
    <w:rsid w:val="00885A4D"/>
    <w:rsid w:val="00885B88"/>
    <w:rsid w:val="00885CA9"/>
    <w:rsid w:val="00885E04"/>
    <w:rsid w:val="0088609B"/>
    <w:rsid w:val="008861A9"/>
    <w:rsid w:val="0088623C"/>
    <w:rsid w:val="00886299"/>
    <w:rsid w:val="008862C4"/>
    <w:rsid w:val="00886450"/>
    <w:rsid w:val="0088649B"/>
    <w:rsid w:val="008864A1"/>
    <w:rsid w:val="00886555"/>
    <w:rsid w:val="00886558"/>
    <w:rsid w:val="00886587"/>
    <w:rsid w:val="008865B0"/>
    <w:rsid w:val="008865CD"/>
    <w:rsid w:val="00886863"/>
    <w:rsid w:val="00886A66"/>
    <w:rsid w:val="00886A7A"/>
    <w:rsid w:val="00886CB0"/>
    <w:rsid w:val="00886D47"/>
    <w:rsid w:val="00886DF0"/>
    <w:rsid w:val="00887068"/>
    <w:rsid w:val="00887374"/>
    <w:rsid w:val="008873AB"/>
    <w:rsid w:val="008874B0"/>
    <w:rsid w:val="00887846"/>
    <w:rsid w:val="0088796E"/>
    <w:rsid w:val="00887997"/>
    <w:rsid w:val="00887A9E"/>
    <w:rsid w:val="00887AE0"/>
    <w:rsid w:val="00887B80"/>
    <w:rsid w:val="00887BC8"/>
    <w:rsid w:val="00887D41"/>
    <w:rsid w:val="00887D46"/>
    <w:rsid w:val="00887DA9"/>
    <w:rsid w:val="00887DAB"/>
    <w:rsid w:val="00887F66"/>
    <w:rsid w:val="00887FA9"/>
    <w:rsid w:val="00887FDC"/>
    <w:rsid w:val="0089004E"/>
    <w:rsid w:val="00890053"/>
    <w:rsid w:val="00890117"/>
    <w:rsid w:val="0089016C"/>
    <w:rsid w:val="008901AF"/>
    <w:rsid w:val="00890268"/>
    <w:rsid w:val="00890289"/>
    <w:rsid w:val="0089033B"/>
    <w:rsid w:val="008903E9"/>
    <w:rsid w:val="0089081F"/>
    <w:rsid w:val="0089087C"/>
    <w:rsid w:val="00890995"/>
    <w:rsid w:val="00890A71"/>
    <w:rsid w:val="00890B8C"/>
    <w:rsid w:val="00890BD9"/>
    <w:rsid w:val="00890C0A"/>
    <w:rsid w:val="00890CCC"/>
    <w:rsid w:val="00890FB5"/>
    <w:rsid w:val="00890FCF"/>
    <w:rsid w:val="008910AA"/>
    <w:rsid w:val="008910CE"/>
    <w:rsid w:val="008910D4"/>
    <w:rsid w:val="0089114B"/>
    <w:rsid w:val="0089122C"/>
    <w:rsid w:val="00891375"/>
    <w:rsid w:val="00891379"/>
    <w:rsid w:val="00891430"/>
    <w:rsid w:val="008915A5"/>
    <w:rsid w:val="00891631"/>
    <w:rsid w:val="008917B9"/>
    <w:rsid w:val="0089189B"/>
    <w:rsid w:val="008919A2"/>
    <w:rsid w:val="008919CA"/>
    <w:rsid w:val="008919E1"/>
    <w:rsid w:val="00891A18"/>
    <w:rsid w:val="00891A65"/>
    <w:rsid w:val="00891AC5"/>
    <w:rsid w:val="00891AF6"/>
    <w:rsid w:val="00891D49"/>
    <w:rsid w:val="00891E80"/>
    <w:rsid w:val="00891FC1"/>
    <w:rsid w:val="00892073"/>
    <w:rsid w:val="00892127"/>
    <w:rsid w:val="008922ED"/>
    <w:rsid w:val="00892394"/>
    <w:rsid w:val="0089241F"/>
    <w:rsid w:val="00892514"/>
    <w:rsid w:val="00892681"/>
    <w:rsid w:val="00892710"/>
    <w:rsid w:val="008927B1"/>
    <w:rsid w:val="008927B3"/>
    <w:rsid w:val="008928E0"/>
    <w:rsid w:val="00892A32"/>
    <w:rsid w:val="00892A46"/>
    <w:rsid w:val="00892A75"/>
    <w:rsid w:val="00892CE9"/>
    <w:rsid w:val="00892EBB"/>
    <w:rsid w:val="00892F73"/>
    <w:rsid w:val="00893225"/>
    <w:rsid w:val="008932AF"/>
    <w:rsid w:val="00893394"/>
    <w:rsid w:val="008934CF"/>
    <w:rsid w:val="00893597"/>
    <w:rsid w:val="00893606"/>
    <w:rsid w:val="0089361B"/>
    <w:rsid w:val="008936F9"/>
    <w:rsid w:val="0089377E"/>
    <w:rsid w:val="00893802"/>
    <w:rsid w:val="0089398A"/>
    <w:rsid w:val="00893ADB"/>
    <w:rsid w:val="00893B07"/>
    <w:rsid w:val="00893BA4"/>
    <w:rsid w:val="00893BA6"/>
    <w:rsid w:val="00893C1D"/>
    <w:rsid w:val="00893D79"/>
    <w:rsid w:val="00894029"/>
    <w:rsid w:val="00894238"/>
    <w:rsid w:val="0089432D"/>
    <w:rsid w:val="00894352"/>
    <w:rsid w:val="00894354"/>
    <w:rsid w:val="008943E1"/>
    <w:rsid w:val="008944EF"/>
    <w:rsid w:val="008945E3"/>
    <w:rsid w:val="00894634"/>
    <w:rsid w:val="00894646"/>
    <w:rsid w:val="00894712"/>
    <w:rsid w:val="0089497F"/>
    <w:rsid w:val="00894AC8"/>
    <w:rsid w:val="00894C58"/>
    <w:rsid w:val="00894C79"/>
    <w:rsid w:val="00894F64"/>
    <w:rsid w:val="00895028"/>
    <w:rsid w:val="0089507D"/>
    <w:rsid w:val="008954AF"/>
    <w:rsid w:val="0089565F"/>
    <w:rsid w:val="008956CB"/>
    <w:rsid w:val="00895707"/>
    <w:rsid w:val="0089570B"/>
    <w:rsid w:val="0089586D"/>
    <w:rsid w:val="00895879"/>
    <w:rsid w:val="00895B20"/>
    <w:rsid w:val="00895BF6"/>
    <w:rsid w:val="00895D83"/>
    <w:rsid w:val="00895F05"/>
    <w:rsid w:val="00896009"/>
    <w:rsid w:val="00896130"/>
    <w:rsid w:val="008962BE"/>
    <w:rsid w:val="00896356"/>
    <w:rsid w:val="008963CF"/>
    <w:rsid w:val="008965B0"/>
    <w:rsid w:val="0089679D"/>
    <w:rsid w:val="008967DF"/>
    <w:rsid w:val="00896A33"/>
    <w:rsid w:val="00896A7A"/>
    <w:rsid w:val="00896B42"/>
    <w:rsid w:val="00896BCE"/>
    <w:rsid w:val="00896CE6"/>
    <w:rsid w:val="00896CE8"/>
    <w:rsid w:val="00896FD2"/>
    <w:rsid w:val="00897181"/>
    <w:rsid w:val="008975B0"/>
    <w:rsid w:val="008977A5"/>
    <w:rsid w:val="00897931"/>
    <w:rsid w:val="00897939"/>
    <w:rsid w:val="00897AD0"/>
    <w:rsid w:val="00897BF8"/>
    <w:rsid w:val="00897E25"/>
    <w:rsid w:val="00897FAA"/>
    <w:rsid w:val="00897FDF"/>
    <w:rsid w:val="008A0033"/>
    <w:rsid w:val="008A048C"/>
    <w:rsid w:val="008A04EE"/>
    <w:rsid w:val="008A06FF"/>
    <w:rsid w:val="008A0715"/>
    <w:rsid w:val="008A07E7"/>
    <w:rsid w:val="008A07F0"/>
    <w:rsid w:val="008A0832"/>
    <w:rsid w:val="008A0879"/>
    <w:rsid w:val="008A0A4F"/>
    <w:rsid w:val="008A0BEA"/>
    <w:rsid w:val="008A0D00"/>
    <w:rsid w:val="008A0D55"/>
    <w:rsid w:val="008A0E94"/>
    <w:rsid w:val="008A0F9F"/>
    <w:rsid w:val="008A1030"/>
    <w:rsid w:val="008A114E"/>
    <w:rsid w:val="008A116F"/>
    <w:rsid w:val="008A11FA"/>
    <w:rsid w:val="008A12D1"/>
    <w:rsid w:val="008A12E0"/>
    <w:rsid w:val="008A1321"/>
    <w:rsid w:val="008A1381"/>
    <w:rsid w:val="008A14D6"/>
    <w:rsid w:val="008A1528"/>
    <w:rsid w:val="008A165A"/>
    <w:rsid w:val="008A1855"/>
    <w:rsid w:val="008A1860"/>
    <w:rsid w:val="008A18F7"/>
    <w:rsid w:val="008A1907"/>
    <w:rsid w:val="008A1909"/>
    <w:rsid w:val="008A1AEF"/>
    <w:rsid w:val="008A1C48"/>
    <w:rsid w:val="008A1D61"/>
    <w:rsid w:val="008A1DB7"/>
    <w:rsid w:val="008A1E60"/>
    <w:rsid w:val="008A1FB7"/>
    <w:rsid w:val="008A1FE4"/>
    <w:rsid w:val="008A2159"/>
    <w:rsid w:val="008A253C"/>
    <w:rsid w:val="008A2565"/>
    <w:rsid w:val="008A27CF"/>
    <w:rsid w:val="008A2910"/>
    <w:rsid w:val="008A293D"/>
    <w:rsid w:val="008A2A6F"/>
    <w:rsid w:val="008A2DA2"/>
    <w:rsid w:val="008A2DE0"/>
    <w:rsid w:val="008A2E08"/>
    <w:rsid w:val="008A2E72"/>
    <w:rsid w:val="008A2EFA"/>
    <w:rsid w:val="008A302A"/>
    <w:rsid w:val="008A306B"/>
    <w:rsid w:val="008A306C"/>
    <w:rsid w:val="008A30E6"/>
    <w:rsid w:val="008A3252"/>
    <w:rsid w:val="008A330E"/>
    <w:rsid w:val="008A3370"/>
    <w:rsid w:val="008A33EC"/>
    <w:rsid w:val="008A36C1"/>
    <w:rsid w:val="008A36C2"/>
    <w:rsid w:val="008A3740"/>
    <w:rsid w:val="008A39A0"/>
    <w:rsid w:val="008A3CA1"/>
    <w:rsid w:val="008A3DED"/>
    <w:rsid w:val="008A40DA"/>
    <w:rsid w:val="008A4205"/>
    <w:rsid w:val="008A46FE"/>
    <w:rsid w:val="008A4739"/>
    <w:rsid w:val="008A495A"/>
    <w:rsid w:val="008A4A12"/>
    <w:rsid w:val="008A4AB7"/>
    <w:rsid w:val="008A4B26"/>
    <w:rsid w:val="008A4B96"/>
    <w:rsid w:val="008A4D79"/>
    <w:rsid w:val="008A50E0"/>
    <w:rsid w:val="008A522A"/>
    <w:rsid w:val="008A5587"/>
    <w:rsid w:val="008A55FF"/>
    <w:rsid w:val="008A5766"/>
    <w:rsid w:val="008A581D"/>
    <w:rsid w:val="008A5869"/>
    <w:rsid w:val="008A5900"/>
    <w:rsid w:val="008A594C"/>
    <w:rsid w:val="008A5AF9"/>
    <w:rsid w:val="008A5AFA"/>
    <w:rsid w:val="008A5BEB"/>
    <w:rsid w:val="008A5D36"/>
    <w:rsid w:val="008A5E94"/>
    <w:rsid w:val="008A6047"/>
    <w:rsid w:val="008A616C"/>
    <w:rsid w:val="008A64A6"/>
    <w:rsid w:val="008A64D6"/>
    <w:rsid w:val="008A6515"/>
    <w:rsid w:val="008A6864"/>
    <w:rsid w:val="008A687C"/>
    <w:rsid w:val="008A6A00"/>
    <w:rsid w:val="008A6B43"/>
    <w:rsid w:val="008A6D0B"/>
    <w:rsid w:val="008A6E36"/>
    <w:rsid w:val="008A6EAF"/>
    <w:rsid w:val="008A6F08"/>
    <w:rsid w:val="008A7012"/>
    <w:rsid w:val="008A706F"/>
    <w:rsid w:val="008A713D"/>
    <w:rsid w:val="008A754F"/>
    <w:rsid w:val="008A7677"/>
    <w:rsid w:val="008A76F0"/>
    <w:rsid w:val="008A785D"/>
    <w:rsid w:val="008A786F"/>
    <w:rsid w:val="008A78E1"/>
    <w:rsid w:val="008A7D1A"/>
    <w:rsid w:val="008A7F2E"/>
    <w:rsid w:val="008B01F4"/>
    <w:rsid w:val="008B0238"/>
    <w:rsid w:val="008B02F8"/>
    <w:rsid w:val="008B0324"/>
    <w:rsid w:val="008B057A"/>
    <w:rsid w:val="008B05B4"/>
    <w:rsid w:val="008B066A"/>
    <w:rsid w:val="008B0674"/>
    <w:rsid w:val="008B0757"/>
    <w:rsid w:val="008B079A"/>
    <w:rsid w:val="008B0842"/>
    <w:rsid w:val="008B0865"/>
    <w:rsid w:val="008B0B89"/>
    <w:rsid w:val="008B1019"/>
    <w:rsid w:val="008B1360"/>
    <w:rsid w:val="008B1399"/>
    <w:rsid w:val="008B1419"/>
    <w:rsid w:val="008B152F"/>
    <w:rsid w:val="008B1655"/>
    <w:rsid w:val="008B1672"/>
    <w:rsid w:val="008B1821"/>
    <w:rsid w:val="008B1938"/>
    <w:rsid w:val="008B19C3"/>
    <w:rsid w:val="008B1A72"/>
    <w:rsid w:val="008B1AF4"/>
    <w:rsid w:val="008B1B50"/>
    <w:rsid w:val="008B1BD6"/>
    <w:rsid w:val="008B1BE8"/>
    <w:rsid w:val="008B1C02"/>
    <w:rsid w:val="008B1C42"/>
    <w:rsid w:val="008B1C7A"/>
    <w:rsid w:val="008B1CAC"/>
    <w:rsid w:val="008B1D03"/>
    <w:rsid w:val="008B1F1A"/>
    <w:rsid w:val="008B1F24"/>
    <w:rsid w:val="008B1FE6"/>
    <w:rsid w:val="008B2123"/>
    <w:rsid w:val="008B2240"/>
    <w:rsid w:val="008B230A"/>
    <w:rsid w:val="008B23CF"/>
    <w:rsid w:val="008B245E"/>
    <w:rsid w:val="008B2462"/>
    <w:rsid w:val="008B2515"/>
    <w:rsid w:val="008B2603"/>
    <w:rsid w:val="008B27DC"/>
    <w:rsid w:val="008B280E"/>
    <w:rsid w:val="008B296C"/>
    <w:rsid w:val="008B2ABC"/>
    <w:rsid w:val="008B2CA2"/>
    <w:rsid w:val="008B2E61"/>
    <w:rsid w:val="008B2E81"/>
    <w:rsid w:val="008B2EC1"/>
    <w:rsid w:val="008B2EF9"/>
    <w:rsid w:val="008B3013"/>
    <w:rsid w:val="008B304F"/>
    <w:rsid w:val="008B30E3"/>
    <w:rsid w:val="008B3147"/>
    <w:rsid w:val="008B3175"/>
    <w:rsid w:val="008B35C5"/>
    <w:rsid w:val="008B3696"/>
    <w:rsid w:val="008B38A5"/>
    <w:rsid w:val="008B3B6F"/>
    <w:rsid w:val="008B3C82"/>
    <w:rsid w:val="008B3D79"/>
    <w:rsid w:val="008B3DB0"/>
    <w:rsid w:val="008B3DDC"/>
    <w:rsid w:val="008B3E50"/>
    <w:rsid w:val="008B3FA1"/>
    <w:rsid w:val="008B418C"/>
    <w:rsid w:val="008B4322"/>
    <w:rsid w:val="008B4428"/>
    <w:rsid w:val="008B4524"/>
    <w:rsid w:val="008B4751"/>
    <w:rsid w:val="008B4772"/>
    <w:rsid w:val="008B4873"/>
    <w:rsid w:val="008B48A1"/>
    <w:rsid w:val="008B48CF"/>
    <w:rsid w:val="008B4944"/>
    <w:rsid w:val="008B495F"/>
    <w:rsid w:val="008B4A8E"/>
    <w:rsid w:val="008B4AF6"/>
    <w:rsid w:val="008B4B3F"/>
    <w:rsid w:val="008B4BB7"/>
    <w:rsid w:val="008B4C31"/>
    <w:rsid w:val="008B4CA2"/>
    <w:rsid w:val="008B4D85"/>
    <w:rsid w:val="008B4DDB"/>
    <w:rsid w:val="008B4E85"/>
    <w:rsid w:val="008B515A"/>
    <w:rsid w:val="008B52D4"/>
    <w:rsid w:val="008B5463"/>
    <w:rsid w:val="008B597F"/>
    <w:rsid w:val="008B5AD1"/>
    <w:rsid w:val="008B5ADE"/>
    <w:rsid w:val="008B5B30"/>
    <w:rsid w:val="008B5B57"/>
    <w:rsid w:val="008B5B63"/>
    <w:rsid w:val="008B5BFE"/>
    <w:rsid w:val="008B5C19"/>
    <w:rsid w:val="008B5E95"/>
    <w:rsid w:val="008B5EF4"/>
    <w:rsid w:val="008B6077"/>
    <w:rsid w:val="008B6096"/>
    <w:rsid w:val="008B614C"/>
    <w:rsid w:val="008B6179"/>
    <w:rsid w:val="008B6185"/>
    <w:rsid w:val="008B61A6"/>
    <w:rsid w:val="008B61DE"/>
    <w:rsid w:val="008B66FA"/>
    <w:rsid w:val="008B680D"/>
    <w:rsid w:val="008B68C5"/>
    <w:rsid w:val="008B6C66"/>
    <w:rsid w:val="008B6D19"/>
    <w:rsid w:val="008B6D25"/>
    <w:rsid w:val="008B6E13"/>
    <w:rsid w:val="008B6F37"/>
    <w:rsid w:val="008B7022"/>
    <w:rsid w:val="008B70AB"/>
    <w:rsid w:val="008B70F4"/>
    <w:rsid w:val="008B7201"/>
    <w:rsid w:val="008B7436"/>
    <w:rsid w:val="008B7923"/>
    <w:rsid w:val="008B7A02"/>
    <w:rsid w:val="008B7A6B"/>
    <w:rsid w:val="008B7A78"/>
    <w:rsid w:val="008B7BA7"/>
    <w:rsid w:val="008B7C93"/>
    <w:rsid w:val="008B7D08"/>
    <w:rsid w:val="008B7D3F"/>
    <w:rsid w:val="008B7E5C"/>
    <w:rsid w:val="008B7F1D"/>
    <w:rsid w:val="008B7F9F"/>
    <w:rsid w:val="008C00A0"/>
    <w:rsid w:val="008C00AD"/>
    <w:rsid w:val="008C018F"/>
    <w:rsid w:val="008C01E7"/>
    <w:rsid w:val="008C0245"/>
    <w:rsid w:val="008C0253"/>
    <w:rsid w:val="008C025F"/>
    <w:rsid w:val="008C031C"/>
    <w:rsid w:val="008C037D"/>
    <w:rsid w:val="008C0438"/>
    <w:rsid w:val="008C049A"/>
    <w:rsid w:val="008C055C"/>
    <w:rsid w:val="008C056F"/>
    <w:rsid w:val="008C075E"/>
    <w:rsid w:val="008C07D2"/>
    <w:rsid w:val="008C094C"/>
    <w:rsid w:val="008C0A9F"/>
    <w:rsid w:val="008C0B3D"/>
    <w:rsid w:val="008C0B79"/>
    <w:rsid w:val="008C0CFA"/>
    <w:rsid w:val="008C0D73"/>
    <w:rsid w:val="008C0D78"/>
    <w:rsid w:val="008C0E10"/>
    <w:rsid w:val="008C0E44"/>
    <w:rsid w:val="008C0E73"/>
    <w:rsid w:val="008C0EA5"/>
    <w:rsid w:val="008C0ECA"/>
    <w:rsid w:val="008C105F"/>
    <w:rsid w:val="008C117C"/>
    <w:rsid w:val="008C12AA"/>
    <w:rsid w:val="008C12E5"/>
    <w:rsid w:val="008C135C"/>
    <w:rsid w:val="008C150B"/>
    <w:rsid w:val="008C16FC"/>
    <w:rsid w:val="008C175C"/>
    <w:rsid w:val="008C1781"/>
    <w:rsid w:val="008C17CF"/>
    <w:rsid w:val="008C18B8"/>
    <w:rsid w:val="008C18C3"/>
    <w:rsid w:val="008C1AF3"/>
    <w:rsid w:val="008C1B03"/>
    <w:rsid w:val="008C1B1E"/>
    <w:rsid w:val="008C1D01"/>
    <w:rsid w:val="008C1D06"/>
    <w:rsid w:val="008C1D55"/>
    <w:rsid w:val="008C1FB9"/>
    <w:rsid w:val="008C1FFE"/>
    <w:rsid w:val="008C203C"/>
    <w:rsid w:val="008C22DE"/>
    <w:rsid w:val="008C2328"/>
    <w:rsid w:val="008C23C6"/>
    <w:rsid w:val="008C243C"/>
    <w:rsid w:val="008C2669"/>
    <w:rsid w:val="008C26E1"/>
    <w:rsid w:val="008C276E"/>
    <w:rsid w:val="008C2773"/>
    <w:rsid w:val="008C277D"/>
    <w:rsid w:val="008C27D6"/>
    <w:rsid w:val="008C28FB"/>
    <w:rsid w:val="008C2A56"/>
    <w:rsid w:val="008C2B2B"/>
    <w:rsid w:val="008C2B57"/>
    <w:rsid w:val="008C2BB4"/>
    <w:rsid w:val="008C2CE5"/>
    <w:rsid w:val="008C2D58"/>
    <w:rsid w:val="008C2E2C"/>
    <w:rsid w:val="008C2EAA"/>
    <w:rsid w:val="008C2F1D"/>
    <w:rsid w:val="008C30B2"/>
    <w:rsid w:val="008C3152"/>
    <w:rsid w:val="008C31B2"/>
    <w:rsid w:val="008C3211"/>
    <w:rsid w:val="008C32A8"/>
    <w:rsid w:val="008C34E6"/>
    <w:rsid w:val="008C3689"/>
    <w:rsid w:val="008C36C1"/>
    <w:rsid w:val="008C37C8"/>
    <w:rsid w:val="008C37E5"/>
    <w:rsid w:val="008C384C"/>
    <w:rsid w:val="008C3881"/>
    <w:rsid w:val="008C38DA"/>
    <w:rsid w:val="008C3932"/>
    <w:rsid w:val="008C39D2"/>
    <w:rsid w:val="008C3AEB"/>
    <w:rsid w:val="008C3D71"/>
    <w:rsid w:val="008C3F92"/>
    <w:rsid w:val="008C4147"/>
    <w:rsid w:val="008C415E"/>
    <w:rsid w:val="008C4267"/>
    <w:rsid w:val="008C4660"/>
    <w:rsid w:val="008C47B9"/>
    <w:rsid w:val="008C480F"/>
    <w:rsid w:val="008C48FA"/>
    <w:rsid w:val="008C4A5B"/>
    <w:rsid w:val="008C4EF6"/>
    <w:rsid w:val="008C5011"/>
    <w:rsid w:val="008C5275"/>
    <w:rsid w:val="008C52AB"/>
    <w:rsid w:val="008C52AE"/>
    <w:rsid w:val="008C52C7"/>
    <w:rsid w:val="008C537F"/>
    <w:rsid w:val="008C5602"/>
    <w:rsid w:val="008C5715"/>
    <w:rsid w:val="008C58AA"/>
    <w:rsid w:val="008C5924"/>
    <w:rsid w:val="008C5971"/>
    <w:rsid w:val="008C59EB"/>
    <w:rsid w:val="008C5B0D"/>
    <w:rsid w:val="008C5B6C"/>
    <w:rsid w:val="008C5CC9"/>
    <w:rsid w:val="008C5DA0"/>
    <w:rsid w:val="008C5E1E"/>
    <w:rsid w:val="008C5E5D"/>
    <w:rsid w:val="008C5E68"/>
    <w:rsid w:val="008C5EC2"/>
    <w:rsid w:val="008C5F6E"/>
    <w:rsid w:val="008C60E6"/>
    <w:rsid w:val="008C60EC"/>
    <w:rsid w:val="008C60F7"/>
    <w:rsid w:val="008C613F"/>
    <w:rsid w:val="008C6230"/>
    <w:rsid w:val="008C627B"/>
    <w:rsid w:val="008C62CC"/>
    <w:rsid w:val="008C6316"/>
    <w:rsid w:val="008C639D"/>
    <w:rsid w:val="008C643A"/>
    <w:rsid w:val="008C654F"/>
    <w:rsid w:val="008C66C8"/>
    <w:rsid w:val="008C66D4"/>
    <w:rsid w:val="008C66FC"/>
    <w:rsid w:val="008C670F"/>
    <w:rsid w:val="008C6723"/>
    <w:rsid w:val="008C6746"/>
    <w:rsid w:val="008C6750"/>
    <w:rsid w:val="008C6780"/>
    <w:rsid w:val="008C67C7"/>
    <w:rsid w:val="008C67CA"/>
    <w:rsid w:val="008C69FB"/>
    <w:rsid w:val="008C6ACD"/>
    <w:rsid w:val="008C6C70"/>
    <w:rsid w:val="008C6CE3"/>
    <w:rsid w:val="008C6E2B"/>
    <w:rsid w:val="008C6E91"/>
    <w:rsid w:val="008C6ED2"/>
    <w:rsid w:val="008C6EFF"/>
    <w:rsid w:val="008C702E"/>
    <w:rsid w:val="008C704A"/>
    <w:rsid w:val="008C713A"/>
    <w:rsid w:val="008C72A2"/>
    <w:rsid w:val="008C72BA"/>
    <w:rsid w:val="008C74D4"/>
    <w:rsid w:val="008C7579"/>
    <w:rsid w:val="008C75A0"/>
    <w:rsid w:val="008C76D4"/>
    <w:rsid w:val="008C770C"/>
    <w:rsid w:val="008C793D"/>
    <w:rsid w:val="008C7A59"/>
    <w:rsid w:val="008C7AAB"/>
    <w:rsid w:val="008C7B6B"/>
    <w:rsid w:val="008C7CF6"/>
    <w:rsid w:val="008C7EE6"/>
    <w:rsid w:val="008C7F10"/>
    <w:rsid w:val="008C7F1D"/>
    <w:rsid w:val="008D0047"/>
    <w:rsid w:val="008D0205"/>
    <w:rsid w:val="008D0362"/>
    <w:rsid w:val="008D0462"/>
    <w:rsid w:val="008D05D7"/>
    <w:rsid w:val="008D0697"/>
    <w:rsid w:val="008D0927"/>
    <w:rsid w:val="008D09D1"/>
    <w:rsid w:val="008D0B24"/>
    <w:rsid w:val="008D0CAE"/>
    <w:rsid w:val="008D0CC6"/>
    <w:rsid w:val="008D0DB8"/>
    <w:rsid w:val="008D0DBE"/>
    <w:rsid w:val="008D0DCC"/>
    <w:rsid w:val="008D0E9B"/>
    <w:rsid w:val="008D1038"/>
    <w:rsid w:val="008D11DB"/>
    <w:rsid w:val="008D11FB"/>
    <w:rsid w:val="008D121E"/>
    <w:rsid w:val="008D1270"/>
    <w:rsid w:val="008D1272"/>
    <w:rsid w:val="008D12A0"/>
    <w:rsid w:val="008D13A9"/>
    <w:rsid w:val="008D16C9"/>
    <w:rsid w:val="008D16DC"/>
    <w:rsid w:val="008D17EA"/>
    <w:rsid w:val="008D18F0"/>
    <w:rsid w:val="008D1A31"/>
    <w:rsid w:val="008D1C07"/>
    <w:rsid w:val="008D1C45"/>
    <w:rsid w:val="008D1C49"/>
    <w:rsid w:val="008D1D2D"/>
    <w:rsid w:val="008D1F65"/>
    <w:rsid w:val="008D1FCB"/>
    <w:rsid w:val="008D20B1"/>
    <w:rsid w:val="008D222A"/>
    <w:rsid w:val="008D227A"/>
    <w:rsid w:val="008D22FA"/>
    <w:rsid w:val="008D2362"/>
    <w:rsid w:val="008D23B9"/>
    <w:rsid w:val="008D2464"/>
    <w:rsid w:val="008D275D"/>
    <w:rsid w:val="008D276F"/>
    <w:rsid w:val="008D28FB"/>
    <w:rsid w:val="008D29AD"/>
    <w:rsid w:val="008D2B4B"/>
    <w:rsid w:val="008D2B5F"/>
    <w:rsid w:val="008D2C40"/>
    <w:rsid w:val="008D2D1C"/>
    <w:rsid w:val="008D2E39"/>
    <w:rsid w:val="008D311A"/>
    <w:rsid w:val="008D3142"/>
    <w:rsid w:val="008D3224"/>
    <w:rsid w:val="008D3251"/>
    <w:rsid w:val="008D32A5"/>
    <w:rsid w:val="008D32AB"/>
    <w:rsid w:val="008D32B2"/>
    <w:rsid w:val="008D32DA"/>
    <w:rsid w:val="008D33EC"/>
    <w:rsid w:val="008D3511"/>
    <w:rsid w:val="008D35FF"/>
    <w:rsid w:val="008D380C"/>
    <w:rsid w:val="008D3827"/>
    <w:rsid w:val="008D383C"/>
    <w:rsid w:val="008D3905"/>
    <w:rsid w:val="008D39B5"/>
    <w:rsid w:val="008D3D0F"/>
    <w:rsid w:val="008D3DE2"/>
    <w:rsid w:val="008D3F25"/>
    <w:rsid w:val="008D3F82"/>
    <w:rsid w:val="008D3F8F"/>
    <w:rsid w:val="008D40B9"/>
    <w:rsid w:val="008D41BF"/>
    <w:rsid w:val="008D42FC"/>
    <w:rsid w:val="008D43D9"/>
    <w:rsid w:val="008D4494"/>
    <w:rsid w:val="008D45E0"/>
    <w:rsid w:val="008D460A"/>
    <w:rsid w:val="008D46ED"/>
    <w:rsid w:val="008D4776"/>
    <w:rsid w:val="008D4940"/>
    <w:rsid w:val="008D4949"/>
    <w:rsid w:val="008D49E8"/>
    <w:rsid w:val="008D4ADF"/>
    <w:rsid w:val="008D4BF8"/>
    <w:rsid w:val="008D4C1E"/>
    <w:rsid w:val="008D4C41"/>
    <w:rsid w:val="008D4C42"/>
    <w:rsid w:val="008D4C6E"/>
    <w:rsid w:val="008D4C86"/>
    <w:rsid w:val="008D4CBF"/>
    <w:rsid w:val="008D4EB4"/>
    <w:rsid w:val="008D5024"/>
    <w:rsid w:val="008D52B1"/>
    <w:rsid w:val="008D5344"/>
    <w:rsid w:val="008D534D"/>
    <w:rsid w:val="008D53AB"/>
    <w:rsid w:val="008D54C0"/>
    <w:rsid w:val="008D54CE"/>
    <w:rsid w:val="008D5547"/>
    <w:rsid w:val="008D55EE"/>
    <w:rsid w:val="008D560C"/>
    <w:rsid w:val="008D5999"/>
    <w:rsid w:val="008D5A41"/>
    <w:rsid w:val="008D5B9A"/>
    <w:rsid w:val="008D5CA6"/>
    <w:rsid w:val="008D5CB0"/>
    <w:rsid w:val="008D5D73"/>
    <w:rsid w:val="008D5DDA"/>
    <w:rsid w:val="008D5E3E"/>
    <w:rsid w:val="008D5EBE"/>
    <w:rsid w:val="008D5FE2"/>
    <w:rsid w:val="008D6010"/>
    <w:rsid w:val="008D603B"/>
    <w:rsid w:val="008D603F"/>
    <w:rsid w:val="008D604F"/>
    <w:rsid w:val="008D633C"/>
    <w:rsid w:val="008D64F5"/>
    <w:rsid w:val="008D695F"/>
    <w:rsid w:val="008D6B33"/>
    <w:rsid w:val="008D6B8B"/>
    <w:rsid w:val="008D6D4A"/>
    <w:rsid w:val="008D6E2E"/>
    <w:rsid w:val="008D6EA9"/>
    <w:rsid w:val="008D6F05"/>
    <w:rsid w:val="008D7037"/>
    <w:rsid w:val="008D7039"/>
    <w:rsid w:val="008D7067"/>
    <w:rsid w:val="008D725A"/>
    <w:rsid w:val="008D7324"/>
    <w:rsid w:val="008D7423"/>
    <w:rsid w:val="008D74B3"/>
    <w:rsid w:val="008D75D7"/>
    <w:rsid w:val="008D7806"/>
    <w:rsid w:val="008D798E"/>
    <w:rsid w:val="008D79F5"/>
    <w:rsid w:val="008D7A61"/>
    <w:rsid w:val="008D7E6A"/>
    <w:rsid w:val="008D7EB6"/>
    <w:rsid w:val="008D7F31"/>
    <w:rsid w:val="008D7F7C"/>
    <w:rsid w:val="008E0132"/>
    <w:rsid w:val="008E0208"/>
    <w:rsid w:val="008E029B"/>
    <w:rsid w:val="008E0438"/>
    <w:rsid w:val="008E0618"/>
    <w:rsid w:val="008E063F"/>
    <w:rsid w:val="008E07AC"/>
    <w:rsid w:val="008E09AD"/>
    <w:rsid w:val="008E09D7"/>
    <w:rsid w:val="008E0A08"/>
    <w:rsid w:val="008E0ACB"/>
    <w:rsid w:val="008E0BD1"/>
    <w:rsid w:val="008E0C32"/>
    <w:rsid w:val="008E0C59"/>
    <w:rsid w:val="008E0DE9"/>
    <w:rsid w:val="008E0EF9"/>
    <w:rsid w:val="008E113D"/>
    <w:rsid w:val="008E113E"/>
    <w:rsid w:val="008E1148"/>
    <w:rsid w:val="008E11CE"/>
    <w:rsid w:val="008E122C"/>
    <w:rsid w:val="008E1289"/>
    <w:rsid w:val="008E132F"/>
    <w:rsid w:val="008E13DC"/>
    <w:rsid w:val="008E1583"/>
    <w:rsid w:val="008E15F1"/>
    <w:rsid w:val="008E1643"/>
    <w:rsid w:val="008E17FC"/>
    <w:rsid w:val="008E1B22"/>
    <w:rsid w:val="008E1C90"/>
    <w:rsid w:val="008E1D3B"/>
    <w:rsid w:val="008E1DAA"/>
    <w:rsid w:val="008E1FED"/>
    <w:rsid w:val="008E202D"/>
    <w:rsid w:val="008E259C"/>
    <w:rsid w:val="008E25D3"/>
    <w:rsid w:val="008E27F9"/>
    <w:rsid w:val="008E283C"/>
    <w:rsid w:val="008E2858"/>
    <w:rsid w:val="008E28B4"/>
    <w:rsid w:val="008E2912"/>
    <w:rsid w:val="008E29C1"/>
    <w:rsid w:val="008E2AC5"/>
    <w:rsid w:val="008E2B2D"/>
    <w:rsid w:val="008E2D20"/>
    <w:rsid w:val="008E2E8B"/>
    <w:rsid w:val="008E2E95"/>
    <w:rsid w:val="008E2F37"/>
    <w:rsid w:val="008E307D"/>
    <w:rsid w:val="008E3167"/>
    <w:rsid w:val="008E3204"/>
    <w:rsid w:val="008E324D"/>
    <w:rsid w:val="008E338A"/>
    <w:rsid w:val="008E34A5"/>
    <w:rsid w:val="008E34C6"/>
    <w:rsid w:val="008E3797"/>
    <w:rsid w:val="008E37FF"/>
    <w:rsid w:val="008E381C"/>
    <w:rsid w:val="008E3ACB"/>
    <w:rsid w:val="008E3E82"/>
    <w:rsid w:val="008E3F94"/>
    <w:rsid w:val="008E3FE2"/>
    <w:rsid w:val="008E4177"/>
    <w:rsid w:val="008E433B"/>
    <w:rsid w:val="008E4541"/>
    <w:rsid w:val="008E469B"/>
    <w:rsid w:val="008E46C1"/>
    <w:rsid w:val="008E47AB"/>
    <w:rsid w:val="008E492B"/>
    <w:rsid w:val="008E4971"/>
    <w:rsid w:val="008E49C9"/>
    <w:rsid w:val="008E49E3"/>
    <w:rsid w:val="008E4A42"/>
    <w:rsid w:val="008E4C69"/>
    <w:rsid w:val="008E4D52"/>
    <w:rsid w:val="008E4D8B"/>
    <w:rsid w:val="008E4DA8"/>
    <w:rsid w:val="008E4E67"/>
    <w:rsid w:val="008E4E92"/>
    <w:rsid w:val="008E4F1F"/>
    <w:rsid w:val="008E50AE"/>
    <w:rsid w:val="008E5349"/>
    <w:rsid w:val="008E5463"/>
    <w:rsid w:val="008E550E"/>
    <w:rsid w:val="008E552B"/>
    <w:rsid w:val="008E553A"/>
    <w:rsid w:val="008E5542"/>
    <w:rsid w:val="008E5618"/>
    <w:rsid w:val="008E56E9"/>
    <w:rsid w:val="008E5716"/>
    <w:rsid w:val="008E57FC"/>
    <w:rsid w:val="008E583B"/>
    <w:rsid w:val="008E5890"/>
    <w:rsid w:val="008E595A"/>
    <w:rsid w:val="008E5973"/>
    <w:rsid w:val="008E59AA"/>
    <w:rsid w:val="008E59B0"/>
    <w:rsid w:val="008E59C9"/>
    <w:rsid w:val="008E5A48"/>
    <w:rsid w:val="008E5AA5"/>
    <w:rsid w:val="008E5B9C"/>
    <w:rsid w:val="008E5C72"/>
    <w:rsid w:val="008E5D15"/>
    <w:rsid w:val="008E5FAA"/>
    <w:rsid w:val="008E6014"/>
    <w:rsid w:val="008E6124"/>
    <w:rsid w:val="008E634A"/>
    <w:rsid w:val="008E6395"/>
    <w:rsid w:val="008E6478"/>
    <w:rsid w:val="008E64E7"/>
    <w:rsid w:val="008E6602"/>
    <w:rsid w:val="008E674B"/>
    <w:rsid w:val="008E6913"/>
    <w:rsid w:val="008E6BD8"/>
    <w:rsid w:val="008E6BEA"/>
    <w:rsid w:val="008E6BF8"/>
    <w:rsid w:val="008E6D80"/>
    <w:rsid w:val="008E6D9A"/>
    <w:rsid w:val="008E6DEA"/>
    <w:rsid w:val="008E6E16"/>
    <w:rsid w:val="008E7007"/>
    <w:rsid w:val="008E700D"/>
    <w:rsid w:val="008E7026"/>
    <w:rsid w:val="008E712A"/>
    <w:rsid w:val="008E7262"/>
    <w:rsid w:val="008E72F2"/>
    <w:rsid w:val="008E7314"/>
    <w:rsid w:val="008E74D8"/>
    <w:rsid w:val="008E750B"/>
    <w:rsid w:val="008E7546"/>
    <w:rsid w:val="008E7588"/>
    <w:rsid w:val="008E75A7"/>
    <w:rsid w:val="008E7718"/>
    <w:rsid w:val="008E779B"/>
    <w:rsid w:val="008E781B"/>
    <w:rsid w:val="008E7A6F"/>
    <w:rsid w:val="008E7B0B"/>
    <w:rsid w:val="008E7CCB"/>
    <w:rsid w:val="008E7E58"/>
    <w:rsid w:val="008E7E7C"/>
    <w:rsid w:val="008F0130"/>
    <w:rsid w:val="008F0168"/>
    <w:rsid w:val="008F02F9"/>
    <w:rsid w:val="008F047C"/>
    <w:rsid w:val="008F0497"/>
    <w:rsid w:val="008F04A8"/>
    <w:rsid w:val="008F075B"/>
    <w:rsid w:val="008F0833"/>
    <w:rsid w:val="008F08FC"/>
    <w:rsid w:val="008F098C"/>
    <w:rsid w:val="008F0996"/>
    <w:rsid w:val="008F099B"/>
    <w:rsid w:val="008F0A90"/>
    <w:rsid w:val="008F0B06"/>
    <w:rsid w:val="008F0B54"/>
    <w:rsid w:val="008F0B9E"/>
    <w:rsid w:val="008F0CEB"/>
    <w:rsid w:val="008F0E7B"/>
    <w:rsid w:val="008F1106"/>
    <w:rsid w:val="008F1114"/>
    <w:rsid w:val="008F114F"/>
    <w:rsid w:val="008F11A1"/>
    <w:rsid w:val="008F12AE"/>
    <w:rsid w:val="008F136A"/>
    <w:rsid w:val="008F138B"/>
    <w:rsid w:val="008F13A1"/>
    <w:rsid w:val="008F13B2"/>
    <w:rsid w:val="008F143E"/>
    <w:rsid w:val="008F1440"/>
    <w:rsid w:val="008F1462"/>
    <w:rsid w:val="008F1500"/>
    <w:rsid w:val="008F151A"/>
    <w:rsid w:val="008F16A7"/>
    <w:rsid w:val="008F1726"/>
    <w:rsid w:val="008F1978"/>
    <w:rsid w:val="008F19DB"/>
    <w:rsid w:val="008F1A9F"/>
    <w:rsid w:val="008F1B07"/>
    <w:rsid w:val="008F1B81"/>
    <w:rsid w:val="008F1D07"/>
    <w:rsid w:val="008F1D2E"/>
    <w:rsid w:val="008F1F67"/>
    <w:rsid w:val="008F1F9D"/>
    <w:rsid w:val="008F1FEC"/>
    <w:rsid w:val="008F2137"/>
    <w:rsid w:val="008F228D"/>
    <w:rsid w:val="008F2330"/>
    <w:rsid w:val="008F2368"/>
    <w:rsid w:val="008F26C9"/>
    <w:rsid w:val="008F275A"/>
    <w:rsid w:val="008F2761"/>
    <w:rsid w:val="008F2800"/>
    <w:rsid w:val="008F284F"/>
    <w:rsid w:val="008F28F9"/>
    <w:rsid w:val="008F2925"/>
    <w:rsid w:val="008F2B63"/>
    <w:rsid w:val="008F2C61"/>
    <w:rsid w:val="008F2CA3"/>
    <w:rsid w:val="008F2E61"/>
    <w:rsid w:val="008F2E6E"/>
    <w:rsid w:val="008F2E81"/>
    <w:rsid w:val="008F2F64"/>
    <w:rsid w:val="008F2FB5"/>
    <w:rsid w:val="008F2FD9"/>
    <w:rsid w:val="008F308D"/>
    <w:rsid w:val="008F30CA"/>
    <w:rsid w:val="008F322A"/>
    <w:rsid w:val="008F326A"/>
    <w:rsid w:val="008F34CD"/>
    <w:rsid w:val="008F3636"/>
    <w:rsid w:val="008F3719"/>
    <w:rsid w:val="008F3B9A"/>
    <w:rsid w:val="008F3D96"/>
    <w:rsid w:val="008F3F09"/>
    <w:rsid w:val="008F3F9E"/>
    <w:rsid w:val="008F3FDF"/>
    <w:rsid w:val="008F406C"/>
    <w:rsid w:val="008F4074"/>
    <w:rsid w:val="008F40FE"/>
    <w:rsid w:val="008F410F"/>
    <w:rsid w:val="008F417A"/>
    <w:rsid w:val="008F418A"/>
    <w:rsid w:val="008F421A"/>
    <w:rsid w:val="008F42D4"/>
    <w:rsid w:val="008F44E7"/>
    <w:rsid w:val="008F4515"/>
    <w:rsid w:val="008F4561"/>
    <w:rsid w:val="008F4593"/>
    <w:rsid w:val="008F4612"/>
    <w:rsid w:val="008F4C8A"/>
    <w:rsid w:val="008F4CD1"/>
    <w:rsid w:val="008F4DD3"/>
    <w:rsid w:val="008F4F4D"/>
    <w:rsid w:val="008F5243"/>
    <w:rsid w:val="008F5375"/>
    <w:rsid w:val="008F53CB"/>
    <w:rsid w:val="008F5502"/>
    <w:rsid w:val="008F559B"/>
    <w:rsid w:val="008F5623"/>
    <w:rsid w:val="008F568F"/>
    <w:rsid w:val="008F581B"/>
    <w:rsid w:val="008F58E3"/>
    <w:rsid w:val="008F5BC8"/>
    <w:rsid w:val="008F5C32"/>
    <w:rsid w:val="008F5DCD"/>
    <w:rsid w:val="008F5E46"/>
    <w:rsid w:val="008F5E83"/>
    <w:rsid w:val="008F6117"/>
    <w:rsid w:val="008F6140"/>
    <w:rsid w:val="008F61BB"/>
    <w:rsid w:val="008F61D7"/>
    <w:rsid w:val="008F64FA"/>
    <w:rsid w:val="008F65CF"/>
    <w:rsid w:val="008F668A"/>
    <w:rsid w:val="008F67AE"/>
    <w:rsid w:val="008F68CB"/>
    <w:rsid w:val="008F68E0"/>
    <w:rsid w:val="008F6AA3"/>
    <w:rsid w:val="008F6BD9"/>
    <w:rsid w:val="008F6CCC"/>
    <w:rsid w:val="008F718C"/>
    <w:rsid w:val="008F723A"/>
    <w:rsid w:val="008F728A"/>
    <w:rsid w:val="008F732C"/>
    <w:rsid w:val="008F734E"/>
    <w:rsid w:val="008F75C8"/>
    <w:rsid w:val="008F77E8"/>
    <w:rsid w:val="008F792E"/>
    <w:rsid w:val="008F7961"/>
    <w:rsid w:val="008F79E3"/>
    <w:rsid w:val="008F79E7"/>
    <w:rsid w:val="008F7A5C"/>
    <w:rsid w:val="008F7B5A"/>
    <w:rsid w:val="008F7B6B"/>
    <w:rsid w:val="008F7DE0"/>
    <w:rsid w:val="008F7E1E"/>
    <w:rsid w:val="008F7E78"/>
    <w:rsid w:val="008F7EC9"/>
    <w:rsid w:val="00900029"/>
    <w:rsid w:val="0090007B"/>
    <w:rsid w:val="009000FD"/>
    <w:rsid w:val="00900207"/>
    <w:rsid w:val="00900389"/>
    <w:rsid w:val="009003BD"/>
    <w:rsid w:val="009004B9"/>
    <w:rsid w:val="0090063A"/>
    <w:rsid w:val="009007D3"/>
    <w:rsid w:val="009008CE"/>
    <w:rsid w:val="00900ADC"/>
    <w:rsid w:val="00900BAA"/>
    <w:rsid w:val="00900BC4"/>
    <w:rsid w:val="00900C07"/>
    <w:rsid w:val="00900D7E"/>
    <w:rsid w:val="00900DE6"/>
    <w:rsid w:val="00900E72"/>
    <w:rsid w:val="00901101"/>
    <w:rsid w:val="00901170"/>
    <w:rsid w:val="00901317"/>
    <w:rsid w:val="0090139D"/>
    <w:rsid w:val="00901481"/>
    <w:rsid w:val="0090166B"/>
    <w:rsid w:val="0090169B"/>
    <w:rsid w:val="0090170E"/>
    <w:rsid w:val="0090183D"/>
    <w:rsid w:val="009018A7"/>
    <w:rsid w:val="00901E9D"/>
    <w:rsid w:val="00901EDE"/>
    <w:rsid w:val="00901F5D"/>
    <w:rsid w:val="0090208A"/>
    <w:rsid w:val="009021D5"/>
    <w:rsid w:val="009023A1"/>
    <w:rsid w:val="009023A3"/>
    <w:rsid w:val="00902671"/>
    <w:rsid w:val="009026C2"/>
    <w:rsid w:val="009027C6"/>
    <w:rsid w:val="009028ED"/>
    <w:rsid w:val="00902AE5"/>
    <w:rsid w:val="00902B21"/>
    <w:rsid w:val="00902BDE"/>
    <w:rsid w:val="00902CD9"/>
    <w:rsid w:val="00902E7D"/>
    <w:rsid w:val="00902E8B"/>
    <w:rsid w:val="0090315B"/>
    <w:rsid w:val="00903227"/>
    <w:rsid w:val="0090323A"/>
    <w:rsid w:val="00903340"/>
    <w:rsid w:val="00903399"/>
    <w:rsid w:val="009033F7"/>
    <w:rsid w:val="009033FA"/>
    <w:rsid w:val="00903468"/>
    <w:rsid w:val="009034BD"/>
    <w:rsid w:val="0090351E"/>
    <w:rsid w:val="00903692"/>
    <w:rsid w:val="009036DB"/>
    <w:rsid w:val="009036ED"/>
    <w:rsid w:val="009037FA"/>
    <w:rsid w:val="0090380B"/>
    <w:rsid w:val="009038F0"/>
    <w:rsid w:val="009038F6"/>
    <w:rsid w:val="0090398C"/>
    <w:rsid w:val="00903B92"/>
    <w:rsid w:val="00903D58"/>
    <w:rsid w:val="00903D94"/>
    <w:rsid w:val="00903DD9"/>
    <w:rsid w:val="00903F86"/>
    <w:rsid w:val="00903FA4"/>
    <w:rsid w:val="00904018"/>
    <w:rsid w:val="009042AB"/>
    <w:rsid w:val="00904395"/>
    <w:rsid w:val="009045A4"/>
    <w:rsid w:val="00904609"/>
    <w:rsid w:val="0090464F"/>
    <w:rsid w:val="00904722"/>
    <w:rsid w:val="00904765"/>
    <w:rsid w:val="00904866"/>
    <w:rsid w:val="009049BB"/>
    <w:rsid w:val="00904B8B"/>
    <w:rsid w:val="00904BD0"/>
    <w:rsid w:val="00904D56"/>
    <w:rsid w:val="00904D87"/>
    <w:rsid w:val="00904DAD"/>
    <w:rsid w:val="00904F98"/>
    <w:rsid w:val="00905267"/>
    <w:rsid w:val="009053E4"/>
    <w:rsid w:val="00905492"/>
    <w:rsid w:val="00905710"/>
    <w:rsid w:val="00905BBC"/>
    <w:rsid w:val="00905BF4"/>
    <w:rsid w:val="00905C64"/>
    <w:rsid w:val="00905DA1"/>
    <w:rsid w:val="00905E57"/>
    <w:rsid w:val="00905EF7"/>
    <w:rsid w:val="00906103"/>
    <w:rsid w:val="00906127"/>
    <w:rsid w:val="00906195"/>
    <w:rsid w:val="009061D3"/>
    <w:rsid w:val="0090633D"/>
    <w:rsid w:val="00906511"/>
    <w:rsid w:val="0090671D"/>
    <w:rsid w:val="00906A1A"/>
    <w:rsid w:val="00906A8C"/>
    <w:rsid w:val="00906AE9"/>
    <w:rsid w:val="00906B24"/>
    <w:rsid w:val="00906BF1"/>
    <w:rsid w:val="00906D7C"/>
    <w:rsid w:val="00906DF1"/>
    <w:rsid w:val="00906F82"/>
    <w:rsid w:val="00906FFE"/>
    <w:rsid w:val="0090707C"/>
    <w:rsid w:val="009074B4"/>
    <w:rsid w:val="00907594"/>
    <w:rsid w:val="009076A8"/>
    <w:rsid w:val="00907757"/>
    <w:rsid w:val="0090786D"/>
    <w:rsid w:val="00907912"/>
    <w:rsid w:val="00907938"/>
    <w:rsid w:val="00907BB3"/>
    <w:rsid w:val="00907BFE"/>
    <w:rsid w:val="00907E0D"/>
    <w:rsid w:val="00907F02"/>
    <w:rsid w:val="00907F6C"/>
    <w:rsid w:val="0091018F"/>
    <w:rsid w:val="009102BE"/>
    <w:rsid w:val="00910387"/>
    <w:rsid w:val="00910397"/>
    <w:rsid w:val="00910514"/>
    <w:rsid w:val="00910571"/>
    <w:rsid w:val="009105AE"/>
    <w:rsid w:val="009105B1"/>
    <w:rsid w:val="009106C1"/>
    <w:rsid w:val="009108C1"/>
    <w:rsid w:val="00910B96"/>
    <w:rsid w:val="00910BEC"/>
    <w:rsid w:val="00910C3E"/>
    <w:rsid w:val="00910CBB"/>
    <w:rsid w:val="00910DF0"/>
    <w:rsid w:val="00910E00"/>
    <w:rsid w:val="0091100B"/>
    <w:rsid w:val="009110B1"/>
    <w:rsid w:val="009111BC"/>
    <w:rsid w:val="009112B3"/>
    <w:rsid w:val="00911505"/>
    <w:rsid w:val="00911566"/>
    <w:rsid w:val="009116C3"/>
    <w:rsid w:val="0091184B"/>
    <w:rsid w:val="00911907"/>
    <w:rsid w:val="00911A6B"/>
    <w:rsid w:val="00911AAB"/>
    <w:rsid w:val="00911ABF"/>
    <w:rsid w:val="00911B3A"/>
    <w:rsid w:val="00911E5F"/>
    <w:rsid w:val="00911F34"/>
    <w:rsid w:val="00912108"/>
    <w:rsid w:val="0091210F"/>
    <w:rsid w:val="0091211A"/>
    <w:rsid w:val="00912181"/>
    <w:rsid w:val="009121D4"/>
    <w:rsid w:val="00912335"/>
    <w:rsid w:val="00912355"/>
    <w:rsid w:val="009123DA"/>
    <w:rsid w:val="00912421"/>
    <w:rsid w:val="0091247A"/>
    <w:rsid w:val="009124AC"/>
    <w:rsid w:val="009124B8"/>
    <w:rsid w:val="0091269C"/>
    <w:rsid w:val="009128D2"/>
    <w:rsid w:val="00912972"/>
    <w:rsid w:val="00912BA0"/>
    <w:rsid w:val="00912CBD"/>
    <w:rsid w:val="00912CD6"/>
    <w:rsid w:val="00912DA8"/>
    <w:rsid w:val="00912E38"/>
    <w:rsid w:val="00912E4B"/>
    <w:rsid w:val="00912E5B"/>
    <w:rsid w:val="00912F4D"/>
    <w:rsid w:val="009131AA"/>
    <w:rsid w:val="009131D0"/>
    <w:rsid w:val="00913275"/>
    <w:rsid w:val="00913280"/>
    <w:rsid w:val="009132C7"/>
    <w:rsid w:val="009133C7"/>
    <w:rsid w:val="009134B3"/>
    <w:rsid w:val="00913559"/>
    <w:rsid w:val="00913741"/>
    <w:rsid w:val="009138CE"/>
    <w:rsid w:val="009139C2"/>
    <w:rsid w:val="00913A09"/>
    <w:rsid w:val="00913D48"/>
    <w:rsid w:val="00913E6F"/>
    <w:rsid w:val="00913FBE"/>
    <w:rsid w:val="009140BA"/>
    <w:rsid w:val="009143C6"/>
    <w:rsid w:val="00914422"/>
    <w:rsid w:val="009145CD"/>
    <w:rsid w:val="009148C8"/>
    <w:rsid w:val="009149D6"/>
    <w:rsid w:val="00914A65"/>
    <w:rsid w:val="00914CDF"/>
    <w:rsid w:val="00914D4A"/>
    <w:rsid w:val="00914DB6"/>
    <w:rsid w:val="00914EF2"/>
    <w:rsid w:val="00914F32"/>
    <w:rsid w:val="009150B7"/>
    <w:rsid w:val="009150F1"/>
    <w:rsid w:val="0091514D"/>
    <w:rsid w:val="00915175"/>
    <w:rsid w:val="00915233"/>
    <w:rsid w:val="00915264"/>
    <w:rsid w:val="009154CB"/>
    <w:rsid w:val="009155BF"/>
    <w:rsid w:val="009155D3"/>
    <w:rsid w:val="00915628"/>
    <w:rsid w:val="00915B47"/>
    <w:rsid w:val="00915CDF"/>
    <w:rsid w:val="00915DB3"/>
    <w:rsid w:val="00915ED4"/>
    <w:rsid w:val="00915F42"/>
    <w:rsid w:val="00915FAB"/>
    <w:rsid w:val="00915FB9"/>
    <w:rsid w:val="00915FD4"/>
    <w:rsid w:val="00916087"/>
    <w:rsid w:val="009160DE"/>
    <w:rsid w:val="00916140"/>
    <w:rsid w:val="009162D0"/>
    <w:rsid w:val="0091634A"/>
    <w:rsid w:val="0091647E"/>
    <w:rsid w:val="00916535"/>
    <w:rsid w:val="00916536"/>
    <w:rsid w:val="0091662E"/>
    <w:rsid w:val="009166D8"/>
    <w:rsid w:val="00916722"/>
    <w:rsid w:val="00916967"/>
    <w:rsid w:val="00916A02"/>
    <w:rsid w:val="00916AD6"/>
    <w:rsid w:val="00916B13"/>
    <w:rsid w:val="00916DA6"/>
    <w:rsid w:val="00916EB3"/>
    <w:rsid w:val="00916F16"/>
    <w:rsid w:val="00917055"/>
    <w:rsid w:val="00917156"/>
    <w:rsid w:val="00917185"/>
    <w:rsid w:val="00917306"/>
    <w:rsid w:val="00917537"/>
    <w:rsid w:val="0091754F"/>
    <w:rsid w:val="00917720"/>
    <w:rsid w:val="00917739"/>
    <w:rsid w:val="00917768"/>
    <w:rsid w:val="00917771"/>
    <w:rsid w:val="00917802"/>
    <w:rsid w:val="0091787F"/>
    <w:rsid w:val="009178E5"/>
    <w:rsid w:val="009178F2"/>
    <w:rsid w:val="00917A7B"/>
    <w:rsid w:val="00917D19"/>
    <w:rsid w:val="00917F52"/>
    <w:rsid w:val="009201B7"/>
    <w:rsid w:val="009202F4"/>
    <w:rsid w:val="009202F8"/>
    <w:rsid w:val="0092037D"/>
    <w:rsid w:val="00920392"/>
    <w:rsid w:val="009203EF"/>
    <w:rsid w:val="00920430"/>
    <w:rsid w:val="0092057F"/>
    <w:rsid w:val="0092090F"/>
    <w:rsid w:val="0092091F"/>
    <w:rsid w:val="009209BE"/>
    <w:rsid w:val="00920AD6"/>
    <w:rsid w:val="00920DB9"/>
    <w:rsid w:val="00920E14"/>
    <w:rsid w:val="00920F23"/>
    <w:rsid w:val="009210CE"/>
    <w:rsid w:val="0092118C"/>
    <w:rsid w:val="009212C3"/>
    <w:rsid w:val="00921496"/>
    <w:rsid w:val="009214AB"/>
    <w:rsid w:val="00921BAC"/>
    <w:rsid w:val="00921DEF"/>
    <w:rsid w:val="00921E03"/>
    <w:rsid w:val="00921F46"/>
    <w:rsid w:val="009220C6"/>
    <w:rsid w:val="009221C0"/>
    <w:rsid w:val="0092228F"/>
    <w:rsid w:val="00922356"/>
    <w:rsid w:val="009224F2"/>
    <w:rsid w:val="009225F0"/>
    <w:rsid w:val="00922709"/>
    <w:rsid w:val="0092283A"/>
    <w:rsid w:val="00922A1B"/>
    <w:rsid w:val="00922CD2"/>
    <w:rsid w:val="00922DD0"/>
    <w:rsid w:val="00922EA3"/>
    <w:rsid w:val="00922EB3"/>
    <w:rsid w:val="00922F31"/>
    <w:rsid w:val="0092307B"/>
    <w:rsid w:val="0092321B"/>
    <w:rsid w:val="0092360C"/>
    <w:rsid w:val="0092363E"/>
    <w:rsid w:val="00923669"/>
    <w:rsid w:val="00923808"/>
    <w:rsid w:val="00923944"/>
    <w:rsid w:val="009239C3"/>
    <w:rsid w:val="00923D4A"/>
    <w:rsid w:val="00923E74"/>
    <w:rsid w:val="00923EB0"/>
    <w:rsid w:val="00923EB6"/>
    <w:rsid w:val="00923F4E"/>
    <w:rsid w:val="00923F57"/>
    <w:rsid w:val="00924319"/>
    <w:rsid w:val="009244E7"/>
    <w:rsid w:val="009246CC"/>
    <w:rsid w:val="00924747"/>
    <w:rsid w:val="00924898"/>
    <w:rsid w:val="00924CE0"/>
    <w:rsid w:val="00924EA1"/>
    <w:rsid w:val="00924F08"/>
    <w:rsid w:val="009252F1"/>
    <w:rsid w:val="00925335"/>
    <w:rsid w:val="0092583F"/>
    <w:rsid w:val="00925878"/>
    <w:rsid w:val="0092588E"/>
    <w:rsid w:val="00925922"/>
    <w:rsid w:val="00925A51"/>
    <w:rsid w:val="00925B01"/>
    <w:rsid w:val="00925B0C"/>
    <w:rsid w:val="00925B17"/>
    <w:rsid w:val="00925B64"/>
    <w:rsid w:val="00925CAF"/>
    <w:rsid w:val="00925E64"/>
    <w:rsid w:val="00926133"/>
    <w:rsid w:val="009263B6"/>
    <w:rsid w:val="009263C1"/>
    <w:rsid w:val="0092642C"/>
    <w:rsid w:val="00926531"/>
    <w:rsid w:val="0092658D"/>
    <w:rsid w:val="009265A9"/>
    <w:rsid w:val="0092662D"/>
    <w:rsid w:val="00926866"/>
    <w:rsid w:val="00926935"/>
    <w:rsid w:val="00926A31"/>
    <w:rsid w:val="00926B09"/>
    <w:rsid w:val="00926BAA"/>
    <w:rsid w:val="00926BBB"/>
    <w:rsid w:val="00926C26"/>
    <w:rsid w:val="00926C2F"/>
    <w:rsid w:val="00926C9D"/>
    <w:rsid w:val="00926DBF"/>
    <w:rsid w:val="00926DD2"/>
    <w:rsid w:val="00926DE7"/>
    <w:rsid w:val="00926EB4"/>
    <w:rsid w:val="00926EBD"/>
    <w:rsid w:val="00926FB0"/>
    <w:rsid w:val="0092701C"/>
    <w:rsid w:val="009273E0"/>
    <w:rsid w:val="00927520"/>
    <w:rsid w:val="00927642"/>
    <w:rsid w:val="00927668"/>
    <w:rsid w:val="009277CA"/>
    <w:rsid w:val="009277E9"/>
    <w:rsid w:val="00927849"/>
    <w:rsid w:val="00927918"/>
    <w:rsid w:val="009279D2"/>
    <w:rsid w:val="00927A80"/>
    <w:rsid w:val="00927A9B"/>
    <w:rsid w:val="00927B29"/>
    <w:rsid w:val="00927B66"/>
    <w:rsid w:val="00927BCB"/>
    <w:rsid w:val="00927CA4"/>
    <w:rsid w:val="00927D34"/>
    <w:rsid w:val="00927D86"/>
    <w:rsid w:val="00927DCD"/>
    <w:rsid w:val="00927F10"/>
    <w:rsid w:val="00927F5C"/>
    <w:rsid w:val="00927F62"/>
    <w:rsid w:val="00930006"/>
    <w:rsid w:val="00930297"/>
    <w:rsid w:val="009304E6"/>
    <w:rsid w:val="009304EB"/>
    <w:rsid w:val="009304EE"/>
    <w:rsid w:val="0093061C"/>
    <w:rsid w:val="00930724"/>
    <w:rsid w:val="00930AB2"/>
    <w:rsid w:val="00930D4D"/>
    <w:rsid w:val="00930D55"/>
    <w:rsid w:val="00930E1E"/>
    <w:rsid w:val="00930E85"/>
    <w:rsid w:val="00930F1A"/>
    <w:rsid w:val="00930FC3"/>
    <w:rsid w:val="0093113A"/>
    <w:rsid w:val="00931235"/>
    <w:rsid w:val="00931294"/>
    <w:rsid w:val="0093135B"/>
    <w:rsid w:val="00931379"/>
    <w:rsid w:val="00931400"/>
    <w:rsid w:val="00931660"/>
    <w:rsid w:val="009316BD"/>
    <w:rsid w:val="00931813"/>
    <w:rsid w:val="00931824"/>
    <w:rsid w:val="009319BB"/>
    <w:rsid w:val="00931A38"/>
    <w:rsid w:val="00931A4E"/>
    <w:rsid w:val="00931CC6"/>
    <w:rsid w:val="00931E57"/>
    <w:rsid w:val="00931F6F"/>
    <w:rsid w:val="00932074"/>
    <w:rsid w:val="00932086"/>
    <w:rsid w:val="009320C4"/>
    <w:rsid w:val="0093214A"/>
    <w:rsid w:val="00932688"/>
    <w:rsid w:val="0093268C"/>
    <w:rsid w:val="009326A6"/>
    <w:rsid w:val="009327F2"/>
    <w:rsid w:val="009328A0"/>
    <w:rsid w:val="00932903"/>
    <w:rsid w:val="00932959"/>
    <w:rsid w:val="00932A1C"/>
    <w:rsid w:val="00932A70"/>
    <w:rsid w:val="00932FB4"/>
    <w:rsid w:val="00933251"/>
    <w:rsid w:val="0093331B"/>
    <w:rsid w:val="00933419"/>
    <w:rsid w:val="009334B8"/>
    <w:rsid w:val="0093361B"/>
    <w:rsid w:val="00933665"/>
    <w:rsid w:val="0093366C"/>
    <w:rsid w:val="00933700"/>
    <w:rsid w:val="0093377F"/>
    <w:rsid w:val="009337CF"/>
    <w:rsid w:val="00933810"/>
    <w:rsid w:val="0093397E"/>
    <w:rsid w:val="0093398C"/>
    <w:rsid w:val="009339D5"/>
    <w:rsid w:val="00933BC6"/>
    <w:rsid w:val="00933C51"/>
    <w:rsid w:val="00933D52"/>
    <w:rsid w:val="00933D71"/>
    <w:rsid w:val="00933D74"/>
    <w:rsid w:val="00933E62"/>
    <w:rsid w:val="00933E9F"/>
    <w:rsid w:val="0093404D"/>
    <w:rsid w:val="00934085"/>
    <w:rsid w:val="00934377"/>
    <w:rsid w:val="00934490"/>
    <w:rsid w:val="0093465E"/>
    <w:rsid w:val="009346FB"/>
    <w:rsid w:val="0093478F"/>
    <w:rsid w:val="009347B8"/>
    <w:rsid w:val="00934872"/>
    <w:rsid w:val="009348C8"/>
    <w:rsid w:val="009349B9"/>
    <w:rsid w:val="00934B56"/>
    <w:rsid w:val="00934E37"/>
    <w:rsid w:val="00934F01"/>
    <w:rsid w:val="00935226"/>
    <w:rsid w:val="00935330"/>
    <w:rsid w:val="00935469"/>
    <w:rsid w:val="0093546F"/>
    <w:rsid w:val="009354BF"/>
    <w:rsid w:val="0093560E"/>
    <w:rsid w:val="00935621"/>
    <w:rsid w:val="0093563F"/>
    <w:rsid w:val="0093566E"/>
    <w:rsid w:val="0093577A"/>
    <w:rsid w:val="009357ED"/>
    <w:rsid w:val="00935820"/>
    <w:rsid w:val="00935873"/>
    <w:rsid w:val="009358CF"/>
    <w:rsid w:val="009358DC"/>
    <w:rsid w:val="00935953"/>
    <w:rsid w:val="00935957"/>
    <w:rsid w:val="009359E5"/>
    <w:rsid w:val="00935CB8"/>
    <w:rsid w:val="00935DA4"/>
    <w:rsid w:val="00935EE1"/>
    <w:rsid w:val="0093605D"/>
    <w:rsid w:val="00936066"/>
    <w:rsid w:val="0093608A"/>
    <w:rsid w:val="009361E0"/>
    <w:rsid w:val="0093623A"/>
    <w:rsid w:val="00936247"/>
    <w:rsid w:val="00936332"/>
    <w:rsid w:val="009363B2"/>
    <w:rsid w:val="00936484"/>
    <w:rsid w:val="009367E7"/>
    <w:rsid w:val="00936800"/>
    <w:rsid w:val="00936809"/>
    <w:rsid w:val="00936846"/>
    <w:rsid w:val="009368B8"/>
    <w:rsid w:val="009368D8"/>
    <w:rsid w:val="00936A49"/>
    <w:rsid w:val="00936C51"/>
    <w:rsid w:val="00936D2D"/>
    <w:rsid w:val="00936D50"/>
    <w:rsid w:val="00936DDF"/>
    <w:rsid w:val="00936E25"/>
    <w:rsid w:val="00937067"/>
    <w:rsid w:val="00937075"/>
    <w:rsid w:val="0093707F"/>
    <w:rsid w:val="009372B0"/>
    <w:rsid w:val="009372FD"/>
    <w:rsid w:val="0093738A"/>
    <w:rsid w:val="009373C3"/>
    <w:rsid w:val="00937462"/>
    <w:rsid w:val="00937532"/>
    <w:rsid w:val="0093754E"/>
    <w:rsid w:val="00937575"/>
    <w:rsid w:val="00937963"/>
    <w:rsid w:val="009379CC"/>
    <w:rsid w:val="00937C6B"/>
    <w:rsid w:val="00937D23"/>
    <w:rsid w:val="00937D90"/>
    <w:rsid w:val="00937E42"/>
    <w:rsid w:val="00937F1D"/>
    <w:rsid w:val="00940096"/>
    <w:rsid w:val="009400E7"/>
    <w:rsid w:val="00940285"/>
    <w:rsid w:val="0094028B"/>
    <w:rsid w:val="00940380"/>
    <w:rsid w:val="009403C1"/>
    <w:rsid w:val="009403D1"/>
    <w:rsid w:val="0094040B"/>
    <w:rsid w:val="009404AB"/>
    <w:rsid w:val="00940587"/>
    <w:rsid w:val="00940627"/>
    <w:rsid w:val="00940662"/>
    <w:rsid w:val="009406FA"/>
    <w:rsid w:val="009407C0"/>
    <w:rsid w:val="00940A5A"/>
    <w:rsid w:val="00940A66"/>
    <w:rsid w:val="00940ABA"/>
    <w:rsid w:val="00940B38"/>
    <w:rsid w:val="00940BE7"/>
    <w:rsid w:val="00940C13"/>
    <w:rsid w:val="00940CCD"/>
    <w:rsid w:val="00940D0F"/>
    <w:rsid w:val="00940D73"/>
    <w:rsid w:val="00940EAF"/>
    <w:rsid w:val="00940F14"/>
    <w:rsid w:val="00940FDF"/>
    <w:rsid w:val="00941186"/>
    <w:rsid w:val="00941310"/>
    <w:rsid w:val="009416BD"/>
    <w:rsid w:val="009416F1"/>
    <w:rsid w:val="00941882"/>
    <w:rsid w:val="0094189C"/>
    <w:rsid w:val="00941A35"/>
    <w:rsid w:val="00941A5E"/>
    <w:rsid w:val="00941A63"/>
    <w:rsid w:val="00941D18"/>
    <w:rsid w:val="00941D41"/>
    <w:rsid w:val="00941D54"/>
    <w:rsid w:val="00941D6D"/>
    <w:rsid w:val="00941D81"/>
    <w:rsid w:val="00941DC8"/>
    <w:rsid w:val="00941DF1"/>
    <w:rsid w:val="00941F62"/>
    <w:rsid w:val="009423AC"/>
    <w:rsid w:val="0094249C"/>
    <w:rsid w:val="00942614"/>
    <w:rsid w:val="0094273E"/>
    <w:rsid w:val="00942785"/>
    <w:rsid w:val="009429B2"/>
    <w:rsid w:val="00942B5B"/>
    <w:rsid w:val="00942B93"/>
    <w:rsid w:val="00942BAA"/>
    <w:rsid w:val="009431FA"/>
    <w:rsid w:val="0094320F"/>
    <w:rsid w:val="00943282"/>
    <w:rsid w:val="00943329"/>
    <w:rsid w:val="00943409"/>
    <w:rsid w:val="00943616"/>
    <w:rsid w:val="009436C2"/>
    <w:rsid w:val="009437A1"/>
    <w:rsid w:val="00943967"/>
    <w:rsid w:val="00943A23"/>
    <w:rsid w:val="00943AAE"/>
    <w:rsid w:val="00943B57"/>
    <w:rsid w:val="00943B9E"/>
    <w:rsid w:val="00943CA0"/>
    <w:rsid w:val="00943F0E"/>
    <w:rsid w:val="00943F15"/>
    <w:rsid w:val="009440C5"/>
    <w:rsid w:val="00944148"/>
    <w:rsid w:val="0094414C"/>
    <w:rsid w:val="009443D3"/>
    <w:rsid w:val="0094463D"/>
    <w:rsid w:val="00944649"/>
    <w:rsid w:val="009446D0"/>
    <w:rsid w:val="00944975"/>
    <w:rsid w:val="009449ED"/>
    <w:rsid w:val="00944A07"/>
    <w:rsid w:val="00944AC6"/>
    <w:rsid w:val="00944BBA"/>
    <w:rsid w:val="00944BFF"/>
    <w:rsid w:val="00944C03"/>
    <w:rsid w:val="00944CF4"/>
    <w:rsid w:val="00944D5A"/>
    <w:rsid w:val="00944EB9"/>
    <w:rsid w:val="009450B5"/>
    <w:rsid w:val="00945258"/>
    <w:rsid w:val="009452F3"/>
    <w:rsid w:val="009452F9"/>
    <w:rsid w:val="00945411"/>
    <w:rsid w:val="00945572"/>
    <w:rsid w:val="0094565C"/>
    <w:rsid w:val="009457C6"/>
    <w:rsid w:val="009457F0"/>
    <w:rsid w:val="0094584A"/>
    <w:rsid w:val="00945A46"/>
    <w:rsid w:val="00945ADD"/>
    <w:rsid w:val="00945B80"/>
    <w:rsid w:val="00945C44"/>
    <w:rsid w:val="00945C84"/>
    <w:rsid w:val="00945EB3"/>
    <w:rsid w:val="00945F02"/>
    <w:rsid w:val="00945F0C"/>
    <w:rsid w:val="00945FD7"/>
    <w:rsid w:val="00946229"/>
    <w:rsid w:val="009462BB"/>
    <w:rsid w:val="00946319"/>
    <w:rsid w:val="0094639F"/>
    <w:rsid w:val="009463A6"/>
    <w:rsid w:val="009463C0"/>
    <w:rsid w:val="00946616"/>
    <w:rsid w:val="009466F9"/>
    <w:rsid w:val="009466FB"/>
    <w:rsid w:val="00946771"/>
    <w:rsid w:val="009467B8"/>
    <w:rsid w:val="009468D6"/>
    <w:rsid w:val="00946A52"/>
    <w:rsid w:val="00946C09"/>
    <w:rsid w:val="00946CEA"/>
    <w:rsid w:val="00946EDE"/>
    <w:rsid w:val="00946EF9"/>
    <w:rsid w:val="0094713C"/>
    <w:rsid w:val="009472FE"/>
    <w:rsid w:val="00947683"/>
    <w:rsid w:val="00947895"/>
    <w:rsid w:val="00947915"/>
    <w:rsid w:val="00947ADB"/>
    <w:rsid w:val="00947BFC"/>
    <w:rsid w:val="00947BFE"/>
    <w:rsid w:val="00947C10"/>
    <w:rsid w:val="00947C24"/>
    <w:rsid w:val="00947C7E"/>
    <w:rsid w:val="00947CC7"/>
    <w:rsid w:val="00947EBF"/>
    <w:rsid w:val="00947FC4"/>
    <w:rsid w:val="00950297"/>
    <w:rsid w:val="00950578"/>
    <w:rsid w:val="009505B0"/>
    <w:rsid w:val="009505B6"/>
    <w:rsid w:val="009505F9"/>
    <w:rsid w:val="009508EE"/>
    <w:rsid w:val="00950A40"/>
    <w:rsid w:val="00950A5A"/>
    <w:rsid w:val="00950B7C"/>
    <w:rsid w:val="00950D91"/>
    <w:rsid w:val="00950F4C"/>
    <w:rsid w:val="009510D0"/>
    <w:rsid w:val="00951124"/>
    <w:rsid w:val="0095131B"/>
    <w:rsid w:val="00951383"/>
    <w:rsid w:val="009513D6"/>
    <w:rsid w:val="00951719"/>
    <w:rsid w:val="00951ABF"/>
    <w:rsid w:val="00951B24"/>
    <w:rsid w:val="00951B40"/>
    <w:rsid w:val="00951C13"/>
    <w:rsid w:val="00951C3E"/>
    <w:rsid w:val="009520C7"/>
    <w:rsid w:val="009522F0"/>
    <w:rsid w:val="0095231D"/>
    <w:rsid w:val="009523C6"/>
    <w:rsid w:val="00952476"/>
    <w:rsid w:val="0095256A"/>
    <w:rsid w:val="009525C4"/>
    <w:rsid w:val="009526F4"/>
    <w:rsid w:val="0095271E"/>
    <w:rsid w:val="00952990"/>
    <w:rsid w:val="00952BA9"/>
    <w:rsid w:val="00952C95"/>
    <w:rsid w:val="00952CB5"/>
    <w:rsid w:val="00952D00"/>
    <w:rsid w:val="00952D30"/>
    <w:rsid w:val="00952D38"/>
    <w:rsid w:val="0095303F"/>
    <w:rsid w:val="00953049"/>
    <w:rsid w:val="0095307C"/>
    <w:rsid w:val="009531E2"/>
    <w:rsid w:val="009534D6"/>
    <w:rsid w:val="00953581"/>
    <w:rsid w:val="0095374D"/>
    <w:rsid w:val="00953783"/>
    <w:rsid w:val="0095378B"/>
    <w:rsid w:val="00953A58"/>
    <w:rsid w:val="00953AF1"/>
    <w:rsid w:val="00953BC9"/>
    <w:rsid w:val="00953BF7"/>
    <w:rsid w:val="00953C0C"/>
    <w:rsid w:val="00953CC8"/>
    <w:rsid w:val="00953DD8"/>
    <w:rsid w:val="00953E65"/>
    <w:rsid w:val="00953F72"/>
    <w:rsid w:val="00954087"/>
    <w:rsid w:val="00954117"/>
    <w:rsid w:val="0095411C"/>
    <w:rsid w:val="00954222"/>
    <w:rsid w:val="00954271"/>
    <w:rsid w:val="0095427B"/>
    <w:rsid w:val="009542F6"/>
    <w:rsid w:val="0095435F"/>
    <w:rsid w:val="00954364"/>
    <w:rsid w:val="009545B3"/>
    <w:rsid w:val="009545E0"/>
    <w:rsid w:val="009546E8"/>
    <w:rsid w:val="00954722"/>
    <w:rsid w:val="00954790"/>
    <w:rsid w:val="009547C3"/>
    <w:rsid w:val="009547F1"/>
    <w:rsid w:val="00954932"/>
    <w:rsid w:val="00954AE5"/>
    <w:rsid w:val="00954BF4"/>
    <w:rsid w:val="00954CEB"/>
    <w:rsid w:val="00954D73"/>
    <w:rsid w:val="00954D9F"/>
    <w:rsid w:val="00954FD4"/>
    <w:rsid w:val="00955073"/>
    <w:rsid w:val="009550A1"/>
    <w:rsid w:val="009552B9"/>
    <w:rsid w:val="00955457"/>
    <w:rsid w:val="009554FA"/>
    <w:rsid w:val="00955550"/>
    <w:rsid w:val="00955707"/>
    <w:rsid w:val="0095570F"/>
    <w:rsid w:val="0095571A"/>
    <w:rsid w:val="0095580E"/>
    <w:rsid w:val="0095584C"/>
    <w:rsid w:val="00955AD6"/>
    <w:rsid w:val="00955D38"/>
    <w:rsid w:val="00955D45"/>
    <w:rsid w:val="00955DAA"/>
    <w:rsid w:val="00955DD5"/>
    <w:rsid w:val="00955E34"/>
    <w:rsid w:val="00955FD4"/>
    <w:rsid w:val="009560BC"/>
    <w:rsid w:val="009560E5"/>
    <w:rsid w:val="00956133"/>
    <w:rsid w:val="00956386"/>
    <w:rsid w:val="00956523"/>
    <w:rsid w:val="0095660C"/>
    <w:rsid w:val="00956791"/>
    <w:rsid w:val="00956888"/>
    <w:rsid w:val="00956915"/>
    <w:rsid w:val="00956B34"/>
    <w:rsid w:val="00956BA8"/>
    <w:rsid w:val="00956BC7"/>
    <w:rsid w:val="00956CC7"/>
    <w:rsid w:val="00956D2A"/>
    <w:rsid w:val="00956D3B"/>
    <w:rsid w:val="00956F40"/>
    <w:rsid w:val="00957144"/>
    <w:rsid w:val="00957151"/>
    <w:rsid w:val="00957154"/>
    <w:rsid w:val="00957203"/>
    <w:rsid w:val="0095725D"/>
    <w:rsid w:val="00957279"/>
    <w:rsid w:val="009572EA"/>
    <w:rsid w:val="00957325"/>
    <w:rsid w:val="00957339"/>
    <w:rsid w:val="00957384"/>
    <w:rsid w:val="00957437"/>
    <w:rsid w:val="009574E0"/>
    <w:rsid w:val="0095765C"/>
    <w:rsid w:val="009576CB"/>
    <w:rsid w:val="009577AB"/>
    <w:rsid w:val="00957943"/>
    <w:rsid w:val="00957959"/>
    <w:rsid w:val="009579C4"/>
    <w:rsid w:val="00957A2D"/>
    <w:rsid w:val="00957B68"/>
    <w:rsid w:val="00957C0F"/>
    <w:rsid w:val="00960024"/>
    <w:rsid w:val="0096040A"/>
    <w:rsid w:val="009604AA"/>
    <w:rsid w:val="0096050C"/>
    <w:rsid w:val="00960646"/>
    <w:rsid w:val="00960799"/>
    <w:rsid w:val="00960917"/>
    <w:rsid w:val="0096096B"/>
    <w:rsid w:val="00960A45"/>
    <w:rsid w:val="00960A66"/>
    <w:rsid w:val="00960A9A"/>
    <w:rsid w:val="00960F23"/>
    <w:rsid w:val="00961152"/>
    <w:rsid w:val="00961194"/>
    <w:rsid w:val="009611A4"/>
    <w:rsid w:val="009611BC"/>
    <w:rsid w:val="0096123D"/>
    <w:rsid w:val="00961305"/>
    <w:rsid w:val="0096153C"/>
    <w:rsid w:val="009616D5"/>
    <w:rsid w:val="00961725"/>
    <w:rsid w:val="00961731"/>
    <w:rsid w:val="009617F5"/>
    <w:rsid w:val="009617FE"/>
    <w:rsid w:val="00961917"/>
    <w:rsid w:val="00961A64"/>
    <w:rsid w:val="00961A6F"/>
    <w:rsid w:val="00961DC2"/>
    <w:rsid w:val="00961DCB"/>
    <w:rsid w:val="00961EA2"/>
    <w:rsid w:val="00962232"/>
    <w:rsid w:val="009622E8"/>
    <w:rsid w:val="00962351"/>
    <w:rsid w:val="00962389"/>
    <w:rsid w:val="0096259E"/>
    <w:rsid w:val="009625FD"/>
    <w:rsid w:val="00962803"/>
    <w:rsid w:val="009628B7"/>
    <w:rsid w:val="009629C1"/>
    <w:rsid w:val="00962AC7"/>
    <w:rsid w:val="00962C2C"/>
    <w:rsid w:val="00962C5D"/>
    <w:rsid w:val="00962D2C"/>
    <w:rsid w:val="00962EA5"/>
    <w:rsid w:val="00962F2C"/>
    <w:rsid w:val="009630E6"/>
    <w:rsid w:val="00963112"/>
    <w:rsid w:val="009631ED"/>
    <w:rsid w:val="0096327A"/>
    <w:rsid w:val="009632CC"/>
    <w:rsid w:val="0096332C"/>
    <w:rsid w:val="009634BD"/>
    <w:rsid w:val="009634C2"/>
    <w:rsid w:val="009635FD"/>
    <w:rsid w:val="00963621"/>
    <w:rsid w:val="009636A2"/>
    <w:rsid w:val="00963700"/>
    <w:rsid w:val="00963C3C"/>
    <w:rsid w:val="00963EF9"/>
    <w:rsid w:val="00963F30"/>
    <w:rsid w:val="009642EC"/>
    <w:rsid w:val="00964316"/>
    <w:rsid w:val="009644ED"/>
    <w:rsid w:val="009644F8"/>
    <w:rsid w:val="009647FB"/>
    <w:rsid w:val="009648B1"/>
    <w:rsid w:val="009649F0"/>
    <w:rsid w:val="00964A22"/>
    <w:rsid w:val="00964C2B"/>
    <w:rsid w:val="00964D1F"/>
    <w:rsid w:val="00964DE3"/>
    <w:rsid w:val="00964DE8"/>
    <w:rsid w:val="00964E21"/>
    <w:rsid w:val="00964E5A"/>
    <w:rsid w:val="00964EBE"/>
    <w:rsid w:val="00964FA0"/>
    <w:rsid w:val="009650FF"/>
    <w:rsid w:val="0096534A"/>
    <w:rsid w:val="0096534E"/>
    <w:rsid w:val="0096557C"/>
    <w:rsid w:val="0096568E"/>
    <w:rsid w:val="0096580C"/>
    <w:rsid w:val="0096580D"/>
    <w:rsid w:val="0096587E"/>
    <w:rsid w:val="009658D3"/>
    <w:rsid w:val="00965915"/>
    <w:rsid w:val="009659F8"/>
    <w:rsid w:val="00965A0E"/>
    <w:rsid w:val="00965A7D"/>
    <w:rsid w:val="00965A9B"/>
    <w:rsid w:val="00965B69"/>
    <w:rsid w:val="00965BC8"/>
    <w:rsid w:val="00965C3A"/>
    <w:rsid w:val="00965CA6"/>
    <w:rsid w:val="00965CEA"/>
    <w:rsid w:val="00965E14"/>
    <w:rsid w:val="00965E83"/>
    <w:rsid w:val="00965F1E"/>
    <w:rsid w:val="00965F6F"/>
    <w:rsid w:val="00965F82"/>
    <w:rsid w:val="00965F95"/>
    <w:rsid w:val="00965F9B"/>
    <w:rsid w:val="00966110"/>
    <w:rsid w:val="009661EC"/>
    <w:rsid w:val="009663BC"/>
    <w:rsid w:val="0096643E"/>
    <w:rsid w:val="00966476"/>
    <w:rsid w:val="00966586"/>
    <w:rsid w:val="0096679C"/>
    <w:rsid w:val="00966900"/>
    <w:rsid w:val="0096698A"/>
    <w:rsid w:val="00966A17"/>
    <w:rsid w:val="00966C68"/>
    <w:rsid w:val="00966E68"/>
    <w:rsid w:val="00966EB3"/>
    <w:rsid w:val="00967054"/>
    <w:rsid w:val="009670B4"/>
    <w:rsid w:val="00967285"/>
    <w:rsid w:val="00967508"/>
    <w:rsid w:val="00967641"/>
    <w:rsid w:val="00967990"/>
    <w:rsid w:val="00967A5B"/>
    <w:rsid w:val="00967AA7"/>
    <w:rsid w:val="00967AD4"/>
    <w:rsid w:val="00967B2D"/>
    <w:rsid w:val="00967BC7"/>
    <w:rsid w:val="00967CF6"/>
    <w:rsid w:val="00967D74"/>
    <w:rsid w:val="00967D78"/>
    <w:rsid w:val="00967EDF"/>
    <w:rsid w:val="00967EFB"/>
    <w:rsid w:val="00967F9B"/>
    <w:rsid w:val="00967FCD"/>
    <w:rsid w:val="00970139"/>
    <w:rsid w:val="00970186"/>
    <w:rsid w:val="009702AB"/>
    <w:rsid w:val="009702EE"/>
    <w:rsid w:val="009703BB"/>
    <w:rsid w:val="00970599"/>
    <w:rsid w:val="009706E5"/>
    <w:rsid w:val="00970743"/>
    <w:rsid w:val="009707EE"/>
    <w:rsid w:val="00970844"/>
    <w:rsid w:val="00970888"/>
    <w:rsid w:val="00970916"/>
    <w:rsid w:val="009709CC"/>
    <w:rsid w:val="00970A06"/>
    <w:rsid w:val="00970A32"/>
    <w:rsid w:val="00970A65"/>
    <w:rsid w:val="00970D08"/>
    <w:rsid w:val="00970E1A"/>
    <w:rsid w:val="00970F04"/>
    <w:rsid w:val="00970F40"/>
    <w:rsid w:val="00970FC8"/>
    <w:rsid w:val="009710A4"/>
    <w:rsid w:val="009710D1"/>
    <w:rsid w:val="00971250"/>
    <w:rsid w:val="009712CE"/>
    <w:rsid w:val="0097135C"/>
    <w:rsid w:val="009713F5"/>
    <w:rsid w:val="0097159C"/>
    <w:rsid w:val="009715F6"/>
    <w:rsid w:val="00971673"/>
    <w:rsid w:val="009716A8"/>
    <w:rsid w:val="009717E2"/>
    <w:rsid w:val="0097186E"/>
    <w:rsid w:val="0097187C"/>
    <w:rsid w:val="00971A97"/>
    <w:rsid w:val="00971ADD"/>
    <w:rsid w:val="00971C3E"/>
    <w:rsid w:val="00971CE9"/>
    <w:rsid w:val="00971D84"/>
    <w:rsid w:val="00971E32"/>
    <w:rsid w:val="00971EC1"/>
    <w:rsid w:val="00971EDC"/>
    <w:rsid w:val="00971F00"/>
    <w:rsid w:val="00972057"/>
    <w:rsid w:val="00972415"/>
    <w:rsid w:val="009724D6"/>
    <w:rsid w:val="00972501"/>
    <w:rsid w:val="00972593"/>
    <w:rsid w:val="009725FC"/>
    <w:rsid w:val="009726F7"/>
    <w:rsid w:val="0097279B"/>
    <w:rsid w:val="00972870"/>
    <w:rsid w:val="009728A3"/>
    <w:rsid w:val="00972A2C"/>
    <w:rsid w:val="00972B9D"/>
    <w:rsid w:val="00972C0D"/>
    <w:rsid w:val="00972CC3"/>
    <w:rsid w:val="00972CD8"/>
    <w:rsid w:val="00972DA6"/>
    <w:rsid w:val="00972F00"/>
    <w:rsid w:val="00972FD2"/>
    <w:rsid w:val="00973098"/>
    <w:rsid w:val="009731A8"/>
    <w:rsid w:val="00973331"/>
    <w:rsid w:val="0097347D"/>
    <w:rsid w:val="00973486"/>
    <w:rsid w:val="009735A8"/>
    <w:rsid w:val="009735BA"/>
    <w:rsid w:val="009735DA"/>
    <w:rsid w:val="0097360A"/>
    <w:rsid w:val="009737FA"/>
    <w:rsid w:val="009738FC"/>
    <w:rsid w:val="00973AC4"/>
    <w:rsid w:val="00973BAA"/>
    <w:rsid w:val="00973BBD"/>
    <w:rsid w:val="00973C74"/>
    <w:rsid w:val="00973C75"/>
    <w:rsid w:val="00973D60"/>
    <w:rsid w:val="00973D76"/>
    <w:rsid w:val="00973D7E"/>
    <w:rsid w:val="00973DCB"/>
    <w:rsid w:val="00973EFD"/>
    <w:rsid w:val="00973FC4"/>
    <w:rsid w:val="00974076"/>
    <w:rsid w:val="0097411E"/>
    <w:rsid w:val="009745AD"/>
    <w:rsid w:val="009747C9"/>
    <w:rsid w:val="00974AC7"/>
    <w:rsid w:val="00974B39"/>
    <w:rsid w:val="00974BAC"/>
    <w:rsid w:val="00974BE9"/>
    <w:rsid w:val="00974C04"/>
    <w:rsid w:val="00974CD2"/>
    <w:rsid w:val="00974D72"/>
    <w:rsid w:val="00974E09"/>
    <w:rsid w:val="00974E3C"/>
    <w:rsid w:val="00974E3F"/>
    <w:rsid w:val="00974E5D"/>
    <w:rsid w:val="00974FCD"/>
    <w:rsid w:val="0097508C"/>
    <w:rsid w:val="009750CA"/>
    <w:rsid w:val="009750F2"/>
    <w:rsid w:val="00975128"/>
    <w:rsid w:val="00975197"/>
    <w:rsid w:val="00975279"/>
    <w:rsid w:val="009752C0"/>
    <w:rsid w:val="009754CE"/>
    <w:rsid w:val="0097560C"/>
    <w:rsid w:val="009756D1"/>
    <w:rsid w:val="00975809"/>
    <w:rsid w:val="009758B3"/>
    <w:rsid w:val="00975920"/>
    <w:rsid w:val="009759CA"/>
    <w:rsid w:val="00975B30"/>
    <w:rsid w:val="00975B37"/>
    <w:rsid w:val="00975CC6"/>
    <w:rsid w:val="00975CD1"/>
    <w:rsid w:val="00975D0F"/>
    <w:rsid w:val="00975D51"/>
    <w:rsid w:val="00975E1A"/>
    <w:rsid w:val="00975F11"/>
    <w:rsid w:val="00975F55"/>
    <w:rsid w:val="0097614E"/>
    <w:rsid w:val="009761AA"/>
    <w:rsid w:val="00976295"/>
    <w:rsid w:val="00976318"/>
    <w:rsid w:val="00976398"/>
    <w:rsid w:val="0097649A"/>
    <w:rsid w:val="00976578"/>
    <w:rsid w:val="00976695"/>
    <w:rsid w:val="00976701"/>
    <w:rsid w:val="00976732"/>
    <w:rsid w:val="00976C9D"/>
    <w:rsid w:val="00976E2C"/>
    <w:rsid w:val="00976F96"/>
    <w:rsid w:val="009770C0"/>
    <w:rsid w:val="0097713F"/>
    <w:rsid w:val="009774C5"/>
    <w:rsid w:val="009775B0"/>
    <w:rsid w:val="009776B4"/>
    <w:rsid w:val="009776F3"/>
    <w:rsid w:val="009776FA"/>
    <w:rsid w:val="00977799"/>
    <w:rsid w:val="009777B1"/>
    <w:rsid w:val="00977833"/>
    <w:rsid w:val="00977940"/>
    <w:rsid w:val="00977A8B"/>
    <w:rsid w:val="00977DF3"/>
    <w:rsid w:val="00977EF1"/>
    <w:rsid w:val="009800F5"/>
    <w:rsid w:val="00980241"/>
    <w:rsid w:val="009802A5"/>
    <w:rsid w:val="0098036C"/>
    <w:rsid w:val="00980454"/>
    <w:rsid w:val="009805C1"/>
    <w:rsid w:val="0098063A"/>
    <w:rsid w:val="00980644"/>
    <w:rsid w:val="009806B2"/>
    <w:rsid w:val="009806C0"/>
    <w:rsid w:val="00980723"/>
    <w:rsid w:val="009807FF"/>
    <w:rsid w:val="00980973"/>
    <w:rsid w:val="00980991"/>
    <w:rsid w:val="009809B1"/>
    <w:rsid w:val="00980A9E"/>
    <w:rsid w:val="00980B7C"/>
    <w:rsid w:val="00980BA8"/>
    <w:rsid w:val="00980C9B"/>
    <w:rsid w:val="00980D57"/>
    <w:rsid w:val="00980DCD"/>
    <w:rsid w:val="00980F2B"/>
    <w:rsid w:val="0098109E"/>
    <w:rsid w:val="009810DD"/>
    <w:rsid w:val="00981262"/>
    <w:rsid w:val="009812C3"/>
    <w:rsid w:val="0098138C"/>
    <w:rsid w:val="009815CA"/>
    <w:rsid w:val="009815EA"/>
    <w:rsid w:val="00981A37"/>
    <w:rsid w:val="00981C18"/>
    <w:rsid w:val="00982030"/>
    <w:rsid w:val="00982191"/>
    <w:rsid w:val="009822EB"/>
    <w:rsid w:val="00982318"/>
    <w:rsid w:val="009823A1"/>
    <w:rsid w:val="009823DD"/>
    <w:rsid w:val="00982458"/>
    <w:rsid w:val="0098261E"/>
    <w:rsid w:val="00982681"/>
    <w:rsid w:val="0098269C"/>
    <w:rsid w:val="009826C5"/>
    <w:rsid w:val="00982816"/>
    <w:rsid w:val="00982888"/>
    <w:rsid w:val="009828B2"/>
    <w:rsid w:val="009828DC"/>
    <w:rsid w:val="00982948"/>
    <w:rsid w:val="00982B79"/>
    <w:rsid w:val="00982D5C"/>
    <w:rsid w:val="00982E87"/>
    <w:rsid w:val="00982EBD"/>
    <w:rsid w:val="00982EF1"/>
    <w:rsid w:val="0098308D"/>
    <w:rsid w:val="009833C5"/>
    <w:rsid w:val="009835D3"/>
    <w:rsid w:val="009836BF"/>
    <w:rsid w:val="009838D3"/>
    <w:rsid w:val="009838DB"/>
    <w:rsid w:val="009838E9"/>
    <w:rsid w:val="00983915"/>
    <w:rsid w:val="00983A3D"/>
    <w:rsid w:val="00983B4C"/>
    <w:rsid w:val="00983B5E"/>
    <w:rsid w:val="00983E8C"/>
    <w:rsid w:val="00983E9B"/>
    <w:rsid w:val="00984669"/>
    <w:rsid w:val="0098476E"/>
    <w:rsid w:val="009848B4"/>
    <w:rsid w:val="009848BF"/>
    <w:rsid w:val="00984BDD"/>
    <w:rsid w:val="00984C5F"/>
    <w:rsid w:val="00984C62"/>
    <w:rsid w:val="00984D17"/>
    <w:rsid w:val="00984F2E"/>
    <w:rsid w:val="00984FBC"/>
    <w:rsid w:val="0098502A"/>
    <w:rsid w:val="00985057"/>
    <w:rsid w:val="0098511E"/>
    <w:rsid w:val="0098514F"/>
    <w:rsid w:val="009851C9"/>
    <w:rsid w:val="00985359"/>
    <w:rsid w:val="009854D4"/>
    <w:rsid w:val="0098557C"/>
    <w:rsid w:val="00985606"/>
    <w:rsid w:val="00985653"/>
    <w:rsid w:val="0098588E"/>
    <w:rsid w:val="00985A34"/>
    <w:rsid w:val="00985B0A"/>
    <w:rsid w:val="00985DEF"/>
    <w:rsid w:val="00985E31"/>
    <w:rsid w:val="00985EB7"/>
    <w:rsid w:val="00985EE7"/>
    <w:rsid w:val="00986283"/>
    <w:rsid w:val="00986332"/>
    <w:rsid w:val="00986371"/>
    <w:rsid w:val="0098643C"/>
    <w:rsid w:val="009868B7"/>
    <w:rsid w:val="009868FF"/>
    <w:rsid w:val="00986C20"/>
    <w:rsid w:val="00986E6E"/>
    <w:rsid w:val="009870FD"/>
    <w:rsid w:val="00987200"/>
    <w:rsid w:val="00987631"/>
    <w:rsid w:val="009876C1"/>
    <w:rsid w:val="00987763"/>
    <w:rsid w:val="00987953"/>
    <w:rsid w:val="00987C51"/>
    <w:rsid w:val="00987CB5"/>
    <w:rsid w:val="00987D43"/>
    <w:rsid w:val="00987DF3"/>
    <w:rsid w:val="00987E9A"/>
    <w:rsid w:val="00987F8F"/>
    <w:rsid w:val="00990019"/>
    <w:rsid w:val="009900E6"/>
    <w:rsid w:val="0099011F"/>
    <w:rsid w:val="009901B1"/>
    <w:rsid w:val="009901F5"/>
    <w:rsid w:val="00990231"/>
    <w:rsid w:val="0099028E"/>
    <w:rsid w:val="009903D5"/>
    <w:rsid w:val="009903EE"/>
    <w:rsid w:val="009905E7"/>
    <w:rsid w:val="0099061D"/>
    <w:rsid w:val="0099080F"/>
    <w:rsid w:val="00990902"/>
    <w:rsid w:val="00990925"/>
    <w:rsid w:val="0099097F"/>
    <w:rsid w:val="009909A9"/>
    <w:rsid w:val="009909B2"/>
    <w:rsid w:val="009909C2"/>
    <w:rsid w:val="00990A22"/>
    <w:rsid w:val="00990A4B"/>
    <w:rsid w:val="00990AC5"/>
    <w:rsid w:val="00990C14"/>
    <w:rsid w:val="00990CA9"/>
    <w:rsid w:val="00990D39"/>
    <w:rsid w:val="00990D9E"/>
    <w:rsid w:val="00990E4E"/>
    <w:rsid w:val="00990E70"/>
    <w:rsid w:val="009910B8"/>
    <w:rsid w:val="009911AE"/>
    <w:rsid w:val="00991417"/>
    <w:rsid w:val="00991430"/>
    <w:rsid w:val="00991473"/>
    <w:rsid w:val="00991477"/>
    <w:rsid w:val="0099156F"/>
    <w:rsid w:val="0099159F"/>
    <w:rsid w:val="00991659"/>
    <w:rsid w:val="0099168B"/>
    <w:rsid w:val="00991807"/>
    <w:rsid w:val="009918A5"/>
    <w:rsid w:val="0099191E"/>
    <w:rsid w:val="009919D3"/>
    <w:rsid w:val="009919ED"/>
    <w:rsid w:val="00991A46"/>
    <w:rsid w:val="00991A81"/>
    <w:rsid w:val="00991B6F"/>
    <w:rsid w:val="00991D03"/>
    <w:rsid w:val="00991DCD"/>
    <w:rsid w:val="00991E8A"/>
    <w:rsid w:val="00991ECB"/>
    <w:rsid w:val="00991FDE"/>
    <w:rsid w:val="00991FFC"/>
    <w:rsid w:val="00992311"/>
    <w:rsid w:val="00992490"/>
    <w:rsid w:val="009924EB"/>
    <w:rsid w:val="0099254B"/>
    <w:rsid w:val="00992687"/>
    <w:rsid w:val="009926B3"/>
    <w:rsid w:val="00992839"/>
    <w:rsid w:val="009929B8"/>
    <w:rsid w:val="009929BC"/>
    <w:rsid w:val="00992C73"/>
    <w:rsid w:val="00992D88"/>
    <w:rsid w:val="0099324A"/>
    <w:rsid w:val="009932E6"/>
    <w:rsid w:val="009932E7"/>
    <w:rsid w:val="00993312"/>
    <w:rsid w:val="00993380"/>
    <w:rsid w:val="009934A4"/>
    <w:rsid w:val="009934B8"/>
    <w:rsid w:val="00993599"/>
    <w:rsid w:val="009935DD"/>
    <w:rsid w:val="009936BB"/>
    <w:rsid w:val="00993729"/>
    <w:rsid w:val="009939A4"/>
    <w:rsid w:val="00993A0A"/>
    <w:rsid w:val="00993AC0"/>
    <w:rsid w:val="00993B0C"/>
    <w:rsid w:val="00993B73"/>
    <w:rsid w:val="00993BB5"/>
    <w:rsid w:val="00993CB4"/>
    <w:rsid w:val="00993E91"/>
    <w:rsid w:val="00994002"/>
    <w:rsid w:val="0099409E"/>
    <w:rsid w:val="0099410C"/>
    <w:rsid w:val="0099429F"/>
    <w:rsid w:val="00994426"/>
    <w:rsid w:val="00994427"/>
    <w:rsid w:val="0099460E"/>
    <w:rsid w:val="00994739"/>
    <w:rsid w:val="009947C0"/>
    <w:rsid w:val="009948A7"/>
    <w:rsid w:val="00994A4A"/>
    <w:rsid w:val="00994A4E"/>
    <w:rsid w:val="00994CC6"/>
    <w:rsid w:val="00994DA5"/>
    <w:rsid w:val="00994E9A"/>
    <w:rsid w:val="00994F67"/>
    <w:rsid w:val="00994FB3"/>
    <w:rsid w:val="00994FBE"/>
    <w:rsid w:val="00995015"/>
    <w:rsid w:val="009950E1"/>
    <w:rsid w:val="00995329"/>
    <w:rsid w:val="009956A7"/>
    <w:rsid w:val="00995703"/>
    <w:rsid w:val="00995802"/>
    <w:rsid w:val="009958CF"/>
    <w:rsid w:val="00995971"/>
    <w:rsid w:val="00995A0B"/>
    <w:rsid w:val="00995B55"/>
    <w:rsid w:val="00995BE3"/>
    <w:rsid w:val="00995D20"/>
    <w:rsid w:val="00995DA2"/>
    <w:rsid w:val="00996072"/>
    <w:rsid w:val="009960C7"/>
    <w:rsid w:val="009961D5"/>
    <w:rsid w:val="0099627C"/>
    <w:rsid w:val="0099654C"/>
    <w:rsid w:val="009965AB"/>
    <w:rsid w:val="00996744"/>
    <w:rsid w:val="00996838"/>
    <w:rsid w:val="00996B1E"/>
    <w:rsid w:val="00996E6B"/>
    <w:rsid w:val="00996FA3"/>
    <w:rsid w:val="00997052"/>
    <w:rsid w:val="00997295"/>
    <w:rsid w:val="009972AF"/>
    <w:rsid w:val="00997357"/>
    <w:rsid w:val="009974BF"/>
    <w:rsid w:val="009975CE"/>
    <w:rsid w:val="009977B4"/>
    <w:rsid w:val="009977D3"/>
    <w:rsid w:val="0099781C"/>
    <w:rsid w:val="00997A18"/>
    <w:rsid w:val="00997A57"/>
    <w:rsid w:val="00997C22"/>
    <w:rsid w:val="00997D63"/>
    <w:rsid w:val="00997DC5"/>
    <w:rsid w:val="009A0031"/>
    <w:rsid w:val="009A0059"/>
    <w:rsid w:val="009A007A"/>
    <w:rsid w:val="009A00A7"/>
    <w:rsid w:val="009A015D"/>
    <w:rsid w:val="009A038A"/>
    <w:rsid w:val="009A0454"/>
    <w:rsid w:val="009A04CD"/>
    <w:rsid w:val="009A04FC"/>
    <w:rsid w:val="009A054E"/>
    <w:rsid w:val="009A05EA"/>
    <w:rsid w:val="009A067B"/>
    <w:rsid w:val="009A07C8"/>
    <w:rsid w:val="009A0CE4"/>
    <w:rsid w:val="009A0F3D"/>
    <w:rsid w:val="009A0FEF"/>
    <w:rsid w:val="009A1141"/>
    <w:rsid w:val="009A133C"/>
    <w:rsid w:val="009A1388"/>
    <w:rsid w:val="009A169B"/>
    <w:rsid w:val="009A16D8"/>
    <w:rsid w:val="009A16E3"/>
    <w:rsid w:val="009A18E7"/>
    <w:rsid w:val="009A18F5"/>
    <w:rsid w:val="009A1916"/>
    <w:rsid w:val="009A1921"/>
    <w:rsid w:val="009A19D4"/>
    <w:rsid w:val="009A1B66"/>
    <w:rsid w:val="009A1D34"/>
    <w:rsid w:val="009A1D99"/>
    <w:rsid w:val="009A1E6E"/>
    <w:rsid w:val="009A1EB4"/>
    <w:rsid w:val="009A2195"/>
    <w:rsid w:val="009A21C0"/>
    <w:rsid w:val="009A2462"/>
    <w:rsid w:val="009A2470"/>
    <w:rsid w:val="009A2560"/>
    <w:rsid w:val="009A25A0"/>
    <w:rsid w:val="009A2947"/>
    <w:rsid w:val="009A2998"/>
    <w:rsid w:val="009A2B22"/>
    <w:rsid w:val="009A2BE5"/>
    <w:rsid w:val="009A2BEA"/>
    <w:rsid w:val="009A2C09"/>
    <w:rsid w:val="009A2FCA"/>
    <w:rsid w:val="009A301F"/>
    <w:rsid w:val="009A30DC"/>
    <w:rsid w:val="009A3103"/>
    <w:rsid w:val="009A31AA"/>
    <w:rsid w:val="009A324F"/>
    <w:rsid w:val="009A336F"/>
    <w:rsid w:val="009A34AB"/>
    <w:rsid w:val="009A3537"/>
    <w:rsid w:val="009A362D"/>
    <w:rsid w:val="009A3661"/>
    <w:rsid w:val="009A3730"/>
    <w:rsid w:val="009A3844"/>
    <w:rsid w:val="009A38A9"/>
    <w:rsid w:val="009A38EF"/>
    <w:rsid w:val="009A3A0B"/>
    <w:rsid w:val="009A3A5E"/>
    <w:rsid w:val="009A3B82"/>
    <w:rsid w:val="009A3C34"/>
    <w:rsid w:val="009A3F0E"/>
    <w:rsid w:val="009A3FA8"/>
    <w:rsid w:val="009A409C"/>
    <w:rsid w:val="009A40E7"/>
    <w:rsid w:val="009A4473"/>
    <w:rsid w:val="009A44E9"/>
    <w:rsid w:val="009A4707"/>
    <w:rsid w:val="009A4972"/>
    <w:rsid w:val="009A4BE5"/>
    <w:rsid w:val="009A4C17"/>
    <w:rsid w:val="009A4C25"/>
    <w:rsid w:val="009A4D2F"/>
    <w:rsid w:val="009A4D8A"/>
    <w:rsid w:val="009A4E76"/>
    <w:rsid w:val="009A50E6"/>
    <w:rsid w:val="009A518E"/>
    <w:rsid w:val="009A528C"/>
    <w:rsid w:val="009A529C"/>
    <w:rsid w:val="009A52D0"/>
    <w:rsid w:val="009A52E6"/>
    <w:rsid w:val="009A5360"/>
    <w:rsid w:val="009A540D"/>
    <w:rsid w:val="009A55EC"/>
    <w:rsid w:val="009A5601"/>
    <w:rsid w:val="009A5623"/>
    <w:rsid w:val="009A56A8"/>
    <w:rsid w:val="009A58E8"/>
    <w:rsid w:val="009A59F5"/>
    <w:rsid w:val="009A5CE5"/>
    <w:rsid w:val="009A5E02"/>
    <w:rsid w:val="009A5E04"/>
    <w:rsid w:val="009A609C"/>
    <w:rsid w:val="009A60A4"/>
    <w:rsid w:val="009A60EE"/>
    <w:rsid w:val="009A6165"/>
    <w:rsid w:val="009A66BC"/>
    <w:rsid w:val="009A67B7"/>
    <w:rsid w:val="009A6841"/>
    <w:rsid w:val="009A68E1"/>
    <w:rsid w:val="009A6926"/>
    <w:rsid w:val="009A69A2"/>
    <w:rsid w:val="009A6C16"/>
    <w:rsid w:val="009A6CC9"/>
    <w:rsid w:val="009A723E"/>
    <w:rsid w:val="009A73BD"/>
    <w:rsid w:val="009A754A"/>
    <w:rsid w:val="009A763A"/>
    <w:rsid w:val="009A7722"/>
    <w:rsid w:val="009A78BE"/>
    <w:rsid w:val="009A78FA"/>
    <w:rsid w:val="009A79A7"/>
    <w:rsid w:val="009A79AA"/>
    <w:rsid w:val="009A79D9"/>
    <w:rsid w:val="009A7A39"/>
    <w:rsid w:val="009A7ABA"/>
    <w:rsid w:val="009A7C0A"/>
    <w:rsid w:val="009A7D34"/>
    <w:rsid w:val="009A7DE7"/>
    <w:rsid w:val="009A7FB1"/>
    <w:rsid w:val="009A7FF4"/>
    <w:rsid w:val="009B0137"/>
    <w:rsid w:val="009B0141"/>
    <w:rsid w:val="009B048D"/>
    <w:rsid w:val="009B04C0"/>
    <w:rsid w:val="009B04CC"/>
    <w:rsid w:val="009B0518"/>
    <w:rsid w:val="009B05E9"/>
    <w:rsid w:val="009B05F8"/>
    <w:rsid w:val="009B06BA"/>
    <w:rsid w:val="009B0830"/>
    <w:rsid w:val="009B086D"/>
    <w:rsid w:val="009B09DC"/>
    <w:rsid w:val="009B09EE"/>
    <w:rsid w:val="009B0F14"/>
    <w:rsid w:val="009B0FC3"/>
    <w:rsid w:val="009B1063"/>
    <w:rsid w:val="009B10D5"/>
    <w:rsid w:val="009B1196"/>
    <w:rsid w:val="009B1256"/>
    <w:rsid w:val="009B125E"/>
    <w:rsid w:val="009B136D"/>
    <w:rsid w:val="009B13BD"/>
    <w:rsid w:val="009B1464"/>
    <w:rsid w:val="009B15BB"/>
    <w:rsid w:val="009B1852"/>
    <w:rsid w:val="009B1A0D"/>
    <w:rsid w:val="009B1CBC"/>
    <w:rsid w:val="009B1D5B"/>
    <w:rsid w:val="009B1DCE"/>
    <w:rsid w:val="009B1E34"/>
    <w:rsid w:val="009B1F56"/>
    <w:rsid w:val="009B2081"/>
    <w:rsid w:val="009B20A7"/>
    <w:rsid w:val="009B215A"/>
    <w:rsid w:val="009B21C4"/>
    <w:rsid w:val="009B2269"/>
    <w:rsid w:val="009B228C"/>
    <w:rsid w:val="009B22B1"/>
    <w:rsid w:val="009B2439"/>
    <w:rsid w:val="009B2460"/>
    <w:rsid w:val="009B2697"/>
    <w:rsid w:val="009B2717"/>
    <w:rsid w:val="009B2734"/>
    <w:rsid w:val="009B278A"/>
    <w:rsid w:val="009B28AA"/>
    <w:rsid w:val="009B2AA8"/>
    <w:rsid w:val="009B2BBF"/>
    <w:rsid w:val="009B2C11"/>
    <w:rsid w:val="009B2CA6"/>
    <w:rsid w:val="009B2D6E"/>
    <w:rsid w:val="009B2DDE"/>
    <w:rsid w:val="009B2DEC"/>
    <w:rsid w:val="009B31C4"/>
    <w:rsid w:val="009B31EE"/>
    <w:rsid w:val="009B343F"/>
    <w:rsid w:val="009B3470"/>
    <w:rsid w:val="009B34CA"/>
    <w:rsid w:val="009B3641"/>
    <w:rsid w:val="009B3699"/>
    <w:rsid w:val="009B36E9"/>
    <w:rsid w:val="009B3A68"/>
    <w:rsid w:val="009B3C27"/>
    <w:rsid w:val="009B3D34"/>
    <w:rsid w:val="009B3DB0"/>
    <w:rsid w:val="009B3EE4"/>
    <w:rsid w:val="009B3FC2"/>
    <w:rsid w:val="009B420B"/>
    <w:rsid w:val="009B4268"/>
    <w:rsid w:val="009B42F3"/>
    <w:rsid w:val="009B446B"/>
    <w:rsid w:val="009B47D1"/>
    <w:rsid w:val="009B4857"/>
    <w:rsid w:val="009B4881"/>
    <w:rsid w:val="009B4A1B"/>
    <w:rsid w:val="009B4A7A"/>
    <w:rsid w:val="009B4AC9"/>
    <w:rsid w:val="009B4C40"/>
    <w:rsid w:val="009B4C6C"/>
    <w:rsid w:val="009B4D07"/>
    <w:rsid w:val="009B4DDA"/>
    <w:rsid w:val="009B4E08"/>
    <w:rsid w:val="009B4E22"/>
    <w:rsid w:val="009B4F90"/>
    <w:rsid w:val="009B50EA"/>
    <w:rsid w:val="009B5187"/>
    <w:rsid w:val="009B5261"/>
    <w:rsid w:val="009B528E"/>
    <w:rsid w:val="009B541A"/>
    <w:rsid w:val="009B5546"/>
    <w:rsid w:val="009B5800"/>
    <w:rsid w:val="009B580F"/>
    <w:rsid w:val="009B5924"/>
    <w:rsid w:val="009B595E"/>
    <w:rsid w:val="009B59E2"/>
    <w:rsid w:val="009B5A23"/>
    <w:rsid w:val="009B5A75"/>
    <w:rsid w:val="009B5B4E"/>
    <w:rsid w:val="009B5C46"/>
    <w:rsid w:val="009B5DDB"/>
    <w:rsid w:val="009B5E35"/>
    <w:rsid w:val="009B5E60"/>
    <w:rsid w:val="009B5E9F"/>
    <w:rsid w:val="009B5FC6"/>
    <w:rsid w:val="009B600F"/>
    <w:rsid w:val="009B623C"/>
    <w:rsid w:val="009B6246"/>
    <w:rsid w:val="009B6358"/>
    <w:rsid w:val="009B64AD"/>
    <w:rsid w:val="009B6549"/>
    <w:rsid w:val="009B6551"/>
    <w:rsid w:val="009B6578"/>
    <w:rsid w:val="009B6654"/>
    <w:rsid w:val="009B665E"/>
    <w:rsid w:val="009B6848"/>
    <w:rsid w:val="009B6BC6"/>
    <w:rsid w:val="009B6BC9"/>
    <w:rsid w:val="009B6C46"/>
    <w:rsid w:val="009B6EEF"/>
    <w:rsid w:val="009B6F8B"/>
    <w:rsid w:val="009B6FA0"/>
    <w:rsid w:val="009B7065"/>
    <w:rsid w:val="009B711D"/>
    <w:rsid w:val="009B713E"/>
    <w:rsid w:val="009B726E"/>
    <w:rsid w:val="009B72AE"/>
    <w:rsid w:val="009B73F9"/>
    <w:rsid w:val="009B7449"/>
    <w:rsid w:val="009B74B4"/>
    <w:rsid w:val="009B77C9"/>
    <w:rsid w:val="009B784A"/>
    <w:rsid w:val="009B7939"/>
    <w:rsid w:val="009B7AAC"/>
    <w:rsid w:val="009B7C37"/>
    <w:rsid w:val="009B7D02"/>
    <w:rsid w:val="009B7D4E"/>
    <w:rsid w:val="009C0033"/>
    <w:rsid w:val="009C0071"/>
    <w:rsid w:val="009C01CB"/>
    <w:rsid w:val="009C0345"/>
    <w:rsid w:val="009C052F"/>
    <w:rsid w:val="009C05C9"/>
    <w:rsid w:val="009C06E7"/>
    <w:rsid w:val="009C073C"/>
    <w:rsid w:val="009C0793"/>
    <w:rsid w:val="009C08D6"/>
    <w:rsid w:val="009C09D8"/>
    <w:rsid w:val="009C0A65"/>
    <w:rsid w:val="009C0AEE"/>
    <w:rsid w:val="009C0D73"/>
    <w:rsid w:val="009C0EE9"/>
    <w:rsid w:val="009C0F7A"/>
    <w:rsid w:val="009C1024"/>
    <w:rsid w:val="009C10D4"/>
    <w:rsid w:val="009C111C"/>
    <w:rsid w:val="009C12BE"/>
    <w:rsid w:val="009C130B"/>
    <w:rsid w:val="009C144F"/>
    <w:rsid w:val="009C14A5"/>
    <w:rsid w:val="009C1578"/>
    <w:rsid w:val="009C173F"/>
    <w:rsid w:val="009C180B"/>
    <w:rsid w:val="009C18B7"/>
    <w:rsid w:val="009C19D1"/>
    <w:rsid w:val="009C1A3C"/>
    <w:rsid w:val="009C1B73"/>
    <w:rsid w:val="009C1B8A"/>
    <w:rsid w:val="009C1D19"/>
    <w:rsid w:val="009C1E10"/>
    <w:rsid w:val="009C1EBD"/>
    <w:rsid w:val="009C1F8F"/>
    <w:rsid w:val="009C216A"/>
    <w:rsid w:val="009C22DA"/>
    <w:rsid w:val="009C2614"/>
    <w:rsid w:val="009C2617"/>
    <w:rsid w:val="009C266F"/>
    <w:rsid w:val="009C26BE"/>
    <w:rsid w:val="009C270A"/>
    <w:rsid w:val="009C2736"/>
    <w:rsid w:val="009C285A"/>
    <w:rsid w:val="009C299A"/>
    <w:rsid w:val="009C2B47"/>
    <w:rsid w:val="009C2B6A"/>
    <w:rsid w:val="009C2C9B"/>
    <w:rsid w:val="009C2D74"/>
    <w:rsid w:val="009C2EB8"/>
    <w:rsid w:val="009C32AB"/>
    <w:rsid w:val="009C3486"/>
    <w:rsid w:val="009C3755"/>
    <w:rsid w:val="009C3B2A"/>
    <w:rsid w:val="009C3BF9"/>
    <w:rsid w:val="009C3CCD"/>
    <w:rsid w:val="009C3FA5"/>
    <w:rsid w:val="009C3FBD"/>
    <w:rsid w:val="009C4065"/>
    <w:rsid w:val="009C419A"/>
    <w:rsid w:val="009C424C"/>
    <w:rsid w:val="009C4280"/>
    <w:rsid w:val="009C445C"/>
    <w:rsid w:val="009C450B"/>
    <w:rsid w:val="009C45DF"/>
    <w:rsid w:val="009C4603"/>
    <w:rsid w:val="009C46D9"/>
    <w:rsid w:val="009C47BA"/>
    <w:rsid w:val="009C496A"/>
    <w:rsid w:val="009C4C46"/>
    <w:rsid w:val="009C4C68"/>
    <w:rsid w:val="009C4CFF"/>
    <w:rsid w:val="009C4D48"/>
    <w:rsid w:val="009C4D94"/>
    <w:rsid w:val="009C4E5A"/>
    <w:rsid w:val="009C4E8E"/>
    <w:rsid w:val="009C4F3E"/>
    <w:rsid w:val="009C5090"/>
    <w:rsid w:val="009C5215"/>
    <w:rsid w:val="009C52A5"/>
    <w:rsid w:val="009C52F2"/>
    <w:rsid w:val="009C5313"/>
    <w:rsid w:val="009C5382"/>
    <w:rsid w:val="009C53B5"/>
    <w:rsid w:val="009C54F7"/>
    <w:rsid w:val="009C5549"/>
    <w:rsid w:val="009C5577"/>
    <w:rsid w:val="009C55D0"/>
    <w:rsid w:val="009C55DC"/>
    <w:rsid w:val="009C55FF"/>
    <w:rsid w:val="009C5600"/>
    <w:rsid w:val="009C57A9"/>
    <w:rsid w:val="009C5803"/>
    <w:rsid w:val="009C584D"/>
    <w:rsid w:val="009C58E2"/>
    <w:rsid w:val="009C5921"/>
    <w:rsid w:val="009C5C94"/>
    <w:rsid w:val="009C5DFD"/>
    <w:rsid w:val="009C5E71"/>
    <w:rsid w:val="009C5EC9"/>
    <w:rsid w:val="009C5EFB"/>
    <w:rsid w:val="009C5F01"/>
    <w:rsid w:val="009C5F3D"/>
    <w:rsid w:val="009C6150"/>
    <w:rsid w:val="009C64E1"/>
    <w:rsid w:val="009C658C"/>
    <w:rsid w:val="009C6592"/>
    <w:rsid w:val="009C659B"/>
    <w:rsid w:val="009C65E0"/>
    <w:rsid w:val="009C6816"/>
    <w:rsid w:val="009C6A49"/>
    <w:rsid w:val="009C6B3E"/>
    <w:rsid w:val="009C6CE7"/>
    <w:rsid w:val="009C6CEF"/>
    <w:rsid w:val="009C6F5C"/>
    <w:rsid w:val="009C704B"/>
    <w:rsid w:val="009C706E"/>
    <w:rsid w:val="009C7188"/>
    <w:rsid w:val="009C723B"/>
    <w:rsid w:val="009C72A1"/>
    <w:rsid w:val="009C72D4"/>
    <w:rsid w:val="009C7488"/>
    <w:rsid w:val="009C74A5"/>
    <w:rsid w:val="009C74B2"/>
    <w:rsid w:val="009C76EE"/>
    <w:rsid w:val="009C77E4"/>
    <w:rsid w:val="009C781A"/>
    <w:rsid w:val="009C78CD"/>
    <w:rsid w:val="009C79CA"/>
    <w:rsid w:val="009C7C19"/>
    <w:rsid w:val="009C7C6A"/>
    <w:rsid w:val="009C7DC5"/>
    <w:rsid w:val="009D004C"/>
    <w:rsid w:val="009D0197"/>
    <w:rsid w:val="009D01C9"/>
    <w:rsid w:val="009D01FE"/>
    <w:rsid w:val="009D040E"/>
    <w:rsid w:val="009D04BA"/>
    <w:rsid w:val="009D0656"/>
    <w:rsid w:val="009D0983"/>
    <w:rsid w:val="009D0ABE"/>
    <w:rsid w:val="009D0B32"/>
    <w:rsid w:val="009D0C05"/>
    <w:rsid w:val="009D0E5A"/>
    <w:rsid w:val="009D0E74"/>
    <w:rsid w:val="009D0EC5"/>
    <w:rsid w:val="009D0EED"/>
    <w:rsid w:val="009D0F3E"/>
    <w:rsid w:val="009D1081"/>
    <w:rsid w:val="009D130E"/>
    <w:rsid w:val="009D1481"/>
    <w:rsid w:val="009D1536"/>
    <w:rsid w:val="009D186F"/>
    <w:rsid w:val="009D1989"/>
    <w:rsid w:val="009D1C22"/>
    <w:rsid w:val="009D1C9D"/>
    <w:rsid w:val="009D1CE3"/>
    <w:rsid w:val="009D1E61"/>
    <w:rsid w:val="009D1F1E"/>
    <w:rsid w:val="009D205C"/>
    <w:rsid w:val="009D20C8"/>
    <w:rsid w:val="009D2211"/>
    <w:rsid w:val="009D2457"/>
    <w:rsid w:val="009D24E5"/>
    <w:rsid w:val="009D270E"/>
    <w:rsid w:val="009D2732"/>
    <w:rsid w:val="009D27AE"/>
    <w:rsid w:val="009D27E0"/>
    <w:rsid w:val="009D28D8"/>
    <w:rsid w:val="009D2970"/>
    <w:rsid w:val="009D2A02"/>
    <w:rsid w:val="009D2A3F"/>
    <w:rsid w:val="009D2AC1"/>
    <w:rsid w:val="009D2B95"/>
    <w:rsid w:val="009D2BE0"/>
    <w:rsid w:val="009D2C7E"/>
    <w:rsid w:val="009D2DC7"/>
    <w:rsid w:val="009D2E17"/>
    <w:rsid w:val="009D2F31"/>
    <w:rsid w:val="009D2F3C"/>
    <w:rsid w:val="009D2F48"/>
    <w:rsid w:val="009D2FB0"/>
    <w:rsid w:val="009D3156"/>
    <w:rsid w:val="009D31A0"/>
    <w:rsid w:val="009D31FB"/>
    <w:rsid w:val="009D32A2"/>
    <w:rsid w:val="009D32AB"/>
    <w:rsid w:val="009D33E3"/>
    <w:rsid w:val="009D33EA"/>
    <w:rsid w:val="009D352A"/>
    <w:rsid w:val="009D353C"/>
    <w:rsid w:val="009D3605"/>
    <w:rsid w:val="009D3644"/>
    <w:rsid w:val="009D3841"/>
    <w:rsid w:val="009D38E7"/>
    <w:rsid w:val="009D3945"/>
    <w:rsid w:val="009D39A5"/>
    <w:rsid w:val="009D3A5D"/>
    <w:rsid w:val="009D3A9A"/>
    <w:rsid w:val="009D3AE9"/>
    <w:rsid w:val="009D3B3A"/>
    <w:rsid w:val="009D3C7C"/>
    <w:rsid w:val="009D3C90"/>
    <w:rsid w:val="009D3EE8"/>
    <w:rsid w:val="009D3F62"/>
    <w:rsid w:val="009D3FE2"/>
    <w:rsid w:val="009D4015"/>
    <w:rsid w:val="009D4023"/>
    <w:rsid w:val="009D4113"/>
    <w:rsid w:val="009D4418"/>
    <w:rsid w:val="009D445A"/>
    <w:rsid w:val="009D44D3"/>
    <w:rsid w:val="009D4603"/>
    <w:rsid w:val="009D4625"/>
    <w:rsid w:val="009D4737"/>
    <w:rsid w:val="009D47D1"/>
    <w:rsid w:val="009D4870"/>
    <w:rsid w:val="009D4A44"/>
    <w:rsid w:val="009D4AD8"/>
    <w:rsid w:val="009D4B1F"/>
    <w:rsid w:val="009D4B58"/>
    <w:rsid w:val="009D4C92"/>
    <w:rsid w:val="009D4FD2"/>
    <w:rsid w:val="009D50E7"/>
    <w:rsid w:val="009D5157"/>
    <w:rsid w:val="009D5174"/>
    <w:rsid w:val="009D5187"/>
    <w:rsid w:val="009D52EB"/>
    <w:rsid w:val="009D5577"/>
    <w:rsid w:val="009D55A7"/>
    <w:rsid w:val="009D5631"/>
    <w:rsid w:val="009D56D1"/>
    <w:rsid w:val="009D57CF"/>
    <w:rsid w:val="009D5996"/>
    <w:rsid w:val="009D59A4"/>
    <w:rsid w:val="009D5A5B"/>
    <w:rsid w:val="009D5AD4"/>
    <w:rsid w:val="009D5AE2"/>
    <w:rsid w:val="009D5B01"/>
    <w:rsid w:val="009D5C52"/>
    <w:rsid w:val="009D5CA6"/>
    <w:rsid w:val="009D5D68"/>
    <w:rsid w:val="009D5ED5"/>
    <w:rsid w:val="009D5FA9"/>
    <w:rsid w:val="009D5FDE"/>
    <w:rsid w:val="009D6047"/>
    <w:rsid w:val="009D6124"/>
    <w:rsid w:val="009D61FF"/>
    <w:rsid w:val="009D6281"/>
    <w:rsid w:val="009D63D3"/>
    <w:rsid w:val="009D64BB"/>
    <w:rsid w:val="009D6887"/>
    <w:rsid w:val="009D6A15"/>
    <w:rsid w:val="009D6ABC"/>
    <w:rsid w:val="009D6ADE"/>
    <w:rsid w:val="009D6BC8"/>
    <w:rsid w:val="009D6F51"/>
    <w:rsid w:val="009D6FA1"/>
    <w:rsid w:val="009D6FA3"/>
    <w:rsid w:val="009D70BD"/>
    <w:rsid w:val="009D70CF"/>
    <w:rsid w:val="009D7119"/>
    <w:rsid w:val="009D7148"/>
    <w:rsid w:val="009D727A"/>
    <w:rsid w:val="009D7294"/>
    <w:rsid w:val="009D72F3"/>
    <w:rsid w:val="009D7444"/>
    <w:rsid w:val="009D7509"/>
    <w:rsid w:val="009D767B"/>
    <w:rsid w:val="009D7794"/>
    <w:rsid w:val="009D7B61"/>
    <w:rsid w:val="009D7D05"/>
    <w:rsid w:val="009D7E72"/>
    <w:rsid w:val="009D7ECB"/>
    <w:rsid w:val="009D7F60"/>
    <w:rsid w:val="009D7F73"/>
    <w:rsid w:val="009E003A"/>
    <w:rsid w:val="009E006A"/>
    <w:rsid w:val="009E0080"/>
    <w:rsid w:val="009E0086"/>
    <w:rsid w:val="009E01AD"/>
    <w:rsid w:val="009E01C2"/>
    <w:rsid w:val="009E01CA"/>
    <w:rsid w:val="009E01DF"/>
    <w:rsid w:val="009E037E"/>
    <w:rsid w:val="009E043C"/>
    <w:rsid w:val="009E0528"/>
    <w:rsid w:val="009E05E6"/>
    <w:rsid w:val="009E0613"/>
    <w:rsid w:val="009E0808"/>
    <w:rsid w:val="009E0842"/>
    <w:rsid w:val="009E08F1"/>
    <w:rsid w:val="009E09CF"/>
    <w:rsid w:val="009E0A4E"/>
    <w:rsid w:val="009E0AF7"/>
    <w:rsid w:val="009E0B0E"/>
    <w:rsid w:val="009E0B57"/>
    <w:rsid w:val="009E0CD5"/>
    <w:rsid w:val="009E0E85"/>
    <w:rsid w:val="009E0EE6"/>
    <w:rsid w:val="009E0F85"/>
    <w:rsid w:val="009E0FA2"/>
    <w:rsid w:val="009E106F"/>
    <w:rsid w:val="009E10C2"/>
    <w:rsid w:val="009E10E6"/>
    <w:rsid w:val="009E1188"/>
    <w:rsid w:val="009E11C4"/>
    <w:rsid w:val="009E13B8"/>
    <w:rsid w:val="009E13E3"/>
    <w:rsid w:val="009E174A"/>
    <w:rsid w:val="009E17F2"/>
    <w:rsid w:val="009E1A73"/>
    <w:rsid w:val="009E1B5A"/>
    <w:rsid w:val="009E1B8A"/>
    <w:rsid w:val="009E1C23"/>
    <w:rsid w:val="009E1CA2"/>
    <w:rsid w:val="009E1CB1"/>
    <w:rsid w:val="009E1CB5"/>
    <w:rsid w:val="009E1CCB"/>
    <w:rsid w:val="009E1D49"/>
    <w:rsid w:val="009E1DDB"/>
    <w:rsid w:val="009E1E8E"/>
    <w:rsid w:val="009E1F75"/>
    <w:rsid w:val="009E2024"/>
    <w:rsid w:val="009E2293"/>
    <w:rsid w:val="009E22FF"/>
    <w:rsid w:val="009E2475"/>
    <w:rsid w:val="009E24B6"/>
    <w:rsid w:val="009E280B"/>
    <w:rsid w:val="009E28B9"/>
    <w:rsid w:val="009E29CF"/>
    <w:rsid w:val="009E2BB3"/>
    <w:rsid w:val="009E2BE5"/>
    <w:rsid w:val="009E2BF0"/>
    <w:rsid w:val="009E2D7F"/>
    <w:rsid w:val="009E2F72"/>
    <w:rsid w:val="009E2FC9"/>
    <w:rsid w:val="009E3043"/>
    <w:rsid w:val="009E3225"/>
    <w:rsid w:val="009E324A"/>
    <w:rsid w:val="009E3363"/>
    <w:rsid w:val="009E336D"/>
    <w:rsid w:val="009E355C"/>
    <w:rsid w:val="009E359E"/>
    <w:rsid w:val="009E3642"/>
    <w:rsid w:val="009E36A8"/>
    <w:rsid w:val="009E373A"/>
    <w:rsid w:val="009E373F"/>
    <w:rsid w:val="009E38F2"/>
    <w:rsid w:val="009E3A21"/>
    <w:rsid w:val="009E3A28"/>
    <w:rsid w:val="009E3C0A"/>
    <w:rsid w:val="009E3D4F"/>
    <w:rsid w:val="009E3D85"/>
    <w:rsid w:val="009E3DF1"/>
    <w:rsid w:val="009E3E2E"/>
    <w:rsid w:val="009E3E57"/>
    <w:rsid w:val="009E3EA7"/>
    <w:rsid w:val="009E40B7"/>
    <w:rsid w:val="009E4108"/>
    <w:rsid w:val="009E4138"/>
    <w:rsid w:val="009E41FB"/>
    <w:rsid w:val="009E438B"/>
    <w:rsid w:val="009E452D"/>
    <w:rsid w:val="009E479F"/>
    <w:rsid w:val="009E47FF"/>
    <w:rsid w:val="009E4841"/>
    <w:rsid w:val="009E486D"/>
    <w:rsid w:val="009E4939"/>
    <w:rsid w:val="009E4A59"/>
    <w:rsid w:val="009E4BA7"/>
    <w:rsid w:val="009E4C48"/>
    <w:rsid w:val="009E4D65"/>
    <w:rsid w:val="009E4F3C"/>
    <w:rsid w:val="009E4FCE"/>
    <w:rsid w:val="009E506D"/>
    <w:rsid w:val="009E5201"/>
    <w:rsid w:val="009E5253"/>
    <w:rsid w:val="009E52FC"/>
    <w:rsid w:val="009E53F1"/>
    <w:rsid w:val="009E542F"/>
    <w:rsid w:val="009E5644"/>
    <w:rsid w:val="009E57FB"/>
    <w:rsid w:val="009E58AD"/>
    <w:rsid w:val="009E5A3A"/>
    <w:rsid w:val="009E5A3F"/>
    <w:rsid w:val="009E5B0C"/>
    <w:rsid w:val="009E5B41"/>
    <w:rsid w:val="009E5D19"/>
    <w:rsid w:val="009E5D61"/>
    <w:rsid w:val="009E5E7A"/>
    <w:rsid w:val="009E5F3B"/>
    <w:rsid w:val="009E60F0"/>
    <w:rsid w:val="009E60F2"/>
    <w:rsid w:val="009E62F7"/>
    <w:rsid w:val="009E6319"/>
    <w:rsid w:val="009E63CF"/>
    <w:rsid w:val="009E64B9"/>
    <w:rsid w:val="009E6570"/>
    <w:rsid w:val="009E6674"/>
    <w:rsid w:val="009E669B"/>
    <w:rsid w:val="009E68B2"/>
    <w:rsid w:val="009E68C0"/>
    <w:rsid w:val="009E68C6"/>
    <w:rsid w:val="009E69E9"/>
    <w:rsid w:val="009E6A3E"/>
    <w:rsid w:val="009E6A7E"/>
    <w:rsid w:val="009E6E03"/>
    <w:rsid w:val="009E7305"/>
    <w:rsid w:val="009E73A7"/>
    <w:rsid w:val="009E73E1"/>
    <w:rsid w:val="009E73FC"/>
    <w:rsid w:val="009E759F"/>
    <w:rsid w:val="009E75AA"/>
    <w:rsid w:val="009E78CA"/>
    <w:rsid w:val="009E7952"/>
    <w:rsid w:val="009E796B"/>
    <w:rsid w:val="009E7B5D"/>
    <w:rsid w:val="009E7C2B"/>
    <w:rsid w:val="009E7C4D"/>
    <w:rsid w:val="009E7D8A"/>
    <w:rsid w:val="009E7F12"/>
    <w:rsid w:val="009F023E"/>
    <w:rsid w:val="009F027A"/>
    <w:rsid w:val="009F032B"/>
    <w:rsid w:val="009F039C"/>
    <w:rsid w:val="009F0405"/>
    <w:rsid w:val="009F0480"/>
    <w:rsid w:val="009F0575"/>
    <w:rsid w:val="009F083A"/>
    <w:rsid w:val="009F08F5"/>
    <w:rsid w:val="009F092D"/>
    <w:rsid w:val="009F094C"/>
    <w:rsid w:val="009F0B3F"/>
    <w:rsid w:val="009F0C74"/>
    <w:rsid w:val="009F0DDD"/>
    <w:rsid w:val="009F1151"/>
    <w:rsid w:val="009F11BA"/>
    <w:rsid w:val="009F11C1"/>
    <w:rsid w:val="009F1283"/>
    <w:rsid w:val="009F1531"/>
    <w:rsid w:val="009F1540"/>
    <w:rsid w:val="009F16AE"/>
    <w:rsid w:val="009F1718"/>
    <w:rsid w:val="009F172A"/>
    <w:rsid w:val="009F193C"/>
    <w:rsid w:val="009F19CB"/>
    <w:rsid w:val="009F1A79"/>
    <w:rsid w:val="009F1B03"/>
    <w:rsid w:val="009F1BB9"/>
    <w:rsid w:val="009F1C2C"/>
    <w:rsid w:val="009F1CD3"/>
    <w:rsid w:val="009F1E13"/>
    <w:rsid w:val="009F1F24"/>
    <w:rsid w:val="009F1F75"/>
    <w:rsid w:val="009F1FB3"/>
    <w:rsid w:val="009F2010"/>
    <w:rsid w:val="009F208D"/>
    <w:rsid w:val="009F2156"/>
    <w:rsid w:val="009F21FE"/>
    <w:rsid w:val="009F2266"/>
    <w:rsid w:val="009F22DA"/>
    <w:rsid w:val="009F2428"/>
    <w:rsid w:val="009F245B"/>
    <w:rsid w:val="009F2592"/>
    <w:rsid w:val="009F274A"/>
    <w:rsid w:val="009F27BA"/>
    <w:rsid w:val="009F27D9"/>
    <w:rsid w:val="009F284E"/>
    <w:rsid w:val="009F2CD5"/>
    <w:rsid w:val="009F2F5C"/>
    <w:rsid w:val="009F339A"/>
    <w:rsid w:val="009F34F4"/>
    <w:rsid w:val="009F3500"/>
    <w:rsid w:val="009F3629"/>
    <w:rsid w:val="009F3669"/>
    <w:rsid w:val="009F3832"/>
    <w:rsid w:val="009F38CE"/>
    <w:rsid w:val="009F38FF"/>
    <w:rsid w:val="009F3A65"/>
    <w:rsid w:val="009F3B5C"/>
    <w:rsid w:val="009F3C0C"/>
    <w:rsid w:val="009F3D80"/>
    <w:rsid w:val="009F3D88"/>
    <w:rsid w:val="009F3E4E"/>
    <w:rsid w:val="009F3F54"/>
    <w:rsid w:val="009F3F94"/>
    <w:rsid w:val="009F404C"/>
    <w:rsid w:val="009F4384"/>
    <w:rsid w:val="009F43D1"/>
    <w:rsid w:val="009F44DC"/>
    <w:rsid w:val="009F451E"/>
    <w:rsid w:val="009F4671"/>
    <w:rsid w:val="009F4696"/>
    <w:rsid w:val="009F4730"/>
    <w:rsid w:val="009F49C9"/>
    <w:rsid w:val="009F4AFD"/>
    <w:rsid w:val="009F4CD4"/>
    <w:rsid w:val="009F4E24"/>
    <w:rsid w:val="009F4E99"/>
    <w:rsid w:val="009F4FD0"/>
    <w:rsid w:val="009F50FB"/>
    <w:rsid w:val="009F5201"/>
    <w:rsid w:val="009F5273"/>
    <w:rsid w:val="009F5281"/>
    <w:rsid w:val="009F52CE"/>
    <w:rsid w:val="009F5307"/>
    <w:rsid w:val="009F53AD"/>
    <w:rsid w:val="009F5498"/>
    <w:rsid w:val="009F55DB"/>
    <w:rsid w:val="009F5677"/>
    <w:rsid w:val="009F568A"/>
    <w:rsid w:val="009F56CF"/>
    <w:rsid w:val="009F585B"/>
    <w:rsid w:val="009F58B6"/>
    <w:rsid w:val="009F5EE5"/>
    <w:rsid w:val="009F5FCF"/>
    <w:rsid w:val="009F6184"/>
    <w:rsid w:val="009F618A"/>
    <w:rsid w:val="009F6224"/>
    <w:rsid w:val="009F62C9"/>
    <w:rsid w:val="009F63DD"/>
    <w:rsid w:val="009F6452"/>
    <w:rsid w:val="009F6492"/>
    <w:rsid w:val="009F6658"/>
    <w:rsid w:val="009F6737"/>
    <w:rsid w:val="009F677E"/>
    <w:rsid w:val="009F6800"/>
    <w:rsid w:val="009F6926"/>
    <w:rsid w:val="009F69D4"/>
    <w:rsid w:val="009F6A73"/>
    <w:rsid w:val="009F6AAF"/>
    <w:rsid w:val="009F6D41"/>
    <w:rsid w:val="009F6DD0"/>
    <w:rsid w:val="009F6F39"/>
    <w:rsid w:val="009F6F3F"/>
    <w:rsid w:val="009F71F8"/>
    <w:rsid w:val="009F7314"/>
    <w:rsid w:val="009F7534"/>
    <w:rsid w:val="009F7595"/>
    <w:rsid w:val="009F7AB0"/>
    <w:rsid w:val="009F7AE7"/>
    <w:rsid w:val="009F7B42"/>
    <w:rsid w:val="009F7DA6"/>
    <w:rsid w:val="009F7DD0"/>
    <w:rsid w:val="009F7E1F"/>
    <w:rsid w:val="009F7FEE"/>
    <w:rsid w:val="00A0022C"/>
    <w:rsid w:val="00A0028F"/>
    <w:rsid w:val="00A002E2"/>
    <w:rsid w:val="00A0032A"/>
    <w:rsid w:val="00A00362"/>
    <w:rsid w:val="00A0041F"/>
    <w:rsid w:val="00A004FB"/>
    <w:rsid w:val="00A0050E"/>
    <w:rsid w:val="00A0059A"/>
    <w:rsid w:val="00A00631"/>
    <w:rsid w:val="00A0066E"/>
    <w:rsid w:val="00A006BB"/>
    <w:rsid w:val="00A00741"/>
    <w:rsid w:val="00A0082F"/>
    <w:rsid w:val="00A008E4"/>
    <w:rsid w:val="00A00A57"/>
    <w:rsid w:val="00A00A73"/>
    <w:rsid w:val="00A00A94"/>
    <w:rsid w:val="00A00B1C"/>
    <w:rsid w:val="00A00B9C"/>
    <w:rsid w:val="00A00C8A"/>
    <w:rsid w:val="00A00D8F"/>
    <w:rsid w:val="00A00E59"/>
    <w:rsid w:val="00A00E63"/>
    <w:rsid w:val="00A00F2A"/>
    <w:rsid w:val="00A00F80"/>
    <w:rsid w:val="00A01089"/>
    <w:rsid w:val="00A0108D"/>
    <w:rsid w:val="00A01122"/>
    <w:rsid w:val="00A012FD"/>
    <w:rsid w:val="00A01504"/>
    <w:rsid w:val="00A01574"/>
    <w:rsid w:val="00A01629"/>
    <w:rsid w:val="00A01780"/>
    <w:rsid w:val="00A017D2"/>
    <w:rsid w:val="00A018C0"/>
    <w:rsid w:val="00A01A8B"/>
    <w:rsid w:val="00A01B96"/>
    <w:rsid w:val="00A01E34"/>
    <w:rsid w:val="00A01F36"/>
    <w:rsid w:val="00A02014"/>
    <w:rsid w:val="00A020D1"/>
    <w:rsid w:val="00A02107"/>
    <w:rsid w:val="00A0225D"/>
    <w:rsid w:val="00A022FB"/>
    <w:rsid w:val="00A02492"/>
    <w:rsid w:val="00A02560"/>
    <w:rsid w:val="00A025D2"/>
    <w:rsid w:val="00A02675"/>
    <w:rsid w:val="00A02679"/>
    <w:rsid w:val="00A027A3"/>
    <w:rsid w:val="00A029B0"/>
    <w:rsid w:val="00A02B6E"/>
    <w:rsid w:val="00A02C11"/>
    <w:rsid w:val="00A02C12"/>
    <w:rsid w:val="00A02C17"/>
    <w:rsid w:val="00A02D37"/>
    <w:rsid w:val="00A02E2A"/>
    <w:rsid w:val="00A0314E"/>
    <w:rsid w:val="00A031D0"/>
    <w:rsid w:val="00A0323B"/>
    <w:rsid w:val="00A03420"/>
    <w:rsid w:val="00A035DB"/>
    <w:rsid w:val="00A036E4"/>
    <w:rsid w:val="00A039C1"/>
    <w:rsid w:val="00A039C7"/>
    <w:rsid w:val="00A03B96"/>
    <w:rsid w:val="00A03BE0"/>
    <w:rsid w:val="00A03C7B"/>
    <w:rsid w:val="00A03C86"/>
    <w:rsid w:val="00A03D6C"/>
    <w:rsid w:val="00A03ECB"/>
    <w:rsid w:val="00A03F3A"/>
    <w:rsid w:val="00A03F70"/>
    <w:rsid w:val="00A040DD"/>
    <w:rsid w:val="00A04166"/>
    <w:rsid w:val="00A0417A"/>
    <w:rsid w:val="00A041BC"/>
    <w:rsid w:val="00A04234"/>
    <w:rsid w:val="00A04285"/>
    <w:rsid w:val="00A042B7"/>
    <w:rsid w:val="00A043D3"/>
    <w:rsid w:val="00A0443E"/>
    <w:rsid w:val="00A0444F"/>
    <w:rsid w:val="00A045C6"/>
    <w:rsid w:val="00A04757"/>
    <w:rsid w:val="00A04765"/>
    <w:rsid w:val="00A047AB"/>
    <w:rsid w:val="00A04952"/>
    <w:rsid w:val="00A049D6"/>
    <w:rsid w:val="00A04A43"/>
    <w:rsid w:val="00A04AA7"/>
    <w:rsid w:val="00A04ABD"/>
    <w:rsid w:val="00A04DF3"/>
    <w:rsid w:val="00A050EF"/>
    <w:rsid w:val="00A051DC"/>
    <w:rsid w:val="00A053B8"/>
    <w:rsid w:val="00A053E6"/>
    <w:rsid w:val="00A05566"/>
    <w:rsid w:val="00A056A6"/>
    <w:rsid w:val="00A056AC"/>
    <w:rsid w:val="00A056FC"/>
    <w:rsid w:val="00A05787"/>
    <w:rsid w:val="00A05AAC"/>
    <w:rsid w:val="00A05C3A"/>
    <w:rsid w:val="00A05D60"/>
    <w:rsid w:val="00A05E12"/>
    <w:rsid w:val="00A05EB1"/>
    <w:rsid w:val="00A05FB7"/>
    <w:rsid w:val="00A0612F"/>
    <w:rsid w:val="00A06189"/>
    <w:rsid w:val="00A06351"/>
    <w:rsid w:val="00A06666"/>
    <w:rsid w:val="00A06788"/>
    <w:rsid w:val="00A068C9"/>
    <w:rsid w:val="00A06B6D"/>
    <w:rsid w:val="00A06BBC"/>
    <w:rsid w:val="00A06C1E"/>
    <w:rsid w:val="00A06CB7"/>
    <w:rsid w:val="00A06D2D"/>
    <w:rsid w:val="00A06D51"/>
    <w:rsid w:val="00A06DBC"/>
    <w:rsid w:val="00A06E85"/>
    <w:rsid w:val="00A06ECB"/>
    <w:rsid w:val="00A071A9"/>
    <w:rsid w:val="00A071BC"/>
    <w:rsid w:val="00A07516"/>
    <w:rsid w:val="00A0756C"/>
    <w:rsid w:val="00A07774"/>
    <w:rsid w:val="00A077EB"/>
    <w:rsid w:val="00A0790E"/>
    <w:rsid w:val="00A07955"/>
    <w:rsid w:val="00A079BA"/>
    <w:rsid w:val="00A079CC"/>
    <w:rsid w:val="00A07A06"/>
    <w:rsid w:val="00A07A21"/>
    <w:rsid w:val="00A07A66"/>
    <w:rsid w:val="00A07E33"/>
    <w:rsid w:val="00A07EE8"/>
    <w:rsid w:val="00A101A7"/>
    <w:rsid w:val="00A101AB"/>
    <w:rsid w:val="00A1026D"/>
    <w:rsid w:val="00A10280"/>
    <w:rsid w:val="00A102B2"/>
    <w:rsid w:val="00A10350"/>
    <w:rsid w:val="00A10521"/>
    <w:rsid w:val="00A1052B"/>
    <w:rsid w:val="00A1058D"/>
    <w:rsid w:val="00A10768"/>
    <w:rsid w:val="00A10FAF"/>
    <w:rsid w:val="00A10FB0"/>
    <w:rsid w:val="00A11023"/>
    <w:rsid w:val="00A1106F"/>
    <w:rsid w:val="00A110C9"/>
    <w:rsid w:val="00A1115C"/>
    <w:rsid w:val="00A11174"/>
    <w:rsid w:val="00A1132F"/>
    <w:rsid w:val="00A1145E"/>
    <w:rsid w:val="00A11487"/>
    <w:rsid w:val="00A114CD"/>
    <w:rsid w:val="00A11590"/>
    <w:rsid w:val="00A115B4"/>
    <w:rsid w:val="00A11633"/>
    <w:rsid w:val="00A116AB"/>
    <w:rsid w:val="00A116FB"/>
    <w:rsid w:val="00A11C4C"/>
    <w:rsid w:val="00A11C75"/>
    <w:rsid w:val="00A11CD7"/>
    <w:rsid w:val="00A11CF3"/>
    <w:rsid w:val="00A11D68"/>
    <w:rsid w:val="00A11FEB"/>
    <w:rsid w:val="00A12038"/>
    <w:rsid w:val="00A120C1"/>
    <w:rsid w:val="00A120F3"/>
    <w:rsid w:val="00A12163"/>
    <w:rsid w:val="00A121BB"/>
    <w:rsid w:val="00A12348"/>
    <w:rsid w:val="00A12481"/>
    <w:rsid w:val="00A124CC"/>
    <w:rsid w:val="00A1253B"/>
    <w:rsid w:val="00A12584"/>
    <w:rsid w:val="00A125BA"/>
    <w:rsid w:val="00A12843"/>
    <w:rsid w:val="00A12932"/>
    <w:rsid w:val="00A12964"/>
    <w:rsid w:val="00A129B3"/>
    <w:rsid w:val="00A12BDD"/>
    <w:rsid w:val="00A12BF2"/>
    <w:rsid w:val="00A12C5D"/>
    <w:rsid w:val="00A12D5D"/>
    <w:rsid w:val="00A12D5F"/>
    <w:rsid w:val="00A12F43"/>
    <w:rsid w:val="00A12F77"/>
    <w:rsid w:val="00A130BB"/>
    <w:rsid w:val="00A13183"/>
    <w:rsid w:val="00A133DF"/>
    <w:rsid w:val="00A133E4"/>
    <w:rsid w:val="00A1351E"/>
    <w:rsid w:val="00A13589"/>
    <w:rsid w:val="00A13597"/>
    <w:rsid w:val="00A13618"/>
    <w:rsid w:val="00A137A8"/>
    <w:rsid w:val="00A139BD"/>
    <w:rsid w:val="00A13A58"/>
    <w:rsid w:val="00A13AA9"/>
    <w:rsid w:val="00A13B4E"/>
    <w:rsid w:val="00A13C1A"/>
    <w:rsid w:val="00A13C75"/>
    <w:rsid w:val="00A13D45"/>
    <w:rsid w:val="00A13E08"/>
    <w:rsid w:val="00A13EBB"/>
    <w:rsid w:val="00A1421D"/>
    <w:rsid w:val="00A1439A"/>
    <w:rsid w:val="00A14475"/>
    <w:rsid w:val="00A1450F"/>
    <w:rsid w:val="00A14653"/>
    <w:rsid w:val="00A14676"/>
    <w:rsid w:val="00A146B2"/>
    <w:rsid w:val="00A14789"/>
    <w:rsid w:val="00A14900"/>
    <w:rsid w:val="00A14A93"/>
    <w:rsid w:val="00A14AFB"/>
    <w:rsid w:val="00A14B70"/>
    <w:rsid w:val="00A14C24"/>
    <w:rsid w:val="00A14CE6"/>
    <w:rsid w:val="00A14D47"/>
    <w:rsid w:val="00A14DEB"/>
    <w:rsid w:val="00A14DEC"/>
    <w:rsid w:val="00A14F25"/>
    <w:rsid w:val="00A14F48"/>
    <w:rsid w:val="00A14F4B"/>
    <w:rsid w:val="00A150FC"/>
    <w:rsid w:val="00A15141"/>
    <w:rsid w:val="00A151FC"/>
    <w:rsid w:val="00A1525B"/>
    <w:rsid w:val="00A154F8"/>
    <w:rsid w:val="00A1550C"/>
    <w:rsid w:val="00A155B2"/>
    <w:rsid w:val="00A1571E"/>
    <w:rsid w:val="00A157D5"/>
    <w:rsid w:val="00A15BBB"/>
    <w:rsid w:val="00A15D71"/>
    <w:rsid w:val="00A15DE8"/>
    <w:rsid w:val="00A16003"/>
    <w:rsid w:val="00A160AC"/>
    <w:rsid w:val="00A162A2"/>
    <w:rsid w:val="00A162B8"/>
    <w:rsid w:val="00A162C0"/>
    <w:rsid w:val="00A16333"/>
    <w:rsid w:val="00A1638E"/>
    <w:rsid w:val="00A16465"/>
    <w:rsid w:val="00A16683"/>
    <w:rsid w:val="00A166A0"/>
    <w:rsid w:val="00A16807"/>
    <w:rsid w:val="00A1692F"/>
    <w:rsid w:val="00A16A3F"/>
    <w:rsid w:val="00A16B66"/>
    <w:rsid w:val="00A16C23"/>
    <w:rsid w:val="00A16CAC"/>
    <w:rsid w:val="00A16CD7"/>
    <w:rsid w:val="00A16D83"/>
    <w:rsid w:val="00A16DA3"/>
    <w:rsid w:val="00A16E58"/>
    <w:rsid w:val="00A16F6C"/>
    <w:rsid w:val="00A170F6"/>
    <w:rsid w:val="00A173DB"/>
    <w:rsid w:val="00A173E5"/>
    <w:rsid w:val="00A1751C"/>
    <w:rsid w:val="00A17642"/>
    <w:rsid w:val="00A17680"/>
    <w:rsid w:val="00A1768C"/>
    <w:rsid w:val="00A176E8"/>
    <w:rsid w:val="00A17864"/>
    <w:rsid w:val="00A17B28"/>
    <w:rsid w:val="00A17B91"/>
    <w:rsid w:val="00A17CEC"/>
    <w:rsid w:val="00A17CFF"/>
    <w:rsid w:val="00A17E38"/>
    <w:rsid w:val="00A17EAB"/>
    <w:rsid w:val="00A20105"/>
    <w:rsid w:val="00A20189"/>
    <w:rsid w:val="00A202C2"/>
    <w:rsid w:val="00A20376"/>
    <w:rsid w:val="00A203BF"/>
    <w:rsid w:val="00A203CA"/>
    <w:rsid w:val="00A20454"/>
    <w:rsid w:val="00A20465"/>
    <w:rsid w:val="00A204FF"/>
    <w:rsid w:val="00A20940"/>
    <w:rsid w:val="00A209A3"/>
    <w:rsid w:val="00A209F8"/>
    <w:rsid w:val="00A20A3F"/>
    <w:rsid w:val="00A20B0D"/>
    <w:rsid w:val="00A20C9E"/>
    <w:rsid w:val="00A20D48"/>
    <w:rsid w:val="00A20F9B"/>
    <w:rsid w:val="00A21116"/>
    <w:rsid w:val="00A2112E"/>
    <w:rsid w:val="00A2134D"/>
    <w:rsid w:val="00A21497"/>
    <w:rsid w:val="00A216F1"/>
    <w:rsid w:val="00A217F9"/>
    <w:rsid w:val="00A217FF"/>
    <w:rsid w:val="00A218A7"/>
    <w:rsid w:val="00A218C9"/>
    <w:rsid w:val="00A21984"/>
    <w:rsid w:val="00A2199A"/>
    <w:rsid w:val="00A219C2"/>
    <w:rsid w:val="00A21B8A"/>
    <w:rsid w:val="00A21C1E"/>
    <w:rsid w:val="00A21CAF"/>
    <w:rsid w:val="00A21D09"/>
    <w:rsid w:val="00A21D0A"/>
    <w:rsid w:val="00A22161"/>
    <w:rsid w:val="00A22176"/>
    <w:rsid w:val="00A2218B"/>
    <w:rsid w:val="00A2226D"/>
    <w:rsid w:val="00A22422"/>
    <w:rsid w:val="00A224D0"/>
    <w:rsid w:val="00A2260C"/>
    <w:rsid w:val="00A22696"/>
    <w:rsid w:val="00A228EF"/>
    <w:rsid w:val="00A22902"/>
    <w:rsid w:val="00A2294A"/>
    <w:rsid w:val="00A22A6F"/>
    <w:rsid w:val="00A22A97"/>
    <w:rsid w:val="00A22AB3"/>
    <w:rsid w:val="00A22B5A"/>
    <w:rsid w:val="00A22B5E"/>
    <w:rsid w:val="00A22C07"/>
    <w:rsid w:val="00A22CD3"/>
    <w:rsid w:val="00A22D98"/>
    <w:rsid w:val="00A22E31"/>
    <w:rsid w:val="00A22E53"/>
    <w:rsid w:val="00A23093"/>
    <w:rsid w:val="00A23277"/>
    <w:rsid w:val="00A23305"/>
    <w:rsid w:val="00A23445"/>
    <w:rsid w:val="00A2356F"/>
    <w:rsid w:val="00A236A8"/>
    <w:rsid w:val="00A23812"/>
    <w:rsid w:val="00A2387D"/>
    <w:rsid w:val="00A23992"/>
    <w:rsid w:val="00A23B2E"/>
    <w:rsid w:val="00A23C20"/>
    <w:rsid w:val="00A23CC9"/>
    <w:rsid w:val="00A23E3E"/>
    <w:rsid w:val="00A23E81"/>
    <w:rsid w:val="00A23EE4"/>
    <w:rsid w:val="00A23EF8"/>
    <w:rsid w:val="00A23F0E"/>
    <w:rsid w:val="00A23F20"/>
    <w:rsid w:val="00A23F36"/>
    <w:rsid w:val="00A23F46"/>
    <w:rsid w:val="00A23FF9"/>
    <w:rsid w:val="00A24108"/>
    <w:rsid w:val="00A2422E"/>
    <w:rsid w:val="00A24258"/>
    <w:rsid w:val="00A24588"/>
    <w:rsid w:val="00A2473F"/>
    <w:rsid w:val="00A247CC"/>
    <w:rsid w:val="00A248CB"/>
    <w:rsid w:val="00A248FB"/>
    <w:rsid w:val="00A249ED"/>
    <w:rsid w:val="00A24AA5"/>
    <w:rsid w:val="00A24ADC"/>
    <w:rsid w:val="00A24B55"/>
    <w:rsid w:val="00A24B79"/>
    <w:rsid w:val="00A24C1A"/>
    <w:rsid w:val="00A24D50"/>
    <w:rsid w:val="00A24E12"/>
    <w:rsid w:val="00A24E3A"/>
    <w:rsid w:val="00A24ED2"/>
    <w:rsid w:val="00A24F2D"/>
    <w:rsid w:val="00A24F7A"/>
    <w:rsid w:val="00A2500F"/>
    <w:rsid w:val="00A25019"/>
    <w:rsid w:val="00A25070"/>
    <w:rsid w:val="00A2533E"/>
    <w:rsid w:val="00A25381"/>
    <w:rsid w:val="00A254C3"/>
    <w:rsid w:val="00A254E6"/>
    <w:rsid w:val="00A256A1"/>
    <w:rsid w:val="00A2581A"/>
    <w:rsid w:val="00A259CE"/>
    <w:rsid w:val="00A25A06"/>
    <w:rsid w:val="00A25A61"/>
    <w:rsid w:val="00A25B34"/>
    <w:rsid w:val="00A25B82"/>
    <w:rsid w:val="00A25E40"/>
    <w:rsid w:val="00A25E4B"/>
    <w:rsid w:val="00A25EF2"/>
    <w:rsid w:val="00A2613F"/>
    <w:rsid w:val="00A263CB"/>
    <w:rsid w:val="00A263DE"/>
    <w:rsid w:val="00A2645B"/>
    <w:rsid w:val="00A264A5"/>
    <w:rsid w:val="00A2652D"/>
    <w:rsid w:val="00A26553"/>
    <w:rsid w:val="00A265EB"/>
    <w:rsid w:val="00A265F6"/>
    <w:rsid w:val="00A26676"/>
    <w:rsid w:val="00A26691"/>
    <w:rsid w:val="00A266D1"/>
    <w:rsid w:val="00A267FB"/>
    <w:rsid w:val="00A2686A"/>
    <w:rsid w:val="00A2687B"/>
    <w:rsid w:val="00A26934"/>
    <w:rsid w:val="00A26A04"/>
    <w:rsid w:val="00A26A1A"/>
    <w:rsid w:val="00A26A27"/>
    <w:rsid w:val="00A26A91"/>
    <w:rsid w:val="00A26AEB"/>
    <w:rsid w:val="00A26B88"/>
    <w:rsid w:val="00A26C1C"/>
    <w:rsid w:val="00A27094"/>
    <w:rsid w:val="00A270CE"/>
    <w:rsid w:val="00A271BB"/>
    <w:rsid w:val="00A2725C"/>
    <w:rsid w:val="00A2734D"/>
    <w:rsid w:val="00A27362"/>
    <w:rsid w:val="00A27381"/>
    <w:rsid w:val="00A274BD"/>
    <w:rsid w:val="00A2751E"/>
    <w:rsid w:val="00A2754C"/>
    <w:rsid w:val="00A27577"/>
    <w:rsid w:val="00A27852"/>
    <w:rsid w:val="00A278B0"/>
    <w:rsid w:val="00A279DF"/>
    <w:rsid w:val="00A279E3"/>
    <w:rsid w:val="00A27A5F"/>
    <w:rsid w:val="00A27AA5"/>
    <w:rsid w:val="00A27BF1"/>
    <w:rsid w:val="00A27DA0"/>
    <w:rsid w:val="00A27F12"/>
    <w:rsid w:val="00A27FC2"/>
    <w:rsid w:val="00A30133"/>
    <w:rsid w:val="00A30264"/>
    <w:rsid w:val="00A302B4"/>
    <w:rsid w:val="00A3036A"/>
    <w:rsid w:val="00A305EB"/>
    <w:rsid w:val="00A306B5"/>
    <w:rsid w:val="00A306D8"/>
    <w:rsid w:val="00A306E7"/>
    <w:rsid w:val="00A307B1"/>
    <w:rsid w:val="00A30826"/>
    <w:rsid w:val="00A3083E"/>
    <w:rsid w:val="00A3084C"/>
    <w:rsid w:val="00A30942"/>
    <w:rsid w:val="00A309D7"/>
    <w:rsid w:val="00A309F2"/>
    <w:rsid w:val="00A30A74"/>
    <w:rsid w:val="00A30AE5"/>
    <w:rsid w:val="00A30BCC"/>
    <w:rsid w:val="00A30CA5"/>
    <w:rsid w:val="00A30E52"/>
    <w:rsid w:val="00A30F5D"/>
    <w:rsid w:val="00A311CF"/>
    <w:rsid w:val="00A312B4"/>
    <w:rsid w:val="00A31407"/>
    <w:rsid w:val="00A3160A"/>
    <w:rsid w:val="00A31632"/>
    <w:rsid w:val="00A31745"/>
    <w:rsid w:val="00A318CC"/>
    <w:rsid w:val="00A31973"/>
    <w:rsid w:val="00A31993"/>
    <w:rsid w:val="00A31AB6"/>
    <w:rsid w:val="00A31AFF"/>
    <w:rsid w:val="00A31C89"/>
    <w:rsid w:val="00A31DA0"/>
    <w:rsid w:val="00A31E22"/>
    <w:rsid w:val="00A31F4A"/>
    <w:rsid w:val="00A31F8F"/>
    <w:rsid w:val="00A32151"/>
    <w:rsid w:val="00A321D2"/>
    <w:rsid w:val="00A32304"/>
    <w:rsid w:val="00A324D9"/>
    <w:rsid w:val="00A3258B"/>
    <w:rsid w:val="00A3271C"/>
    <w:rsid w:val="00A327C8"/>
    <w:rsid w:val="00A32912"/>
    <w:rsid w:val="00A329BA"/>
    <w:rsid w:val="00A32B6B"/>
    <w:rsid w:val="00A32D3D"/>
    <w:rsid w:val="00A32DC4"/>
    <w:rsid w:val="00A32E03"/>
    <w:rsid w:val="00A32E53"/>
    <w:rsid w:val="00A32EAE"/>
    <w:rsid w:val="00A32F96"/>
    <w:rsid w:val="00A3307F"/>
    <w:rsid w:val="00A3319B"/>
    <w:rsid w:val="00A333F7"/>
    <w:rsid w:val="00A33756"/>
    <w:rsid w:val="00A3390E"/>
    <w:rsid w:val="00A33A6C"/>
    <w:rsid w:val="00A33BCF"/>
    <w:rsid w:val="00A33C74"/>
    <w:rsid w:val="00A33CAF"/>
    <w:rsid w:val="00A33CEA"/>
    <w:rsid w:val="00A33D33"/>
    <w:rsid w:val="00A33E3D"/>
    <w:rsid w:val="00A33F11"/>
    <w:rsid w:val="00A3418C"/>
    <w:rsid w:val="00A34297"/>
    <w:rsid w:val="00A342AB"/>
    <w:rsid w:val="00A343A7"/>
    <w:rsid w:val="00A343E0"/>
    <w:rsid w:val="00A3460A"/>
    <w:rsid w:val="00A3482D"/>
    <w:rsid w:val="00A3486F"/>
    <w:rsid w:val="00A348C1"/>
    <w:rsid w:val="00A34947"/>
    <w:rsid w:val="00A34AAC"/>
    <w:rsid w:val="00A34B90"/>
    <w:rsid w:val="00A34C03"/>
    <w:rsid w:val="00A34D0C"/>
    <w:rsid w:val="00A34E45"/>
    <w:rsid w:val="00A34F1B"/>
    <w:rsid w:val="00A35039"/>
    <w:rsid w:val="00A35054"/>
    <w:rsid w:val="00A35210"/>
    <w:rsid w:val="00A35304"/>
    <w:rsid w:val="00A3531A"/>
    <w:rsid w:val="00A353B1"/>
    <w:rsid w:val="00A355B9"/>
    <w:rsid w:val="00A355E5"/>
    <w:rsid w:val="00A355F9"/>
    <w:rsid w:val="00A35766"/>
    <w:rsid w:val="00A35779"/>
    <w:rsid w:val="00A357BC"/>
    <w:rsid w:val="00A358D8"/>
    <w:rsid w:val="00A359E5"/>
    <w:rsid w:val="00A359FA"/>
    <w:rsid w:val="00A35B0E"/>
    <w:rsid w:val="00A35B4B"/>
    <w:rsid w:val="00A35BF1"/>
    <w:rsid w:val="00A35D3A"/>
    <w:rsid w:val="00A35F41"/>
    <w:rsid w:val="00A3605D"/>
    <w:rsid w:val="00A3641A"/>
    <w:rsid w:val="00A3665B"/>
    <w:rsid w:val="00A36738"/>
    <w:rsid w:val="00A3676E"/>
    <w:rsid w:val="00A367E1"/>
    <w:rsid w:val="00A367F9"/>
    <w:rsid w:val="00A36840"/>
    <w:rsid w:val="00A368A1"/>
    <w:rsid w:val="00A36927"/>
    <w:rsid w:val="00A36963"/>
    <w:rsid w:val="00A369AA"/>
    <w:rsid w:val="00A36A81"/>
    <w:rsid w:val="00A36C00"/>
    <w:rsid w:val="00A36CEA"/>
    <w:rsid w:val="00A36DFE"/>
    <w:rsid w:val="00A36FD9"/>
    <w:rsid w:val="00A3706E"/>
    <w:rsid w:val="00A370FA"/>
    <w:rsid w:val="00A37399"/>
    <w:rsid w:val="00A373A5"/>
    <w:rsid w:val="00A373F3"/>
    <w:rsid w:val="00A3741D"/>
    <w:rsid w:val="00A37519"/>
    <w:rsid w:val="00A3752F"/>
    <w:rsid w:val="00A37533"/>
    <w:rsid w:val="00A37616"/>
    <w:rsid w:val="00A37743"/>
    <w:rsid w:val="00A377B6"/>
    <w:rsid w:val="00A37821"/>
    <w:rsid w:val="00A378AE"/>
    <w:rsid w:val="00A3797A"/>
    <w:rsid w:val="00A37B2C"/>
    <w:rsid w:val="00A37C77"/>
    <w:rsid w:val="00A37CA3"/>
    <w:rsid w:val="00A37D21"/>
    <w:rsid w:val="00A37D74"/>
    <w:rsid w:val="00A37DDA"/>
    <w:rsid w:val="00A37F4A"/>
    <w:rsid w:val="00A4012B"/>
    <w:rsid w:val="00A40211"/>
    <w:rsid w:val="00A404A7"/>
    <w:rsid w:val="00A40787"/>
    <w:rsid w:val="00A40836"/>
    <w:rsid w:val="00A40918"/>
    <w:rsid w:val="00A40A64"/>
    <w:rsid w:val="00A40B0C"/>
    <w:rsid w:val="00A40B10"/>
    <w:rsid w:val="00A40B84"/>
    <w:rsid w:val="00A40DC0"/>
    <w:rsid w:val="00A40E22"/>
    <w:rsid w:val="00A40E98"/>
    <w:rsid w:val="00A41044"/>
    <w:rsid w:val="00A4105A"/>
    <w:rsid w:val="00A4124B"/>
    <w:rsid w:val="00A4130C"/>
    <w:rsid w:val="00A4171A"/>
    <w:rsid w:val="00A4178F"/>
    <w:rsid w:val="00A41808"/>
    <w:rsid w:val="00A41A7E"/>
    <w:rsid w:val="00A41B19"/>
    <w:rsid w:val="00A41B3D"/>
    <w:rsid w:val="00A41B5B"/>
    <w:rsid w:val="00A41F6F"/>
    <w:rsid w:val="00A420C2"/>
    <w:rsid w:val="00A42106"/>
    <w:rsid w:val="00A42192"/>
    <w:rsid w:val="00A42200"/>
    <w:rsid w:val="00A4224E"/>
    <w:rsid w:val="00A42420"/>
    <w:rsid w:val="00A42479"/>
    <w:rsid w:val="00A4256E"/>
    <w:rsid w:val="00A4287A"/>
    <w:rsid w:val="00A42945"/>
    <w:rsid w:val="00A4294B"/>
    <w:rsid w:val="00A4297C"/>
    <w:rsid w:val="00A429EF"/>
    <w:rsid w:val="00A42A8B"/>
    <w:rsid w:val="00A42AC3"/>
    <w:rsid w:val="00A4314C"/>
    <w:rsid w:val="00A431C2"/>
    <w:rsid w:val="00A43420"/>
    <w:rsid w:val="00A437A7"/>
    <w:rsid w:val="00A437C6"/>
    <w:rsid w:val="00A43988"/>
    <w:rsid w:val="00A43B0B"/>
    <w:rsid w:val="00A43CF3"/>
    <w:rsid w:val="00A43DE6"/>
    <w:rsid w:val="00A44071"/>
    <w:rsid w:val="00A4413A"/>
    <w:rsid w:val="00A4415E"/>
    <w:rsid w:val="00A44294"/>
    <w:rsid w:val="00A44434"/>
    <w:rsid w:val="00A444E2"/>
    <w:rsid w:val="00A4453C"/>
    <w:rsid w:val="00A445EC"/>
    <w:rsid w:val="00A4483F"/>
    <w:rsid w:val="00A44895"/>
    <w:rsid w:val="00A449A7"/>
    <w:rsid w:val="00A449B0"/>
    <w:rsid w:val="00A449E4"/>
    <w:rsid w:val="00A44ACD"/>
    <w:rsid w:val="00A44B36"/>
    <w:rsid w:val="00A44BE8"/>
    <w:rsid w:val="00A44D65"/>
    <w:rsid w:val="00A44F14"/>
    <w:rsid w:val="00A44F34"/>
    <w:rsid w:val="00A450C6"/>
    <w:rsid w:val="00A451AA"/>
    <w:rsid w:val="00A451B3"/>
    <w:rsid w:val="00A45201"/>
    <w:rsid w:val="00A4529F"/>
    <w:rsid w:val="00A452CC"/>
    <w:rsid w:val="00A452FC"/>
    <w:rsid w:val="00A4534F"/>
    <w:rsid w:val="00A45441"/>
    <w:rsid w:val="00A45461"/>
    <w:rsid w:val="00A4556B"/>
    <w:rsid w:val="00A455E0"/>
    <w:rsid w:val="00A45613"/>
    <w:rsid w:val="00A45685"/>
    <w:rsid w:val="00A45767"/>
    <w:rsid w:val="00A457BE"/>
    <w:rsid w:val="00A4591E"/>
    <w:rsid w:val="00A4593C"/>
    <w:rsid w:val="00A45A10"/>
    <w:rsid w:val="00A45A47"/>
    <w:rsid w:val="00A45FBE"/>
    <w:rsid w:val="00A464F4"/>
    <w:rsid w:val="00A46513"/>
    <w:rsid w:val="00A46637"/>
    <w:rsid w:val="00A46683"/>
    <w:rsid w:val="00A46699"/>
    <w:rsid w:val="00A4692B"/>
    <w:rsid w:val="00A4697B"/>
    <w:rsid w:val="00A46B9C"/>
    <w:rsid w:val="00A46BCA"/>
    <w:rsid w:val="00A46D66"/>
    <w:rsid w:val="00A46DF2"/>
    <w:rsid w:val="00A46FA8"/>
    <w:rsid w:val="00A4701C"/>
    <w:rsid w:val="00A47069"/>
    <w:rsid w:val="00A470C4"/>
    <w:rsid w:val="00A470F3"/>
    <w:rsid w:val="00A4716D"/>
    <w:rsid w:val="00A47389"/>
    <w:rsid w:val="00A474B0"/>
    <w:rsid w:val="00A47531"/>
    <w:rsid w:val="00A4754B"/>
    <w:rsid w:val="00A478EB"/>
    <w:rsid w:val="00A47AB4"/>
    <w:rsid w:val="00A47E3C"/>
    <w:rsid w:val="00A47EAF"/>
    <w:rsid w:val="00A50064"/>
    <w:rsid w:val="00A501A2"/>
    <w:rsid w:val="00A50355"/>
    <w:rsid w:val="00A5056A"/>
    <w:rsid w:val="00A50572"/>
    <w:rsid w:val="00A506B3"/>
    <w:rsid w:val="00A507CF"/>
    <w:rsid w:val="00A508F0"/>
    <w:rsid w:val="00A50941"/>
    <w:rsid w:val="00A509FE"/>
    <w:rsid w:val="00A50A8C"/>
    <w:rsid w:val="00A50C80"/>
    <w:rsid w:val="00A50E13"/>
    <w:rsid w:val="00A50F0B"/>
    <w:rsid w:val="00A50FA2"/>
    <w:rsid w:val="00A50FCA"/>
    <w:rsid w:val="00A51081"/>
    <w:rsid w:val="00A512DA"/>
    <w:rsid w:val="00A514E4"/>
    <w:rsid w:val="00A51741"/>
    <w:rsid w:val="00A5179B"/>
    <w:rsid w:val="00A5184C"/>
    <w:rsid w:val="00A51903"/>
    <w:rsid w:val="00A519D6"/>
    <w:rsid w:val="00A51A15"/>
    <w:rsid w:val="00A51A25"/>
    <w:rsid w:val="00A51A6B"/>
    <w:rsid w:val="00A51B53"/>
    <w:rsid w:val="00A51D13"/>
    <w:rsid w:val="00A51E21"/>
    <w:rsid w:val="00A51E85"/>
    <w:rsid w:val="00A51F3C"/>
    <w:rsid w:val="00A51FB0"/>
    <w:rsid w:val="00A51FED"/>
    <w:rsid w:val="00A52013"/>
    <w:rsid w:val="00A5201B"/>
    <w:rsid w:val="00A5201F"/>
    <w:rsid w:val="00A522E6"/>
    <w:rsid w:val="00A52303"/>
    <w:rsid w:val="00A52325"/>
    <w:rsid w:val="00A52501"/>
    <w:rsid w:val="00A5252C"/>
    <w:rsid w:val="00A527B2"/>
    <w:rsid w:val="00A527B7"/>
    <w:rsid w:val="00A52822"/>
    <w:rsid w:val="00A5283D"/>
    <w:rsid w:val="00A528A8"/>
    <w:rsid w:val="00A52938"/>
    <w:rsid w:val="00A529CB"/>
    <w:rsid w:val="00A52B1E"/>
    <w:rsid w:val="00A52C48"/>
    <w:rsid w:val="00A52DF8"/>
    <w:rsid w:val="00A531E8"/>
    <w:rsid w:val="00A532AF"/>
    <w:rsid w:val="00A53397"/>
    <w:rsid w:val="00A533E4"/>
    <w:rsid w:val="00A533F2"/>
    <w:rsid w:val="00A5355C"/>
    <w:rsid w:val="00A53698"/>
    <w:rsid w:val="00A53720"/>
    <w:rsid w:val="00A537DD"/>
    <w:rsid w:val="00A537E4"/>
    <w:rsid w:val="00A538CE"/>
    <w:rsid w:val="00A53A24"/>
    <w:rsid w:val="00A53B7B"/>
    <w:rsid w:val="00A53BF7"/>
    <w:rsid w:val="00A53C82"/>
    <w:rsid w:val="00A53CE7"/>
    <w:rsid w:val="00A53D55"/>
    <w:rsid w:val="00A53DB2"/>
    <w:rsid w:val="00A53FB3"/>
    <w:rsid w:val="00A53FEE"/>
    <w:rsid w:val="00A54004"/>
    <w:rsid w:val="00A5401E"/>
    <w:rsid w:val="00A54036"/>
    <w:rsid w:val="00A54041"/>
    <w:rsid w:val="00A541E2"/>
    <w:rsid w:val="00A541F7"/>
    <w:rsid w:val="00A54209"/>
    <w:rsid w:val="00A5428E"/>
    <w:rsid w:val="00A54291"/>
    <w:rsid w:val="00A544F5"/>
    <w:rsid w:val="00A5458C"/>
    <w:rsid w:val="00A54808"/>
    <w:rsid w:val="00A548DE"/>
    <w:rsid w:val="00A54A95"/>
    <w:rsid w:val="00A54AAF"/>
    <w:rsid w:val="00A54ACF"/>
    <w:rsid w:val="00A54AD3"/>
    <w:rsid w:val="00A54B63"/>
    <w:rsid w:val="00A54D00"/>
    <w:rsid w:val="00A54D20"/>
    <w:rsid w:val="00A54DCF"/>
    <w:rsid w:val="00A54E7F"/>
    <w:rsid w:val="00A55004"/>
    <w:rsid w:val="00A55045"/>
    <w:rsid w:val="00A55095"/>
    <w:rsid w:val="00A553A7"/>
    <w:rsid w:val="00A553CB"/>
    <w:rsid w:val="00A55688"/>
    <w:rsid w:val="00A55834"/>
    <w:rsid w:val="00A5587D"/>
    <w:rsid w:val="00A55AD0"/>
    <w:rsid w:val="00A55B26"/>
    <w:rsid w:val="00A55B87"/>
    <w:rsid w:val="00A55BE4"/>
    <w:rsid w:val="00A55CBA"/>
    <w:rsid w:val="00A55D0D"/>
    <w:rsid w:val="00A55E83"/>
    <w:rsid w:val="00A56049"/>
    <w:rsid w:val="00A5609F"/>
    <w:rsid w:val="00A56180"/>
    <w:rsid w:val="00A561E7"/>
    <w:rsid w:val="00A56256"/>
    <w:rsid w:val="00A56265"/>
    <w:rsid w:val="00A56521"/>
    <w:rsid w:val="00A5657C"/>
    <w:rsid w:val="00A56633"/>
    <w:rsid w:val="00A566F0"/>
    <w:rsid w:val="00A567B4"/>
    <w:rsid w:val="00A56A2D"/>
    <w:rsid w:val="00A56D96"/>
    <w:rsid w:val="00A56DA4"/>
    <w:rsid w:val="00A56DE7"/>
    <w:rsid w:val="00A56EAD"/>
    <w:rsid w:val="00A5706A"/>
    <w:rsid w:val="00A570E0"/>
    <w:rsid w:val="00A5717F"/>
    <w:rsid w:val="00A57193"/>
    <w:rsid w:val="00A572DB"/>
    <w:rsid w:val="00A57385"/>
    <w:rsid w:val="00A57633"/>
    <w:rsid w:val="00A577B0"/>
    <w:rsid w:val="00A57852"/>
    <w:rsid w:val="00A578AB"/>
    <w:rsid w:val="00A579DF"/>
    <w:rsid w:val="00A57BC8"/>
    <w:rsid w:val="00A57D08"/>
    <w:rsid w:val="00A600DB"/>
    <w:rsid w:val="00A60106"/>
    <w:rsid w:val="00A601ED"/>
    <w:rsid w:val="00A602D1"/>
    <w:rsid w:val="00A60329"/>
    <w:rsid w:val="00A60332"/>
    <w:rsid w:val="00A605F8"/>
    <w:rsid w:val="00A60751"/>
    <w:rsid w:val="00A60803"/>
    <w:rsid w:val="00A6086A"/>
    <w:rsid w:val="00A608FC"/>
    <w:rsid w:val="00A60B1B"/>
    <w:rsid w:val="00A60B27"/>
    <w:rsid w:val="00A60B2A"/>
    <w:rsid w:val="00A60B46"/>
    <w:rsid w:val="00A60B50"/>
    <w:rsid w:val="00A60CFF"/>
    <w:rsid w:val="00A60D64"/>
    <w:rsid w:val="00A60D96"/>
    <w:rsid w:val="00A60F30"/>
    <w:rsid w:val="00A60FE4"/>
    <w:rsid w:val="00A60FFD"/>
    <w:rsid w:val="00A61046"/>
    <w:rsid w:val="00A6106C"/>
    <w:rsid w:val="00A610CB"/>
    <w:rsid w:val="00A61272"/>
    <w:rsid w:val="00A612D5"/>
    <w:rsid w:val="00A6132C"/>
    <w:rsid w:val="00A61373"/>
    <w:rsid w:val="00A61442"/>
    <w:rsid w:val="00A616AD"/>
    <w:rsid w:val="00A61749"/>
    <w:rsid w:val="00A619EC"/>
    <w:rsid w:val="00A61A6D"/>
    <w:rsid w:val="00A61A94"/>
    <w:rsid w:val="00A61B8A"/>
    <w:rsid w:val="00A61C0C"/>
    <w:rsid w:val="00A61C3F"/>
    <w:rsid w:val="00A61D1E"/>
    <w:rsid w:val="00A61DB6"/>
    <w:rsid w:val="00A61F01"/>
    <w:rsid w:val="00A61F03"/>
    <w:rsid w:val="00A622FA"/>
    <w:rsid w:val="00A6239B"/>
    <w:rsid w:val="00A6248B"/>
    <w:rsid w:val="00A6271A"/>
    <w:rsid w:val="00A62749"/>
    <w:rsid w:val="00A627DB"/>
    <w:rsid w:val="00A62856"/>
    <w:rsid w:val="00A62A02"/>
    <w:rsid w:val="00A62ADB"/>
    <w:rsid w:val="00A62B9C"/>
    <w:rsid w:val="00A62BBB"/>
    <w:rsid w:val="00A62BD2"/>
    <w:rsid w:val="00A62C1E"/>
    <w:rsid w:val="00A62C7C"/>
    <w:rsid w:val="00A62CFE"/>
    <w:rsid w:val="00A630AD"/>
    <w:rsid w:val="00A630BC"/>
    <w:rsid w:val="00A6316F"/>
    <w:rsid w:val="00A6322A"/>
    <w:rsid w:val="00A632BD"/>
    <w:rsid w:val="00A63406"/>
    <w:rsid w:val="00A63498"/>
    <w:rsid w:val="00A635DE"/>
    <w:rsid w:val="00A6368D"/>
    <w:rsid w:val="00A6371F"/>
    <w:rsid w:val="00A637C1"/>
    <w:rsid w:val="00A63895"/>
    <w:rsid w:val="00A639E4"/>
    <w:rsid w:val="00A63AE3"/>
    <w:rsid w:val="00A63B17"/>
    <w:rsid w:val="00A63B7C"/>
    <w:rsid w:val="00A63BCE"/>
    <w:rsid w:val="00A63BE8"/>
    <w:rsid w:val="00A63C04"/>
    <w:rsid w:val="00A63C0C"/>
    <w:rsid w:val="00A63DE5"/>
    <w:rsid w:val="00A63DEA"/>
    <w:rsid w:val="00A63FAA"/>
    <w:rsid w:val="00A63FD9"/>
    <w:rsid w:val="00A64070"/>
    <w:rsid w:val="00A6417A"/>
    <w:rsid w:val="00A641DC"/>
    <w:rsid w:val="00A64319"/>
    <w:rsid w:val="00A6437D"/>
    <w:rsid w:val="00A643C9"/>
    <w:rsid w:val="00A64566"/>
    <w:rsid w:val="00A645FC"/>
    <w:rsid w:val="00A64896"/>
    <w:rsid w:val="00A649E1"/>
    <w:rsid w:val="00A64D1C"/>
    <w:rsid w:val="00A64E35"/>
    <w:rsid w:val="00A64EFC"/>
    <w:rsid w:val="00A64F09"/>
    <w:rsid w:val="00A64F2C"/>
    <w:rsid w:val="00A64F5B"/>
    <w:rsid w:val="00A65009"/>
    <w:rsid w:val="00A65137"/>
    <w:rsid w:val="00A6517D"/>
    <w:rsid w:val="00A651A3"/>
    <w:rsid w:val="00A651D2"/>
    <w:rsid w:val="00A65370"/>
    <w:rsid w:val="00A656BA"/>
    <w:rsid w:val="00A656FB"/>
    <w:rsid w:val="00A65764"/>
    <w:rsid w:val="00A65871"/>
    <w:rsid w:val="00A65A11"/>
    <w:rsid w:val="00A65BA0"/>
    <w:rsid w:val="00A65CB2"/>
    <w:rsid w:val="00A65D46"/>
    <w:rsid w:val="00A65DF8"/>
    <w:rsid w:val="00A65F32"/>
    <w:rsid w:val="00A66131"/>
    <w:rsid w:val="00A6613A"/>
    <w:rsid w:val="00A66195"/>
    <w:rsid w:val="00A66272"/>
    <w:rsid w:val="00A6632E"/>
    <w:rsid w:val="00A66381"/>
    <w:rsid w:val="00A6678D"/>
    <w:rsid w:val="00A667F6"/>
    <w:rsid w:val="00A668EC"/>
    <w:rsid w:val="00A6690F"/>
    <w:rsid w:val="00A66943"/>
    <w:rsid w:val="00A66A46"/>
    <w:rsid w:val="00A66A7B"/>
    <w:rsid w:val="00A66ACF"/>
    <w:rsid w:val="00A66B17"/>
    <w:rsid w:val="00A66B81"/>
    <w:rsid w:val="00A66C50"/>
    <w:rsid w:val="00A66EE7"/>
    <w:rsid w:val="00A67090"/>
    <w:rsid w:val="00A67097"/>
    <w:rsid w:val="00A67110"/>
    <w:rsid w:val="00A67113"/>
    <w:rsid w:val="00A67151"/>
    <w:rsid w:val="00A672AC"/>
    <w:rsid w:val="00A672AF"/>
    <w:rsid w:val="00A672FA"/>
    <w:rsid w:val="00A67396"/>
    <w:rsid w:val="00A674FB"/>
    <w:rsid w:val="00A675A6"/>
    <w:rsid w:val="00A676A4"/>
    <w:rsid w:val="00A67729"/>
    <w:rsid w:val="00A6775B"/>
    <w:rsid w:val="00A67929"/>
    <w:rsid w:val="00A679F9"/>
    <w:rsid w:val="00A67A07"/>
    <w:rsid w:val="00A67B6E"/>
    <w:rsid w:val="00A67BB8"/>
    <w:rsid w:val="00A67D39"/>
    <w:rsid w:val="00A67E76"/>
    <w:rsid w:val="00A67F3B"/>
    <w:rsid w:val="00A67F70"/>
    <w:rsid w:val="00A702C4"/>
    <w:rsid w:val="00A704B9"/>
    <w:rsid w:val="00A70673"/>
    <w:rsid w:val="00A7084C"/>
    <w:rsid w:val="00A70868"/>
    <w:rsid w:val="00A70A17"/>
    <w:rsid w:val="00A70B76"/>
    <w:rsid w:val="00A70C02"/>
    <w:rsid w:val="00A70CF7"/>
    <w:rsid w:val="00A70F1D"/>
    <w:rsid w:val="00A71055"/>
    <w:rsid w:val="00A7107E"/>
    <w:rsid w:val="00A7112C"/>
    <w:rsid w:val="00A7121C"/>
    <w:rsid w:val="00A71379"/>
    <w:rsid w:val="00A713E6"/>
    <w:rsid w:val="00A71492"/>
    <w:rsid w:val="00A7149E"/>
    <w:rsid w:val="00A715C3"/>
    <w:rsid w:val="00A71656"/>
    <w:rsid w:val="00A718A0"/>
    <w:rsid w:val="00A718F7"/>
    <w:rsid w:val="00A71908"/>
    <w:rsid w:val="00A719AB"/>
    <w:rsid w:val="00A71A88"/>
    <w:rsid w:val="00A71C2B"/>
    <w:rsid w:val="00A71CBD"/>
    <w:rsid w:val="00A71CC6"/>
    <w:rsid w:val="00A71D0C"/>
    <w:rsid w:val="00A71D2A"/>
    <w:rsid w:val="00A71FC8"/>
    <w:rsid w:val="00A720F0"/>
    <w:rsid w:val="00A722A7"/>
    <w:rsid w:val="00A722C1"/>
    <w:rsid w:val="00A723A9"/>
    <w:rsid w:val="00A72471"/>
    <w:rsid w:val="00A7247C"/>
    <w:rsid w:val="00A7248D"/>
    <w:rsid w:val="00A724AB"/>
    <w:rsid w:val="00A7265A"/>
    <w:rsid w:val="00A726BB"/>
    <w:rsid w:val="00A7272C"/>
    <w:rsid w:val="00A72B1C"/>
    <w:rsid w:val="00A72B8D"/>
    <w:rsid w:val="00A72CF6"/>
    <w:rsid w:val="00A72FA9"/>
    <w:rsid w:val="00A73070"/>
    <w:rsid w:val="00A730E9"/>
    <w:rsid w:val="00A7319F"/>
    <w:rsid w:val="00A732F9"/>
    <w:rsid w:val="00A73341"/>
    <w:rsid w:val="00A733B0"/>
    <w:rsid w:val="00A734C4"/>
    <w:rsid w:val="00A7359B"/>
    <w:rsid w:val="00A736A2"/>
    <w:rsid w:val="00A739E6"/>
    <w:rsid w:val="00A73A8A"/>
    <w:rsid w:val="00A73B88"/>
    <w:rsid w:val="00A73B91"/>
    <w:rsid w:val="00A73BBC"/>
    <w:rsid w:val="00A73D07"/>
    <w:rsid w:val="00A73DB9"/>
    <w:rsid w:val="00A73E49"/>
    <w:rsid w:val="00A73EBD"/>
    <w:rsid w:val="00A73F1C"/>
    <w:rsid w:val="00A73F46"/>
    <w:rsid w:val="00A740B0"/>
    <w:rsid w:val="00A7413A"/>
    <w:rsid w:val="00A741DC"/>
    <w:rsid w:val="00A742D9"/>
    <w:rsid w:val="00A743FB"/>
    <w:rsid w:val="00A74445"/>
    <w:rsid w:val="00A74532"/>
    <w:rsid w:val="00A7457B"/>
    <w:rsid w:val="00A74757"/>
    <w:rsid w:val="00A747A2"/>
    <w:rsid w:val="00A747B6"/>
    <w:rsid w:val="00A74868"/>
    <w:rsid w:val="00A74A69"/>
    <w:rsid w:val="00A74A99"/>
    <w:rsid w:val="00A74AF8"/>
    <w:rsid w:val="00A74BA5"/>
    <w:rsid w:val="00A74BE5"/>
    <w:rsid w:val="00A74CB2"/>
    <w:rsid w:val="00A74E15"/>
    <w:rsid w:val="00A74E25"/>
    <w:rsid w:val="00A74E84"/>
    <w:rsid w:val="00A751A9"/>
    <w:rsid w:val="00A751E6"/>
    <w:rsid w:val="00A753F9"/>
    <w:rsid w:val="00A754C2"/>
    <w:rsid w:val="00A75545"/>
    <w:rsid w:val="00A7554E"/>
    <w:rsid w:val="00A7559E"/>
    <w:rsid w:val="00A75742"/>
    <w:rsid w:val="00A7586D"/>
    <w:rsid w:val="00A75DD7"/>
    <w:rsid w:val="00A75EE6"/>
    <w:rsid w:val="00A75FD2"/>
    <w:rsid w:val="00A76215"/>
    <w:rsid w:val="00A76226"/>
    <w:rsid w:val="00A76260"/>
    <w:rsid w:val="00A7628D"/>
    <w:rsid w:val="00A76397"/>
    <w:rsid w:val="00A76636"/>
    <w:rsid w:val="00A7668A"/>
    <w:rsid w:val="00A766C4"/>
    <w:rsid w:val="00A766DA"/>
    <w:rsid w:val="00A7686B"/>
    <w:rsid w:val="00A76B72"/>
    <w:rsid w:val="00A76C43"/>
    <w:rsid w:val="00A76CED"/>
    <w:rsid w:val="00A76DCF"/>
    <w:rsid w:val="00A76EE7"/>
    <w:rsid w:val="00A76F1C"/>
    <w:rsid w:val="00A76F35"/>
    <w:rsid w:val="00A76F9D"/>
    <w:rsid w:val="00A770CF"/>
    <w:rsid w:val="00A771D0"/>
    <w:rsid w:val="00A771EA"/>
    <w:rsid w:val="00A77256"/>
    <w:rsid w:val="00A7735A"/>
    <w:rsid w:val="00A773E7"/>
    <w:rsid w:val="00A7745F"/>
    <w:rsid w:val="00A7796F"/>
    <w:rsid w:val="00A77979"/>
    <w:rsid w:val="00A779E0"/>
    <w:rsid w:val="00A77A42"/>
    <w:rsid w:val="00A77B7D"/>
    <w:rsid w:val="00A77CAA"/>
    <w:rsid w:val="00A77D60"/>
    <w:rsid w:val="00A801C8"/>
    <w:rsid w:val="00A8022E"/>
    <w:rsid w:val="00A80238"/>
    <w:rsid w:val="00A8045B"/>
    <w:rsid w:val="00A806D3"/>
    <w:rsid w:val="00A806F5"/>
    <w:rsid w:val="00A808FF"/>
    <w:rsid w:val="00A80ACB"/>
    <w:rsid w:val="00A80B59"/>
    <w:rsid w:val="00A80BFE"/>
    <w:rsid w:val="00A80C28"/>
    <w:rsid w:val="00A80C81"/>
    <w:rsid w:val="00A80CDD"/>
    <w:rsid w:val="00A80E04"/>
    <w:rsid w:val="00A80F8B"/>
    <w:rsid w:val="00A80FEC"/>
    <w:rsid w:val="00A8104F"/>
    <w:rsid w:val="00A8117D"/>
    <w:rsid w:val="00A81236"/>
    <w:rsid w:val="00A812E7"/>
    <w:rsid w:val="00A8168A"/>
    <w:rsid w:val="00A81720"/>
    <w:rsid w:val="00A817B5"/>
    <w:rsid w:val="00A817C7"/>
    <w:rsid w:val="00A81905"/>
    <w:rsid w:val="00A81A52"/>
    <w:rsid w:val="00A81ABC"/>
    <w:rsid w:val="00A81AC5"/>
    <w:rsid w:val="00A81AEE"/>
    <w:rsid w:val="00A81BF9"/>
    <w:rsid w:val="00A81C25"/>
    <w:rsid w:val="00A81DC9"/>
    <w:rsid w:val="00A8201F"/>
    <w:rsid w:val="00A82040"/>
    <w:rsid w:val="00A82048"/>
    <w:rsid w:val="00A8214A"/>
    <w:rsid w:val="00A82159"/>
    <w:rsid w:val="00A82281"/>
    <w:rsid w:val="00A82512"/>
    <w:rsid w:val="00A8257B"/>
    <w:rsid w:val="00A825E3"/>
    <w:rsid w:val="00A82657"/>
    <w:rsid w:val="00A82760"/>
    <w:rsid w:val="00A828B5"/>
    <w:rsid w:val="00A82BB2"/>
    <w:rsid w:val="00A82D6E"/>
    <w:rsid w:val="00A82DE6"/>
    <w:rsid w:val="00A82FB0"/>
    <w:rsid w:val="00A830BD"/>
    <w:rsid w:val="00A830DE"/>
    <w:rsid w:val="00A833C1"/>
    <w:rsid w:val="00A834D5"/>
    <w:rsid w:val="00A838A7"/>
    <w:rsid w:val="00A838CF"/>
    <w:rsid w:val="00A839CF"/>
    <w:rsid w:val="00A83A2D"/>
    <w:rsid w:val="00A83A71"/>
    <w:rsid w:val="00A83A96"/>
    <w:rsid w:val="00A83AF9"/>
    <w:rsid w:val="00A83B88"/>
    <w:rsid w:val="00A83C04"/>
    <w:rsid w:val="00A83C38"/>
    <w:rsid w:val="00A83CD6"/>
    <w:rsid w:val="00A83F5F"/>
    <w:rsid w:val="00A83F9F"/>
    <w:rsid w:val="00A83FD4"/>
    <w:rsid w:val="00A84097"/>
    <w:rsid w:val="00A840C8"/>
    <w:rsid w:val="00A84177"/>
    <w:rsid w:val="00A841AF"/>
    <w:rsid w:val="00A841C9"/>
    <w:rsid w:val="00A84208"/>
    <w:rsid w:val="00A8423A"/>
    <w:rsid w:val="00A84298"/>
    <w:rsid w:val="00A84508"/>
    <w:rsid w:val="00A845BD"/>
    <w:rsid w:val="00A84614"/>
    <w:rsid w:val="00A84665"/>
    <w:rsid w:val="00A846B3"/>
    <w:rsid w:val="00A846E4"/>
    <w:rsid w:val="00A847E5"/>
    <w:rsid w:val="00A84989"/>
    <w:rsid w:val="00A84AE2"/>
    <w:rsid w:val="00A84BDA"/>
    <w:rsid w:val="00A84C3F"/>
    <w:rsid w:val="00A84D2A"/>
    <w:rsid w:val="00A84D36"/>
    <w:rsid w:val="00A84DA4"/>
    <w:rsid w:val="00A84DE7"/>
    <w:rsid w:val="00A84E4A"/>
    <w:rsid w:val="00A84F43"/>
    <w:rsid w:val="00A85035"/>
    <w:rsid w:val="00A851B3"/>
    <w:rsid w:val="00A851F9"/>
    <w:rsid w:val="00A85292"/>
    <w:rsid w:val="00A852FA"/>
    <w:rsid w:val="00A8531A"/>
    <w:rsid w:val="00A85331"/>
    <w:rsid w:val="00A85565"/>
    <w:rsid w:val="00A85598"/>
    <w:rsid w:val="00A856D7"/>
    <w:rsid w:val="00A85715"/>
    <w:rsid w:val="00A85747"/>
    <w:rsid w:val="00A857B5"/>
    <w:rsid w:val="00A859F5"/>
    <w:rsid w:val="00A85AFE"/>
    <w:rsid w:val="00A85B4A"/>
    <w:rsid w:val="00A85B5E"/>
    <w:rsid w:val="00A85D68"/>
    <w:rsid w:val="00A85E32"/>
    <w:rsid w:val="00A85ED5"/>
    <w:rsid w:val="00A85ED8"/>
    <w:rsid w:val="00A86004"/>
    <w:rsid w:val="00A86036"/>
    <w:rsid w:val="00A861C1"/>
    <w:rsid w:val="00A8621A"/>
    <w:rsid w:val="00A8647A"/>
    <w:rsid w:val="00A865AB"/>
    <w:rsid w:val="00A86623"/>
    <w:rsid w:val="00A866CD"/>
    <w:rsid w:val="00A869B0"/>
    <w:rsid w:val="00A86A1E"/>
    <w:rsid w:val="00A86B2A"/>
    <w:rsid w:val="00A86C18"/>
    <w:rsid w:val="00A86D57"/>
    <w:rsid w:val="00A86E6A"/>
    <w:rsid w:val="00A86E6E"/>
    <w:rsid w:val="00A86E9F"/>
    <w:rsid w:val="00A87033"/>
    <w:rsid w:val="00A871BC"/>
    <w:rsid w:val="00A87277"/>
    <w:rsid w:val="00A872EE"/>
    <w:rsid w:val="00A87357"/>
    <w:rsid w:val="00A8744B"/>
    <w:rsid w:val="00A874B8"/>
    <w:rsid w:val="00A874E6"/>
    <w:rsid w:val="00A87531"/>
    <w:rsid w:val="00A8759A"/>
    <w:rsid w:val="00A87717"/>
    <w:rsid w:val="00A8775D"/>
    <w:rsid w:val="00A87895"/>
    <w:rsid w:val="00A87977"/>
    <w:rsid w:val="00A87A43"/>
    <w:rsid w:val="00A87A9B"/>
    <w:rsid w:val="00A87BB5"/>
    <w:rsid w:val="00A87C5C"/>
    <w:rsid w:val="00A87CA8"/>
    <w:rsid w:val="00A87CF1"/>
    <w:rsid w:val="00A87D20"/>
    <w:rsid w:val="00A87D71"/>
    <w:rsid w:val="00A87E79"/>
    <w:rsid w:val="00A87F07"/>
    <w:rsid w:val="00A87F4D"/>
    <w:rsid w:val="00A87FB6"/>
    <w:rsid w:val="00A90110"/>
    <w:rsid w:val="00A90151"/>
    <w:rsid w:val="00A90260"/>
    <w:rsid w:val="00A903C7"/>
    <w:rsid w:val="00A903CD"/>
    <w:rsid w:val="00A903E4"/>
    <w:rsid w:val="00A90418"/>
    <w:rsid w:val="00A90495"/>
    <w:rsid w:val="00A904DC"/>
    <w:rsid w:val="00A90579"/>
    <w:rsid w:val="00A90726"/>
    <w:rsid w:val="00A90870"/>
    <w:rsid w:val="00A90887"/>
    <w:rsid w:val="00A908DC"/>
    <w:rsid w:val="00A90915"/>
    <w:rsid w:val="00A9098E"/>
    <w:rsid w:val="00A90AD1"/>
    <w:rsid w:val="00A90BB9"/>
    <w:rsid w:val="00A90BC1"/>
    <w:rsid w:val="00A90C53"/>
    <w:rsid w:val="00A90E81"/>
    <w:rsid w:val="00A91023"/>
    <w:rsid w:val="00A91065"/>
    <w:rsid w:val="00A911A8"/>
    <w:rsid w:val="00A91251"/>
    <w:rsid w:val="00A915FE"/>
    <w:rsid w:val="00A9160C"/>
    <w:rsid w:val="00A91627"/>
    <w:rsid w:val="00A917BB"/>
    <w:rsid w:val="00A918B9"/>
    <w:rsid w:val="00A91BF2"/>
    <w:rsid w:val="00A91C92"/>
    <w:rsid w:val="00A91E24"/>
    <w:rsid w:val="00A91F71"/>
    <w:rsid w:val="00A92096"/>
    <w:rsid w:val="00A92100"/>
    <w:rsid w:val="00A921E5"/>
    <w:rsid w:val="00A9240E"/>
    <w:rsid w:val="00A9247B"/>
    <w:rsid w:val="00A925CA"/>
    <w:rsid w:val="00A92608"/>
    <w:rsid w:val="00A92673"/>
    <w:rsid w:val="00A926EB"/>
    <w:rsid w:val="00A9286D"/>
    <w:rsid w:val="00A9292A"/>
    <w:rsid w:val="00A92A32"/>
    <w:rsid w:val="00A92AD1"/>
    <w:rsid w:val="00A92AE0"/>
    <w:rsid w:val="00A92B1E"/>
    <w:rsid w:val="00A92B6E"/>
    <w:rsid w:val="00A92BF5"/>
    <w:rsid w:val="00A92FA1"/>
    <w:rsid w:val="00A92FC9"/>
    <w:rsid w:val="00A93085"/>
    <w:rsid w:val="00A9326E"/>
    <w:rsid w:val="00A93441"/>
    <w:rsid w:val="00A9346B"/>
    <w:rsid w:val="00A934A2"/>
    <w:rsid w:val="00A9354C"/>
    <w:rsid w:val="00A93565"/>
    <w:rsid w:val="00A9357A"/>
    <w:rsid w:val="00A935E8"/>
    <w:rsid w:val="00A935F2"/>
    <w:rsid w:val="00A93758"/>
    <w:rsid w:val="00A937E9"/>
    <w:rsid w:val="00A93858"/>
    <w:rsid w:val="00A93A17"/>
    <w:rsid w:val="00A93AD9"/>
    <w:rsid w:val="00A93ADC"/>
    <w:rsid w:val="00A93B4F"/>
    <w:rsid w:val="00A93B5B"/>
    <w:rsid w:val="00A93C4E"/>
    <w:rsid w:val="00A93D32"/>
    <w:rsid w:val="00A93EA6"/>
    <w:rsid w:val="00A93F00"/>
    <w:rsid w:val="00A93F4F"/>
    <w:rsid w:val="00A93F95"/>
    <w:rsid w:val="00A93FCD"/>
    <w:rsid w:val="00A942D9"/>
    <w:rsid w:val="00A94A96"/>
    <w:rsid w:val="00A94ACE"/>
    <w:rsid w:val="00A94AF5"/>
    <w:rsid w:val="00A94B30"/>
    <w:rsid w:val="00A94B6B"/>
    <w:rsid w:val="00A94E4C"/>
    <w:rsid w:val="00A94E7C"/>
    <w:rsid w:val="00A94F49"/>
    <w:rsid w:val="00A94F9F"/>
    <w:rsid w:val="00A9500E"/>
    <w:rsid w:val="00A951CD"/>
    <w:rsid w:val="00A951F1"/>
    <w:rsid w:val="00A954F3"/>
    <w:rsid w:val="00A958B9"/>
    <w:rsid w:val="00A9599F"/>
    <w:rsid w:val="00A959DB"/>
    <w:rsid w:val="00A95BB0"/>
    <w:rsid w:val="00A95BB9"/>
    <w:rsid w:val="00A95C18"/>
    <w:rsid w:val="00A95DF4"/>
    <w:rsid w:val="00A95F4C"/>
    <w:rsid w:val="00A95FF5"/>
    <w:rsid w:val="00A9602B"/>
    <w:rsid w:val="00A961B7"/>
    <w:rsid w:val="00A963D0"/>
    <w:rsid w:val="00A96411"/>
    <w:rsid w:val="00A9641F"/>
    <w:rsid w:val="00A96692"/>
    <w:rsid w:val="00A966AB"/>
    <w:rsid w:val="00A96795"/>
    <w:rsid w:val="00A9680A"/>
    <w:rsid w:val="00A968DB"/>
    <w:rsid w:val="00A96B16"/>
    <w:rsid w:val="00A96B35"/>
    <w:rsid w:val="00A96B5E"/>
    <w:rsid w:val="00A96BF0"/>
    <w:rsid w:val="00A96C84"/>
    <w:rsid w:val="00A96E78"/>
    <w:rsid w:val="00A9705F"/>
    <w:rsid w:val="00A970EB"/>
    <w:rsid w:val="00A97370"/>
    <w:rsid w:val="00A97532"/>
    <w:rsid w:val="00A97615"/>
    <w:rsid w:val="00A97674"/>
    <w:rsid w:val="00A9792D"/>
    <w:rsid w:val="00A97CC2"/>
    <w:rsid w:val="00A97D4D"/>
    <w:rsid w:val="00A97E89"/>
    <w:rsid w:val="00A97FF5"/>
    <w:rsid w:val="00AA0064"/>
    <w:rsid w:val="00AA01B0"/>
    <w:rsid w:val="00AA01F8"/>
    <w:rsid w:val="00AA0238"/>
    <w:rsid w:val="00AA034F"/>
    <w:rsid w:val="00AA03D7"/>
    <w:rsid w:val="00AA041A"/>
    <w:rsid w:val="00AA0478"/>
    <w:rsid w:val="00AA05D8"/>
    <w:rsid w:val="00AA0615"/>
    <w:rsid w:val="00AA0825"/>
    <w:rsid w:val="00AA0A07"/>
    <w:rsid w:val="00AA0AE2"/>
    <w:rsid w:val="00AA0BC9"/>
    <w:rsid w:val="00AA0C07"/>
    <w:rsid w:val="00AA0D74"/>
    <w:rsid w:val="00AA0E1C"/>
    <w:rsid w:val="00AA0EE7"/>
    <w:rsid w:val="00AA1019"/>
    <w:rsid w:val="00AA10BE"/>
    <w:rsid w:val="00AA10D8"/>
    <w:rsid w:val="00AA11A3"/>
    <w:rsid w:val="00AA11C1"/>
    <w:rsid w:val="00AA1219"/>
    <w:rsid w:val="00AA1343"/>
    <w:rsid w:val="00AA144B"/>
    <w:rsid w:val="00AA1450"/>
    <w:rsid w:val="00AA149D"/>
    <w:rsid w:val="00AA1775"/>
    <w:rsid w:val="00AA17C4"/>
    <w:rsid w:val="00AA1958"/>
    <w:rsid w:val="00AA19AD"/>
    <w:rsid w:val="00AA1A97"/>
    <w:rsid w:val="00AA1BC7"/>
    <w:rsid w:val="00AA1CB4"/>
    <w:rsid w:val="00AA1F42"/>
    <w:rsid w:val="00AA1F48"/>
    <w:rsid w:val="00AA1F67"/>
    <w:rsid w:val="00AA202E"/>
    <w:rsid w:val="00AA20FB"/>
    <w:rsid w:val="00AA229E"/>
    <w:rsid w:val="00AA23A9"/>
    <w:rsid w:val="00AA2402"/>
    <w:rsid w:val="00AA245D"/>
    <w:rsid w:val="00AA249E"/>
    <w:rsid w:val="00AA255B"/>
    <w:rsid w:val="00AA2599"/>
    <w:rsid w:val="00AA25B6"/>
    <w:rsid w:val="00AA2755"/>
    <w:rsid w:val="00AA27B2"/>
    <w:rsid w:val="00AA2928"/>
    <w:rsid w:val="00AA2BD4"/>
    <w:rsid w:val="00AA2C82"/>
    <w:rsid w:val="00AA2D73"/>
    <w:rsid w:val="00AA2DB5"/>
    <w:rsid w:val="00AA2DFC"/>
    <w:rsid w:val="00AA2E01"/>
    <w:rsid w:val="00AA2E5D"/>
    <w:rsid w:val="00AA31A6"/>
    <w:rsid w:val="00AA3229"/>
    <w:rsid w:val="00AA322E"/>
    <w:rsid w:val="00AA32F3"/>
    <w:rsid w:val="00AA33BE"/>
    <w:rsid w:val="00AA3427"/>
    <w:rsid w:val="00AA351B"/>
    <w:rsid w:val="00AA35BE"/>
    <w:rsid w:val="00AA35D5"/>
    <w:rsid w:val="00AA368D"/>
    <w:rsid w:val="00AA387F"/>
    <w:rsid w:val="00AA38CC"/>
    <w:rsid w:val="00AA3923"/>
    <w:rsid w:val="00AA3977"/>
    <w:rsid w:val="00AA39E7"/>
    <w:rsid w:val="00AA3C3D"/>
    <w:rsid w:val="00AA3CEE"/>
    <w:rsid w:val="00AA3E11"/>
    <w:rsid w:val="00AA3EB9"/>
    <w:rsid w:val="00AA3EFE"/>
    <w:rsid w:val="00AA3FC7"/>
    <w:rsid w:val="00AA4012"/>
    <w:rsid w:val="00AA4099"/>
    <w:rsid w:val="00AA4196"/>
    <w:rsid w:val="00AA424B"/>
    <w:rsid w:val="00AA425C"/>
    <w:rsid w:val="00AA4263"/>
    <w:rsid w:val="00AA42EF"/>
    <w:rsid w:val="00AA4316"/>
    <w:rsid w:val="00AA43A3"/>
    <w:rsid w:val="00AA4713"/>
    <w:rsid w:val="00AA4819"/>
    <w:rsid w:val="00AA4862"/>
    <w:rsid w:val="00AA4A65"/>
    <w:rsid w:val="00AA4B9B"/>
    <w:rsid w:val="00AA4BCB"/>
    <w:rsid w:val="00AA4BDA"/>
    <w:rsid w:val="00AA4D18"/>
    <w:rsid w:val="00AA5028"/>
    <w:rsid w:val="00AA5074"/>
    <w:rsid w:val="00AA5432"/>
    <w:rsid w:val="00AA54BD"/>
    <w:rsid w:val="00AA5633"/>
    <w:rsid w:val="00AA565D"/>
    <w:rsid w:val="00AA5746"/>
    <w:rsid w:val="00AA5781"/>
    <w:rsid w:val="00AA5787"/>
    <w:rsid w:val="00AA578A"/>
    <w:rsid w:val="00AA582B"/>
    <w:rsid w:val="00AA5911"/>
    <w:rsid w:val="00AA59C8"/>
    <w:rsid w:val="00AA59F2"/>
    <w:rsid w:val="00AA5BF1"/>
    <w:rsid w:val="00AA5C61"/>
    <w:rsid w:val="00AA5C8A"/>
    <w:rsid w:val="00AA5D5C"/>
    <w:rsid w:val="00AA5D89"/>
    <w:rsid w:val="00AA5EF1"/>
    <w:rsid w:val="00AA5F51"/>
    <w:rsid w:val="00AA60CD"/>
    <w:rsid w:val="00AA62B2"/>
    <w:rsid w:val="00AA64C9"/>
    <w:rsid w:val="00AA6533"/>
    <w:rsid w:val="00AA6668"/>
    <w:rsid w:val="00AA6710"/>
    <w:rsid w:val="00AA677C"/>
    <w:rsid w:val="00AA67E0"/>
    <w:rsid w:val="00AA67EB"/>
    <w:rsid w:val="00AA6899"/>
    <w:rsid w:val="00AA6992"/>
    <w:rsid w:val="00AA69DE"/>
    <w:rsid w:val="00AA6C38"/>
    <w:rsid w:val="00AA6C6A"/>
    <w:rsid w:val="00AA6D3F"/>
    <w:rsid w:val="00AA6D74"/>
    <w:rsid w:val="00AA6F6C"/>
    <w:rsid w:val="00AA7130"/>
    <w:rsid w:val="00AA7152"/>
    <w:rsid w:val="00AA7273"/>
    <w:rsid w:val="00AA7332"/>
    <w:rsid w:val="00AA7353"/>
    <w:rsid w:val="00AA7458"/>
    <w:rsid w:val="00AA755F"/>
    <w:rsid w:val="00AA7671"/>
    <w:rsid w:val="00AA76BF"/>
    <w:rsid w:val="00AA76CA"/>
    <w:rsid w:val="00AA7789"/>
    <w:rsid w:val="00AA7857"/>
    <w:rsid w:val="00AA79DC"/>
    <w:rsid w:val="00AA79E4"/>
    <w:rsid w:val="00AA7AFD"/>
    <w:rsid w:val="00AA7BF7"/>
    <w:rsid w:val="00AA7C43"/>
    <w:rsid w:val="00AA7D63"/>
    <w:rsid w:val="00AA7F38"/>
    <w:rsid w:val="00AA7F59"/>
    <w:rsid w:val="00AA7FBB"/>
    <w:rsid w:val="00AB003F"/>
    <w:rsid w:val="00AB038C"/>
    <w:rsid w:val="00AB048E"/>
    <w:rsid w:val="00AB0597"/>
    <w:rsid w:val="00AB07EA"/>
    <w:rsid w:val="00AB081C"/>
    <w:rsid w:val="00AB089C"/>
    <w:rsid w:val="00AB0E1C"/>
    <w:rsid w:val="00AB0EBC"/>
    <w:rsid w:val="00AB0F0A"/>
    <w:rsid w:val="00AB0F36"/>
    <w:rsid w:val="00AB0FBD"/>
    <w:rsid w:val="00AB0FC0"/>
    <w:rsid w:val="00AB123F"/>
    <w:rsid w:val="00AB124F"/>
    <w:rsid w:val="00AB1269"/>
    <w:rsid w:val="00AB1408"/>
    <w:rsid w:val="00AB15EA"/>
    <w:rsid w:val="00AB17C9"/>
    <w:rsid w:val="00AB190A"/>
    <w:rsid w:val="00AB1C52"/>
    <w:rsid w:val="00AB1D21"/>
    <w:rsid w:val="00AB1D26"/>
    <w:rsid w:val="00AB1D37"/>
    <w:rsid w:val="00AB1FFF"/>
    <w:rsid w:val="00AB20C5"/>
    <w:rsid w:val="00AB2182"/>
    <w:rsid w:val="00AB2192"/>
    <w:rsid w:val="00AB2371"/>
    <w:rsid w:val="00AB23F1"/>
    <w:rsid w:val="00AB293F"/>
    <w:rsid w:val="00AB29E1"/>
    <w:rsid w:val="00AB2AC7"/>
    <w:rsid w:val="00AB2B68"/>
    <w:rsid w:val="00AB2B9C"/>
    <w:rsid w:val="00AB2BF8"/>
    <w:rsid w:val="00AB2C01"/>
    <w:rsid w:val="00AB2C38"/>
    <w:rsid w:val="00AB2CA3"/>
    <w:rsid w:val="00AB2D10"/>
    <w:rsid w:val="00AB2D5D"/>
    <w:rsid w:val="00AB2D61"/>
    <w:rsid w:val="00AB30A0"/>
    <w:rsid w:val="00AB30E4"/>
    <w:rsid w:val="00AB320C"/>
    <w:rsid w:val="00AB32C5"/>
    <w:rsid w:val="00AB342C"/>
    <w:rsid w:val="00AB343E"/>
    <w:rsid w:val="00AB3659"/>
    <w:rsid w:val="00AB3692"/>
    <w:rsid w:val="00AB36B3"/>
    <w:rsid w:val="00AB3764"/>
    <w:rsid w:val="00AB3812"/>
    <w:rsid w:val="00AB3841"/>
    <w:rsid w:val="00AB38EB"/>
    <w:rsid w:val="00AB3931"/>
    <w:rsid w:val="00AB3A0D"/>
    <w:rsid w:val="00AB3A43"/>
    <w:rsid w:val="00AB3A6F"/>
    <w:rsid w:val="00AB3C2D"/>
    <w:rsid w:val="00AB3E06"/>
    <w:rsid w:val="00AB413B"/>
    <w:rsid w:val="00AB4173"/>
    <w:rsid w:val="00AB4257"/>
    <w:rsid w:val="00AB45E4"/>
    <w:rsid w:val="00AB4743"/>
    <w:rsid w:val="00AB493D"/>
    <w:rsid w:val="00AB49C1"/>
    <w:rsid w:val="00AB4A77"/>
    <w:rsid w:val="00AB4B1E"/>
    <w:rsid w:val="00AB4B8C"/>
    <w:rsid w:val="00AB4C7E"/>
    <w:rsid w:val="00AB4C8B"/>
    <w:rsid w:val="00AB50BF"/>
    <w:rsid w:val="00AB50EA"/>
    <w:rsid w:val="00AB5239"/>
    <w:rsid w:val="00AB52DF"/>
    <w:rsid w:val="00AB53FF"/>
    <w:rsid w:val="00AB5559"/>
    <w:rsid w:val="00AB55E8"/>
    <w:rsid w:val="00AB55F9"/>
    <w:rsid w:val="00AB56A3"/>
    <w:rsid w:val="00AB56F3"/>
    <w:rsid w:val="00AB5820"/>
    <w:rsid w:val="00AB58A0"/>
    <w:rsid w:val="00AB59A2"/>
    <w:rsid w:val="00AB5B29"/>
    <w:rsid w:val="00AB5BF4"/>
    <w:rsid w:val="00AB5C25"/>
    <w:rsid w:val="00AB5C75"/>
    <w:rsid w:val="00AB5D54"/>
    <w:rsid w:val="00AB5E26"/>
    <w:rsid w:val="00AB5F4C"/>
    <w:rsid w:val="00AB5F92"/>
    <w:rsid w:val="00AB605A"/>
    <w:rsid w:val="00AB6065"/>
    <w:rsid w:val="00AB6078"/>
    <w:rsid w:val="00AB61CB"/>
    <w:rsid w:val="00AB6222"/>
    <w:rsid w:val="00AB6266"/>
    <w:rsid w:val="00AB637C"/>
    <w:rsid w:val="00AB66C8"/>
    <w:rsid w:val="00AB66CE"/>
    <w:rsid w:val="00AB6748"/>
    <w:rsid w:val="00AB67A8"/>
    <w:rsid w:val="00AB67FE"/>
    <w:rsid w:val="00AB6842"/>
    <w:rsid w:val="00AB686C"/>
    <w:rsid w:val="00AB690C"/>
    <w:rsid w:val="00AB69C4"/>
    <w:rsid w:val="00AB6A4C"/>
    <w:rsid w:val="00AB6B37"/>
    <w:rsid w:val="00AB6B6F"/>
    <w:rsid w:val="00AB6C13"/>
    <w:rsid w:val="00AB6C8A"/>
    <w:rsid w:val="00AB6D77"/>
    <w:rsid w:val="00AB6D7B"/>
    <w:rsid w:val="00AB6DDA"/>
    <w:rsid w:val="00AB6F0C"/>
    <w:rsid w:val="00AB6FEE"/>
    <w:rsid w:val="00AB6FF7"/>
    <w:rsid w:val="00AB7125"/>
    <w:rsid w:val="00AB7162"/>
    <w:rsid w:val="00AB71FA"/>
    <w:rsid w:val="00AB7217"/>
    <w:rsid w:val="00AB7346"/>
    <w:rsid w:val="00AB754D"/>
    <w:rsid w:val="00AB7638"/>
    <w:rsid w:val="00AB769F"/>
    <w:rsid w:val="00AB76B4"/>
    <w:rsid w:val="00AB76E3"/>
    <w:rsid w:val="00AB771B"/>
    <w:rsid w:val="00AB7821"/>
    <w:rsid w:val="00AB7962"/>
    <w:rsid w:val="00AB79B9"/>
    <w:rsid w:val="00AB7D64"/>
    <w:rsid w:val="00AC0170"/>
    <w:rsid w:val="00AC01B7"/>
    <w:rsid w:val="00AC01C4"/>
    <w:rsid w:val="00AC02DA"/>
    <w:rsid w:val="00AC038A"/>
    <w:rsid w:val="00AC0452"/>
    <w:rsid w:val="00AC05AF"/>
    <w:rsid w:val="00AC05D3"/>
    <w:rsid w:val="00AC069C"/>
    <w:rsid w:val="00AC0747"/>
    <w:rsid w:val="00AC074C"/>
    <w:rsid w:val="00AC0955"/>
    <w:rsid w:val="00AC0A1B"/>
    <w:rsid w:val="00AC0A26"/>
    <w:rsid w:val="00AC0C78"/>
    <w:rsid w:val="00AC0D09"/>
    <w:rsid w:val="00AC0DAF"/>
    <w:rsid w:val="00AC0E02"/>
    <w:rsid w:val="00AC0E25"/>
    <w:rsid w:val="00AC1147"/>
    <w:rsid w:val="00AC1307"/>
    <w:rsid w:val="00AC1525"/>
    <w:rsid w:val="00AC157D"/>
    <w:rsid w:val="00AC16A0"/>
    <w:rsid w:val="00AC1701"/>
    <w:rsid w:val="00AC18AD"/>
    <w:rsid w:val="00AC18E3"/>
    <w:rsid w:val="00AC1A9A"/>
    <w:rsid w:val="00AC1AA3"/>
    <w:rsid w:val="00AC1ACC"/>
    <w:rsid w:val="00AC1B06"/>
    <w:rsid w:val="00AC1B0D"/>
    <w:rsid w:val="00AC1C2D"/>
    <w:rsid w:val="00AC1C90"/>
    <w:rsid w:val="00AC1CBC"/>
    <w:rsid w:val="00AC1CF8"/>
    <w:rsid w:val="00AC20C2"/>
    <w:rsid w:val="00AC21BE"/>
    <w:rsid w:val="00AC21C1"/>
    <w:rsid w:val="00AC2300"/>
    <w:rsid w:val="00AC2304"/>
    <w:rsid w:val="00AC23CD"/>
    <w:rsid w:val="00AC24B1"/>
    <w:rsid w:val="00AC24E5"/>
    <w:rsid w:val="00AC26B0"/>
    <w:rsid w:val="00AC2860"/>
    <w:rsid w:val="00AC2C14"/>
    <w:rsid w:val="00AC2C68"/>
    <w:rsid w:val="00AC2C75"/>
    <w:rsid w:val="00AC2C97"/>
    <w:rsid w:val="00AC2CBE"/>
    <w:rsid w:val="00AC2CD4"/>
    <w:rsid w:val="00AC2CD6"/>
    <w:rsid w:val="00AC2D0C"/>
    <w:rsid w:val="00AC2D24"/>
    <w:rsid w:val="00AC2D79"/>
    <w:rsid w:val="00AC2DEF"/>
    <w:rsid w:val="00AC2F21"/>
    <w:rsid w:val="00AC307F"/>
    <w:rsid w:val="00AC3227"/>
    <w:rsid w:val="00AC33A7"/>
    <w:rsid w:val="00AC345B"/>
    <w:rsid w:val="00AC3710"/>
    <w:rsid w:val="00AC3735"/>
    <w:rsid w:val="00AC37C2"/>
    <w:rsid w:val="00AC37E6"/>
    <w:rsid w:val="00AC3826"/>
    <w:rsid w:val="00AC38A4"/>
    <w:rsid w:val="00AC38EE"/>
    <w:rsid w:val="00AC391C"/>
    <w:rsid w:val="00AC3AC8"/>
    <w:rsid w:val="00AC3E0E"/>
    <w:rsid w:val="00AC3E90"/>
    <w:rsid w:val="00AC3FAC"/>
    <w:rsid w:val="00AC3FF5"/>
    <w:rsid w:val="00AC4123"/>
    <w:rsid w:val="00AC423E"/>
    <w:rsid w:val="00AC43D3"/>
    <w:rsid w:val="00AC4413"/>
    <w:rsid w:val="00AC454F"/>
    <w:rsid w:val="00AC45A3"/>
    <w:rsid w:val="00AC461E"/>
    <w:rsid w:val="00AC47B9"/>
    <w:rsid w:val="00AC48AF"/>
    <w:rsid w:val="00AC4A67"/>
    <w:rsid w:val="00AC4B96"/>
    <w:rsid w:val="00AC4C4D"/>
    <w:rsid w:val="00AC4C5F"/>
    <w:rsid w:val="00AC4C76"/>
    <w:rsid w:val="00AC4D81"/>
    <w:rsid w:val="00AC4DB6"/>
    <w:rsid w:val="00AC4DBC"/>
    <w:rsid w:val="00AC520B"/>
    <w:rsid w:val="00AC5227"/>
    <w:rsid w:val="00AC56AA"/>
    <w:rsid w:val="00AC56F2"/>
    <w:rsid w:val="00AC5733"/>
    <w:rsid w:val="00AC5826"/>
    <w:rsid w:val="00AC59AC"/>
    <w:rsid w:val="00AC59D0"/>
    <w:rsid w:val="00AC59E7"/>
    <w:rsid w:val="00AC5A00"/>
    <w:rsid w:val="00AC5B18"/>
    <w:rsid w:val="00AC5B76"/>
    <w:rsid w:val="00AC5BBE"/>
    <w:rsid w:val="00AC5D3D"/>
    <w:rsid w:val="00AC5D69"/>
    <w:rsid w:val="00AC5FFE"/>
    <w:rsid w:val="00AC6162"/>
    <w:rsid w:val="00AC61E7"/>
    <w:rsid w:val="00AC630B"/>
    <w:rsid w:val="00AC6321"/>
    <w:rsid w:val="00AC6393"/>
    <w:rsid w:val="00AC650A"/>
    <w:rsid w:val="00AC6560"/>
    <w:rsid w:val="00AC65D6"/>
    <w:rsid w:val="00AC68A6"/>
    <w:rsid w:val="00AC6A4A"/>
    <w:rsid w:val="00AC6C25"/>
    <w:rsid w:val="00AC6D07"/>
    <w:rsid w:val="00AC6D4A"/>
    <w:rsid w:val="00AC6DD1"/>
    <w:rsid w:val="00AC6E0C"/>
    <w:rsid w:val="00AC6F48"/>
    <w:rsid w:val="00AC71A2"/>
    <w:rsid w:val="00AC71AB"/>
    <w:rsid w:val="00AC71FA"/>
    <w:rsid w:val="00AC7248"/>
    <w:rsid w:val="00AC72B2"/>
    <w:rsid w:val="00AC72C6"/>
    <w:rsid w:val="00AC736E"/>
    <w:rsid w:val="00AC790E"/>
    <w:rsid w:val="00AC79F0"/>
    <w:rsid w:val="00AC7A0A"/>
    <w:rsid w:val="00AC7B16"/>
    <w:rsid w:val="00AC7B74"/>
    <w:rsid w:val="00AD001F"/>
    <w:rsid w:val="00AD010D"/>
    <w:rsid w:val="00AD03C8"/>
    <w:rsid w:val="00AD041E"/>
    <w:rsid w:val="00AD042A"/>
    <w:rsid w:val="00AD04D2"/>
    <w:rsid w:val="00AD0503"/>
    <w:rsid w:val="00AD0640"/>
    <w:rsid w:val="00AD065C"/>
    <w:rsid w:val="00AD0794"/>
    <w:rsid w:val="00AD07B9"/>
    <w:rsid w:val="00AD0863"/>
    <w:rsid w:val="00AD095E"/>
    <w:rsid w:val="00AD0AD4"/>
    <w:rsid w:val="00AD0C18"/>
    <w:rsid w:val="00AD0C98"/>
    <w:rsid w:val="00AD0E54"/>
    <w:rsid w:val="00AD0E67"/>
    <w:rsid w:val="00AD0E7C"/>
    <w:rsid w:val="00AD0F60"/>
    <w:rsid w:val="00AD0FB2"/>
    <w:rsid w:val="00AD0FC3"/>
    <w:rsid w:val="00AD135B"/>
    <w:rsid w:val="00AD136B"/>
    <w:rsid w:val="00AD1398"/>
    <w:rsid w:val="00AD1403"/>
    <w:rsid w:val="00AD14B4"/>
    <w:rsid w:val="00AD16E7"/>
    <w:rsid w:val="00AD17E1"/>
    <w:rsid w:val="00AD1837"/>
    <w:rsid w:val="00AD1950"/>
    <w:rsid w:val="00AD19BA"/>
    <w:rsid w:val="00AD1ABB"/>
    <w:rsid w:val="00AD1DA8"/>
    <w:rsid w:val="00AD1F26"/>
    <w:rsid w:val="00AD1F87"/>
    <w:rsid w:val="00AD2172"/>
    <w:rsid w:val="00AD2323"/>
    <w:rsid w:val="00AD236E"/>
    <w:rsid w:val="00AD241A"/>
    <w:rsid w:val="00AD249B"/>
    <w:rsid w:val="00AD2794"/>
    <w:rsid w:val="00AD286A"/>
    <w:rsid w:val="00AD28BE"/>
    <w:rsid w:val="00AD2972"/>
    <w:rsid w:val="00AD2AF1"/>
    <w:rsid w:val="00AD2B0D"/>
    <w:rsid w:val="00AD2B31"/>
    <w:rsid w:val="00AD2B6D"/>
    <w:rsid w:val="00AD2C28"/>
    <w:rsid w:val="00AD2F9E"/>
    <w:rsid w:val="00AD3010"/>
    <w:rsid w:val="00AD320D"/>
    <w:rsid w:val="00AD3273"/>
    <w:rsid w:val="00AD3490"/>
    <w:rsid w:val="00AD39F7"/>
    <w:rsid w:val="00AD3B05"/>
    <w:rsid w:val="00AD3B52"/>
    <w:rsid w:val="00AD3C64"/>
    <w:rsid w:val="00AD3CB1"/>
    <w:rsid w:val="00AD3CB4"/>
    <w:rsid w:val="00AD3CDF"/>
    <w:rsid w:val="00AD3E9D"/>
    <w:rsid w:val="00AD3F6B"/>
    <w:rsid w:val="00AD3F7A"/>
    <w:rsid w:val="00AD40EA"/>
    <w:rsid w:val="00AD4180"/>
    <w:rsid w:val="00AD4192"/>
    <w:rsid w:val="00AD41EB"/>
    <w:rsid w:val="00AD4770"/>
    <w:rsid w:val="00AD4AAD"/>
    <w:rsid w:val="00AD4D60"/>
    <w:rsid w:val="00AD4DB8"/>
    <w:rsid w:val="00AD4E66"/>
    <w:rsid w:val="00AD5089"/>
    <w:rsid w:val="00AD50C6"/>
    <w:rsid w:val="00AD512E"/>
    <w:rsid w:val="00AD519D"/>
    <w:rsid w:val="00AD528D"/>
    <w:rsid w:val="00AD53C2"/>
    <w:rsid w:val="00AD549A"/>
    <w:rsid w:val="00AD557F"/>
    <w:rsid w:val="00AD5662"/>
    <w:rsid w:val="00AD574B"/>
    <w:rsid w:val="00AD576B"/>
    <w:rsid w:val="00AD57F3"/>
    <w:rsid w:val="00AD586B"/>
    <w:rsid w:val="00AD58D4"/>
    <w:rsid w:val="00AD59C9"/>
    <w:rsid w:val="00AD5AC7"/>
    <w:rsid w:val="00AD5AE7"/>
    <w:rsid w:val="00AD5AF1"/>
    <w:rsid w:val="00AD5D52"/>
    <w:rsid w:val="00AD5EBC"/>
    <w:rsid w:val="00AD5F0E"/>
    <w:rsid w:val="00AD60B4"/>
    <w:rsid w:val="00AD61F1"/>
    <w:rsid w:val="00AD6224"/>
    <w:rsid w:val="00AD638C"/>
    <w:rsid w:val="00AD63A6"/>
    <w:rsid w:val="00AD669F"/>
    <w:rsid w:val="00AD672D"/>
    <w:rsid w:val="00AD6761"/>
    <w:rsid w:val="00AD677B"/>
    <w:rsid w:val="00AD677E"/>
    <w:rsid w:val="00AD67C9"/>
    <w:rsid w:val="00AD68B9"/>
    <w:rsid w:val="00AD68E6"/>
    <w:rsid w:val="00AD69F4"/>
    <w:rsid w:val="00AD69F7"/>
    <w:rsid w:val="00AD6A11"/>
    <w:rsid w:val="00AD6B17"/>
    <w:rsid w:val="00AD6BB9"/>
    <w:rsid w:val="00AD6CDE"/>
    <w:rsid w:val="00AD6D3C"/>
    <w:rsid w:val="00AD6EA2"/>
    <w:rsid w:val="00AD6F35"/>
    <w:rsid w:val="00AD7297"/>
    <w:rsid w:val="00AD72D9"/>
    <w:rsid w:val="00AD776B"/>
    <w:rsid w:val="00AD798E"/>
    <w:rsid w:val="00AD7A6E"/>
    <w:rsid w:val="00AD7BB7"/>
    <w:rsid w:val="00AD7DA2"/>
    <w:rsid w:val="00AD7EF3"/>
    <w:rsid w:val="00AE0173"/>
    <w:rsid w:val="00AE018C"/>
    <w:rsid w:val="00AE0192"/>
    <w:rsid w:val="00AE01CC"/>
    <w:rsid w:val="00AE01CF"/>
    <w:rsid w:val="00AE021F"/>
    <w:rsid w:val="00AE022E"/>
    <w:rsid w:val="00AE0270"/>
    <w:rsid w:val="00AE0278"/>
    <w:rsid w:val="00AE0313"/>
    <w:rsid w:val="00AE0352"/>
    <w:rsid w:val="00AE03DD"/>
    <w:rsid w:val="00AE05F8"/>
    <w:rsid w:val="00AE0717"/>
    <w:rsid w:val="00AE0811"/>
    <w:rsid w:val="00AE0922"/>
    <w:rsid w:val="00AE0969"/>
    <w:rsid w:val="00AE09DD"/>
    <w:rsid w:val="00AE09E1"/>
    <w:rsid w:val="00AE0A5B"/>
    <w:rsid w:val="00AE0C7D"/>
    <w:rsid w:val="00AE0CEC"/>
    <w:rsid w:val="00AE0D38"/>
    <w:rsid w:val="00AE0D84"/>
    <w:rsid w:val="00AE0E3B"/>
    <w:rsid w:val="00AE1049"/>
    <w:rsid w:val="00AE1111"/>
    <w:rsid w:val="00AE135D"/>
    <w:rsid w:val="00AE136E"/>
    <w:rsid w:val="00AE1573"/>
    <w:rsid w:val="00AE1939"/>
    <w:rsid w:val="00AE1A0D"/>
    <w:rsid w:val="00AE1A69"/>
    <w:rsid w:val="00AE1B98"/>
    <w:rsid w:val="00AE1BE2"/>
    <w:rsid w:val="00AE1C09"/>
    <w:rsid w:val="00AE1D57"/>
    <w:rsid w:val="00AE1D81"/>
    <w:rsid w:val="00AE1EAB"/>
    <w:rsid w:val="00AE1F32"/>
    <w:rsid w:val="00AE1F7C"/>
    <w:rsid w:val="00AE212F"/>
    <w:rsid w:val="00AE21C0"/>
    <w:rsid w:val="00AE2395"/>
    <w:rsid w:val="00AE2495"/>
    <w:rsid w:val="00AE24AB"/>
    <w:rsid w:val="00AE24BF"/>
    <w:rsid w:val="00AE2599"/>
    <w:rsid w:val="00AE25FC"/>
    <w:rsid w:val="00AE2788"/>
    <w:rsid w:val="00AE28E8"/>
    <w:rsid w:val="00AE28EC"/>
    <w:rsid w:val="00AE2977"/>
    <w:rsid w:val="00AE2A2D"/>
    <w:rsid w:val="00AE2CB8"/>
    <w:rsid w:val="00AE2D0A"/>
    <w:rsid w:val="00AE2D20"/>
    <w:rsid w:val="00AE2D27"/>
    <w:rsid w:val="00AE2D9B"/>
    <w:rsid w:val="00AE2ED6"/>
    <w:rsid w:val="00AE2F48"/>
    <w:rsid w:val="00AE3001"/>
    <w:rsid w:val="00AE30C6"/>
    <w:rsid w:val="00AE30D8"/>
    <w:rsid w:val="00AE34A1"/>
    <w:rsid w:val="00AE3502"/>
    <w:rsid w:val="00AE354E"/>
    <w:rsid w:val="00AE3606"/>
    <w:rsid w:val="00AE376C"/>
    <w:rsid w:val="00AE3826"/>
    <w:rsid w:val="00AE38B9"/>
    <w:rsid w:val="00AE3A7B"/>
    <w:rsid w:val="00AE3ABF"/>
    <w:rsid w:val="00AE3AF2"/>
    <w:rsid w:val="00AE3C39"/>
    <w:rsid w:val="00AE3C8B"/>
    <w:rsid w:val="00AE3D58"/>
    <w:rsid w:val="00AE3DFA"/>
    <w:rsid w:val="00AE428D"/>
    <w:rsid w:val="00AE429B"/>
    <w:rsid w:val="00AE42EA"/>
    <w:rsid w:val="00AE43CA"/>
    <w:rsid w:val="00AE4564"/>
    <w:rsid w:val="00AE45C9"/>
    <w:rsid w:val="00AE467D"/>
    <w:rsid w:val="00AE469A"/>
    <w:rsid w:val="00AE471A"/>
    <w:rsid w:val="00AE4851"/>
    <w:rsid w:val="00AE48D2"/>
    <w:rsid w:val="00AE48F1"/>
    <w:rsid w:val="00AE48FD"/>
    <w:rsid w:val="00AE49EE"/>
    <w:rsid w:val="00AE4A24"/>
    <w:rsid w:val="00AE4BD1"/>
    <w:rsid w:val="00AE4C37"/>
    <w:rsid w:val="00AE4C53"/>
    <w:rsid w:val="00AE4CA5"/>
    <w:rsid w:val="00AE4E58"/>
    <w:rsid w:val="00AE4EF5"/>
    <w:rsid w:val="00AE4F1B"/>
    <w:rsid w:val="00AE4FB0"/>
    <w:rsid w:val="00AE50D2"/>
    <w:rsid w:val="00AE51FF"/>
    <w:rsid w:val="00AE52CE"/>
    <w:rsid w:val="00AE52F1"/>
    <w:rsid w:val="00AE5406"/>
    <w:rsid w:val="00AE549D"/>
    <w:rsid w:val="00AE54EA"/>
    <w:rsid w:val="00AE5571"/>
    <w:rsid w:val="00AE575E"/>
    <w:rsid w:val="00AE577D"/>
    <w:rsid w:val="00AE5940"/>
    <w:rsid w:val="00AE5966"/>
    <w:rsid w:val="00AE596C"/>
    <w:rsid w:val="00AE5A2A"/>
    <w:rsid w:val="00AE5BC1"/>
    <w:rsid w:val="00AE5EAA"/>
    <w:rsid w:val="00AE5F31"/>
    <w:rsid w:val="00AE5FD5"/>
    <w:rsid w:val="00AE604B"/>
    <w:rsid w:val="00AE6096"/>
    <w:rsid w:val="00AE60BC"/>
    <w:rsid w:val="00AE644D"/>
    <w:rsid w:val="00AE65E6"/>
    <w:rsid w:val="00AE668A"/>
    <w:rsid w:val="00AE66B2"/>
    <w:rsid w:val="00AE68D9"/>
    <w:rsid w:val="00AE6957"/>
    <w:rsid w:val="00AE69A0"/>
    <w:rsid w:val="00AE6A23"/>
    <w:rsid w:val="00AE6AAE"/>
    <w:rsid w:val="00AE6C3F"/>
    <w:rsid w:val="00AE6CE3"/>
    <w:rsid w:val="00AE6D48"/>
    <w:rsid w:val="00AE6D5A"/>
    <w:rsid w:val="00AE6F20"/>
    <w:rsid w:val="00AE7004"/>
    <w:rsid w:val="00AE7056"/>
    <w:rsid w:val="00AE70E0"/>
    <w:rsid w:val="00AE71F6"/>
    <w:rsid w:val="00AE7222"/>
    <w:rsid w:val="00AE72E3"/>
    <w:rsid w:val="00AE7338"/>
    <w:rsid w:val="00AE73A7"/>
    <w:rsid w:val="00AE73D9"/>
    <w:rsid w:val="00AE7499"/>
    <w:rsid w:val="00AE74C0"/>
    <w:rsid w:val="00AE76C2"/>
    <w:rsid w:val="00AE77D3"/>
    <w:rsid w:val="00AE7893"/>
    <w:rsid w:val="00AE789F"/>
    <w:rsid w:val="00AE79E7"/>
    <w:rsid w:val="00AE79F5"/>
    <w:rsid w:val="00AE7A93"/>
    <w:rsid w:val="00AE7BD9"/>
    <w:rsid w:val="00AE7D2E"/>
    <w:rsid w:val="00AE7DAC"/>
    <w:rsid w:val="00AE7E1B"/>
    <w:rsid w:val="00AE7F49"/>
    <w:rsid w:val="00AE7F89"/>
    <w:rsid w:val="00AF0054"/>
    <w:rsid w:val="00AF01E6"/>
    <w:rsid w:val="00AF02BC"/>
    <w:rsid w:val="00AF02EC"/>
    <w:rsid w:val="00AF034A"/>
    <w:rsid w:val="00AF0379"/>
    <w:rsid w:val="00AF03FA"/>
    <w:rsid w:val="00AF0411"/>
    <w:rsid w:val="00AF0512"/>
    <w:rsid w:val="00AF0655"/>
    <w:rsid w:val="00AF070A"/>
    <w:rsid w:val="00AF077F"/>
    <w:rsid w:val="00AF07DE"/>
    <w:rsid w:val="00AF08AB"/>
    <w:rsid w:val="00AF0910"/>
    <w:rsid w:val="00AF0BDC"/>
    <w:rsid w:val="00AF0BEF"/>
    <w:rsid w:val="00AF0C5A"/>
    <w:rsid w:val="00AF0D1C"/>
    <w:rsid w:val="00AF0D90"/>
    <w:rsid w:val="00AF0E97"/>
    <w:rsid w:val="00AF0F28"/>
    <w:rsid w:val="00AF0F61"/>
    <w:rsid w:val="00AF0F79"/>
    <w:rsid w:val="00AF0F93"/>
    <w:rsid w:val="00AF0FDB"/>
    <w:rsid w:val="00AF12B2"/>
    <w:rsid w:val="00AF1306"/>
    <w:rsid w:val="00AF1321"/>
    <w:rsid w:val="00AF136E"/>
    <w:rsid w:val="00AF13BE"/>
    <w:rsid w:val="00AF1679"/>
    <w:rsid w:val="00AF16A4"/>
    <w:rsid w:val="00AF1713"/>
    <w:rsid w:val="00AF17BF"/>
    <w:rsid w:val="00AF1876"/>
    <w:rsid w:val="00AF19C9"/>
    <w:rsid w:val="00AF19FA"/>
    <w:rsid w:val="00AF1C4F"/>
    <w:rsid w:val="00AF1F0B"/>
    <w:rsid w:val="00AF1F75"/>
    <w:rsid w:val="00AF1F8A"/>
    <w:rsid w:val="00AF1FF1"/>
    <w:rsid w:val="00AF20B9"/>
    <w:rsid w:val="00AF20D9"/>
    <w:rsid w:val="00AF20F8"/>
    <w:rsid w:val="00AF2165"/>
    <w:rsid w:val="00AF23A1"/>
    <w:rsid w:val="00AF23DB"/>
    <w:rsid w:val="00AF256D"/>
    <w:rsid w:val="00AF26E1"/>
    <w:rsid w:val="00AF2727"/>
    <w:rsid w:val="00AF284A"/>
    <w:rsid w:val="00AF2891"/>
    <w:rsid w:val="00AF28A6"/>
    <w:rsid w:val="00AF28F2"/>
    <w:rsid w:val="00AF29FA"/>
    <w:rsid w:val="00AF2A17"/>
    <w:rsid w:val="00AF2A8A"/>
    <w:rsid w:val="00AF2BCE"/>
    <w:rsid w:val="00AF2C58"/>
    <w:rsid w:val="00AF2C61"/>
    <w:rsid w:val="00AF2C8D"/>
    <w:rsid w:val="00AF2CCA"/>
    <w:rsid w:val="00AF2E03"/>
    <w:rsid w:val="00AF2EC4"/>
    <w:rsid w:val="00AF2F65"/>
    <w:rsid w:val="00AF301F"/>
    <w:rsid w:val="00AF3056"/>
    <w:rsid w:val="00AF3239"/>
    <w:rsid w:val="00AF32BC"/>
    <w:rsid w:val="00AF345F"/>
    <w:rsid w:val="00AF3514"/>
    <w:rsid w:val="00AF3595"/>
    <w:rsid w:val="00AF35AA"/>
    <w:rsid w:val="00AF35B8"/>
    <w:rsid w:val="00AF361E"/>
    <w:rsid w:val="00AF3659"/>
    <w:rsid w:val="00AF3925"/>
    <w:rsid w:val="00AF3A1F"/>
    <w:rsid w:val="00AF3B65"/>
    <w:rsid w:val="00AF3E28"/>
    <w:rsid w:val="00AF3E42"/>
    <w:rsid w:val="00AF3F81"/>
    <w:rsid w:val="00AF3FEC"/>
    <w:rsid w:val="00AF400A"/>
    <w:rsid w:val="00AF40D0"/>
    <w:rsid w:val="00AF4138"/>
    <w:rsid w:val="00AF419B"/>
    <w:rsid w:val="00AF429E"/>
    <w:rsid w:val="00AF42BB"/>
    <w:rsid w:val="00AF42E4"/>
    <w:rsid w:val="00AF43B0"/>
    <w:rsid w:val="00AF43F7"/>
    <w:rsid w:val="00AF44E1"/>
    <w:rsid w:val="00AF4565"/>
    <w:rsid w:val="00AF4670"/>
    <w:rsid w:val="00AF469A"/>
    <w:rsid w:val="00AF471D"/>
    <w:rsid w:val="00AF495F"/>
    <w:rsid w:val="00AF4B4F"/>
    <w:rsid w:val="00AF4B67"/>
    <w:rsid w:val="00AF4BA4"/>
    <w:rsid w:val="00AF4C93"/>
    <w:rsid w:val="00AF5049"/>
    <w:rsid w:val="00AF512E"/>
    <w:rsid w:val="00AF53BD"/>
    <w:rsid w:val="00AF53FA"/>
    <w:rsid w:val="00AF545B"/>
    <w:rsid w:val="00AF568B"/>
    <w:rsid w:val="00AF596D"/>
    <w:rsid w:val="00AF5AE0"/>
    <w:rsid w:val="00AF5ECB"/>
    <w:rsid w:val="00AF5F78"/>
    <w:rsid w:val="00AF6051"/>
    <w:rsid w:val="00AF61AC"/>
    <w:rsid w:val="00AF620B"/>
    <w:rsid w:val="00AF6270"/>
    <w:rsid w:val="00AF627C"/>
    <w:rsid w:val="00AF629E"/>
    <w:rsid w:val="00AF6399"/>
    <w:rsid w:val="00AF6470"/>
    <w:rsid w:val="00AF65A0"/>
    <w:rsid w:val="00AF65F3"/>
    <w:rsid w:val="00AF6726"/>
    <w:rsid w:val="00AF6761"/>
    <w:rsid w:val="00AF6782"/>
    <w:rsid w:val="00AF684A"/>
    <w:rsid w:val="00AF6871"/>
    <w:rsid w:val="00AF69D8"/>
    <w:rsid w:val="00AF6AB1"/>
    <w:rsid w:val="00AF6B8D"/>
    <w:rsid w:val="00AF6D3E"/>
    <w:rsid w:val="00AF6E35"/>
    <w:rsid w:val="00AF6E50"/>
    <w:rsid w:val="00AF6F5C"/>
    <w:rsid w:val="00AF6FC5"/>
    <w:rsid w:val="00AF6FE9"/>
    <w:rsid w:val="00AF7078"/>
    <w:rsid w:val="00AF7194"/>
    <w:rsid w:val="00AF73B0"/>
    <w:rsid w:val="00AF73B1"/>
    <w:rsid w:val="00AF73FB"/>
    <w:rsid w:val="00AF7617"/>
    <w:rsid w:val="00AF770E"/>
    <w:rsid w:val="00AF7745"/>
    <w:rsid w:val="00AF7870"/>
    <w:rsid w:val="00AF79AF"/>
    <w:rsid w:val="00AF7A9D"/>
    <w:rsid w:val="00AF7B75"/>
    <w:rsid w:val="00AF7C5D"/>
    <w:rsid w:val="00AF7E9E"/>
    <w:rsid w:val="00B00078"/>
    <w:rsid w:val="00B0007A"/>
    <w:rsid w:val="00B0016F"/>
    <w:rsid w:val="00B001DC"/>
    <w:rsid w:val="00B0028D"/>
    <w:rsid w:val="00B002A9"/>
    <w:rsid w:val="00B002E6"/>
    <w:rsid w:val="00B00317"/>
    <w:rsid w:val="00B003C3"/>
    <w:rsid w:val="00B003F3"/>
    <w:rsid w:val="00B00692"/>
    <w:rsid w:val="00B00982"/>
    <w:rsid w:val="00B00B23"/>
    <w:rsid w:val="00B00C34"/>
    <w:rsid w:val="00B00CC3"/>
    <w:rsid w:val="00B00E0F"/>
    <w:rsid w:val="00B00E11"/>
    <w:rsid w:val="00B00F56"/>
    <w:rsid w:val="00B00F5D"/>
    <w:rsid w:val="00B01133"/>
    <w:rsid w:val="00B011D1"/>
    <w:rsid w:val="00B01213"/>
    <w:rsid w:val="00B01357"/>
    <w:rsid w:val="00B013F3"/>
    <w:rsid w:val="00B014BA"/>
    <w:rsid w:val="00B0159D"/>
    <w:rsid w:val="00B015B9"/>
    <w:rsid w:val="00B01744"/>
    <w:rsid w:val="00B0187F"/>
    <w:rsid w:val="00B01A81"/>
    <w:rsid w:val="00B01AFD"/>
    <w:rsid w:val="00B01BC9"/>
    <w:rsid w:val="00B01EB2"/>
    <w:rsid w:val="00B01EE6"/>
    <w:rsid w:val="00B01F73"/>
    <w:rsid w:val="00B021F1"/>
    <w:rsid w:val="00B02438"/>
    <w:rsid w:val="00B02685"/>
    <w:rsid w:val="00B026D3"/>
    <w:rsid w:val="00B02829"/>
    <w:rsid w:val="00B0291D"/>
    <w:rsid w:val="00B029EA"/>
    <w:rsid w:val="00B02A2C"/>
    <w:rsid w:val="00B02A3F"/>
    <w:rsid w:val="00B02A79"/>
    <w:rsid w:val="00B02B25"/>
    <w:rsid w:val="00B02C84"/>
    <w:rsid w:val="00B02D4A"/>
    <w:rsid w:val="00B02E27"/>
    <w:rsid w:val="00B02E41"/>
    <w:rsid w:val="00B02F5B"/>
    <w:rsid w:val="00B02FB6"/>
    <w:rsid w:val="00B0301C"/>
    <w:rsid w:val="00B030A9"/>
    <w:rsid w:val="00B030EB"/>
    <w:rsid w:val="00B0310C"/>
    <w:rsid w:val="00B0312C"/>
    <w:rsid w:val="00B0314D"/>
    <w:rsid w:val="00B031D6"/>
    <w:rsid w:val="00B03242"/>
    <w:rsid w:val="00B0337A"/>
    <w:rsid w:val="00B03413"/>
    <w:rsid w:val="00B036AB"/>
    <w:rsid w:val="00B03769"/>
    <w:rsid w:val="00B03848"/>
    <w:rsid w:val="00B038BE"/>
    <w:rsid w:val="00B039A7"/>
    <w:rsid w:val="00B03BCD"/>
    <w:rsid w:val="00B03DFA"/>
    <w:rsid w:val="00B03EC5"/>
    <w:rsid w:val="00B041D7"/>
    <w:rsid w:val="00B04277"/>
    <w:rsid w:val="00B0436A"/>
    <w:rsid w:val="00B044B7"/>
    <w:rsid w:val="00B04563"/>
    <w:rsid w:val="00B0464D"/>
    <w:rsid w:val="00B046C4"/>
    <w:rsid w:val="00B0471A"/>
    <w:rsid w:val="00B04751"/>
    <w:rsid w:val="00B04844"/>
    <w:rsid w:val="00B04998"/>
    <w:rsid w:val="00B049F5"/>
    <w:rsid w:val="00B04A54"/>
    <w:rsid w:val="00B04C06"/>
    <w:rsid w:val="00B04DC3"/>
    <w:rsid w:val="00B04DE1"/>
    <w:rsid w:val="00B04E3D"/>
    <w:rsid w:val="00B04F92"/>
    <w:rsid w:val="00B050A2"/>
    <w:rsid w:val="00B050D6"/>
    <w:rsid w:val="00B05111"/>
    <w:rsid w:val="00B0518D"/>
    <w:rsid w:val="00B051CC"/>
    <w:rsid w:val="00B05406"/>
    <w:rsid w:val="00B05567"/>
    <w:rsid w:val="00B0571A"/>
    <w:rsid w:val="00B0572B"/>
    <w:rsid w:val="00B0586A"/>
    <w:rsid w:val="00B059DF"/>
    <w:rsid w:val="00B05AF4"/>
    <w:rsid w:val="00B05B3D"/>
    <w:rsid w:val="00B05BD1"/>
    <w:rsid w:val="00B05E8E"/>
    <w:rsid w:val="00B05ED2"/>
    <w:rsid w:val="00B05F86"/>
    <w:rsid w:val="00B05FE7"/>
    <w:rsid w:val="00B062FE"/>
    <w:rsid w:val="00B06312"/>
    <w:rsid w:val="00B0640D"/>
    <w:rsid w:val="00B06632"/>
    <w:rsid w:val="00B066C5"/>
    <w:rsid w:val="00B06796"/>
    <w:rsid w:val="00B0687A"/>
    <w:rsid w:val="00B068D8"/>
    <w:rsid w:val="00B06940"/>
    <w:rsid w:val="00B069CF"/>
    <w:rsid w:val="00B06B3A"/>
    <w:rsid w:val="00B06BB4"/>
    <w:rsid w:val="00B0705C"/>
    <w:rsid w:val="00B0713E"/>
    <w:rsid w:val="00B071C5"/>
    <w:rsid w:val="00B07262"/>
    <w:rsid w:val="00B073A5"/>
    <w:rsid w:val="00B074F6"/>
    <w:rsid w:val="00B0759E"/>
    <w:rsid w:val="00B075AC"/>
    <w:rsid w:val="00B07644"/>
    <w:rsid w:val="00B07654"/>
    <w:rsid w:val="00B0765C"/>
    <w:rsid w:val="00B076EE"/>
    <w:rsid w:val="00B07710"/>
    <w:rsid w:val="00B077E7"/>
    <w:rsid w:val="00B079A8"/>
    <w:rsid w:val="00B07A75"/>
    <w:rsid w:val="00B07B65"/>
    <w:rsid w:val="00B07C3C"/>
    <w:rsid w:val="00B07C50"/>
    <w:rsid w:val="00B07D72"/>
    <w:rsid w:val="00B07F72"/>
    <w:rsid w:val="00B07FDF"/>
    <w:rsid w:val="00B10171"/>
    <w:rsid w:val="00B101D6"/>
    <w:rsid w:val="00B10248"/>
    <w:rsid w:val="00B1025D"/>
    <w:rsid w:val="00B10639"/>
    <w:rsid w:val="00B10769"/>
    <w:rsid w:val="00B1088A"/>
    <w:rsid w:val="00B10977"/>
    <w:rsid w:val="00B10A75"/>
    <w:rsid w:val="00B10B69"/>
    <w:rsid w:val="00B10BEB"/>
    <w:rsid w:val="00B10E68"/>
    <w:rsid w:val="00B11058"/>
    <w:rsid w:val="00B11253"/>
    <w:rsid w:val="00B114DB"/>
    <w:rsid w:val="00B11508"/>
    <w:rsid w:val="00B115AC"/>
    <w:rsid w:val="00B1162B"/>
    <w:rsid w:val="00B119B5"/>
    <w:rsid w:val="00B11A66"/>
    <w:rsid w:val="00B11C1F"/>
    <w:rsid w:val="00B11C87"/>
    <w:rsid w:val="00B11D0C"/>
    <w:rsid w:val="00B11E1D"/>
    <w:rsid w:val="00B11EB4"/>
    <w:rsid w:val="00B11FC7"/>
    <w:rsid w:val="00B12053"/>
    <w:rsid w:val="00B12113"/>
    <w:rsid w:val="00B12165"/>
    <w:rsid w:val="00B12230"/>
    <w:rsid w:val="00B12469"/>
    <w:rsid w:val="00B126F9"/>
    <w:rsid w:val="00B1272D"/>
    <w:rsid w:val="00B12739"/>
    <w:rsid w:val="00B12764"/>
    <w:rsid w:val="00B127BE"/>
    <w:rsid w:val="00B12928"/>
    <w:rsid w:val="00B129A4"/>
    <w:rsid w:val="00B12A67"/>
    <w:rsid w:val="00B12B49"/>
    <w:rsid w:val="00B12B98"/>
    <w:rsid w:val="00B12CA5"/>
    <w:rsid w:val="00B12D7C"/>
    <w:rsid w:val="00B1301A"/>
    <w:rsid w:val="00B13020"/>
    <w:rsid w:val="00B1309C"/>
    <w:rsid w:val="00B1351F"/>
    <w:rsid w:val="00B135B8"/>
    <w:rsid w:val="00B13854"/>
    <w:rsid w:val="00B13936"/>
    <w:rsid w:val="00B13A96"/>
    <w:rsid w:val="00B13C45"/>
    <w:rsid w:val="00B13E93"/>
    <w:rsid w:val="00B13F76"/>
    <w:rsid w:val="00B13F83"/>
    <w:rsid w:val="00B13FB9"/>
    <w:rsid w:val="00B1401D"/>
    <w:rsid w:val="00B1415F"/>
    <w:rsid w:val="00B14314"/>
    <w:rsid w:val="00B1431A"/>
    <w:rsid w:val="00B1438A"/>
    <w:rsid w:val="00B144AB"/>
    <w:rsid w:val="00B14548"/>
    <w:rsid w:val="00B1465E"/>
    <w:rsid w:val="00B146C2"/>
    <w:rsid w:val="00B14726"/>
    <w:rsid w:val="00B14736"/>
    <w:rsid w:val="00B1493C"/>
    <w:rsid w:val="00B14AF5"/>
    <w:rsid w:val="00B14E2F"/>
    <w:rsid w:val="00B14E90"/>
    <w:rsid w:val="00B1512F"/>
    <w:rsid w:val="00B15416"/>
    <w:rsid w:val="00B154B7"/>
    <w:rsid w:val="00B155F2"/>
    <w:rsid w:val="00B15672"/>
    <w:rsid w:val="00B15691"/>
    <w:rsid w:val="00B157CD"/>
    <w:rsid w:val="00B159F0"/>
    <w:rsid w:val="00B15B33"/>
    <w:rsid w:val="00B15B4F"/>
    <w:rsid w:val="00B15CEC"/>
    <w:rsid w:val="00B15F2A"/>
    <w:rsid w:val="00B15FC6"/>
    <w:rsid w:val="00B1602C"/>
    <w:rsid w:val="00B1617C"/>
    <w:rsid w:val="00B161A3"/>
    <w:rsid w:val="00B16277"/>
    <w:rsid w:val="00B16294"/>
    <w:rsid w:val="00B16408"/>
    <w:rsid w:val="00B1651F"/>
    <w:rsid w:val="00B1660F"/>
    <w:rsid w:val="00B166A9"/>
    <w:rsid w:val="00B16844"/>
    <w:rsid w:val="00B16902"/>
    <w:rsid w:val="00B16969"/>
    <w:rsid w:val="00B169A1"/>
    <w:rsid w:val="00B16BCB"/>
    <w:rsid w:val="00B16D67"/>
    <w:rsid w:val="00B16F39"/>
    <w:rsid w:val="00B16F9E"/>
    <w:rsid w:val="00B16FD0"/>
    <w:rsid w:val="00B16FE5"/>
    <w:rsid w:val="00B17064"/>
    <w:rsid w:val="00B1734C"/>
    <w:rsid w:val="00B175CB"/>
    <w:rsid w:val="00B1766E"/>
    <w:rsid w:val="00B1766F"/>
    <w:rsid w:val="00B17678"/>
    <w:rsid w:val="00B176F0"/>
    <w:rsid w:val="00B1792C"/>
    <w:rsid w:val="00B17A98"/>
    <w:rsid w:val="00B17A9B"/>
    <w:rsid w:val="00B17ADC"/>
    <w:rsid w:val="00B17C7D"/>
    <w:rsid w:val="00B17CA2"/>
    <w:rsid w:val="00B17FAF"/>
    <w:rsid w:val="00B20050"/>
    <w:rsid w:val="00B20287"/>
    <w:rsid w:val="00B20413"/>
    <w:rsid w:val="00B20429"/>
    <w:rsid w:val="00B2044A"/>
    <w:rsid w:val="00B204B5"/>
    <w:rsid w:val="00B20507"/>
    <w:rsid w:val="00B206C4"/>
    <w:rsid w:val="00B20743"/>
    <w:rsid w:val="00B2084F"/>
    <w:rsid w:val="00B20957"/>
    <w:rsid w:val="00B209F5"/>
    <w:rsid w:val="00B20BDF"/>
    <w:rsid w:val="00B20D29"/>
    <w:rsid w:val="00B20D58"/>
    <w:rsid w:val="00B20E7E"/>
    <w:rsid w:val="00B21085"/>
    <w:rsid w:val="00B210CD"/>
    <w:rsid w:val="00B211C1"/>
    <w:rsid w:val="00B21246"/>
    <w:rsid w:val="00B2135E"/>
    <w:rsid w:val="00B213CA"/>
    <w:rsid w:val="00B214F8"/>
    <w:rsid w:val="00B2155C"/>
    <w:rsid w:val="00B21575"/>
    <w:rsid w:val="00B21579"/>
    <w:rsid w:val="00B21BD2"/>
    <w:rsid w:val="00B21DC4"/>
    <w:rsid w:val="00B21F49"/>
    <w:rsid w:val="00B22062"/>
    <w:rsid w:val="00B22176"/>
    <w:rsid w:val="00B221A9"/>
    <w:rsid w:val="00B22421"/>
    <w:rsid w:val="00B226F0"/>
    <w:rsid w:val="00B226F4"/>
    <w:rsid w:val="00B22746"/>
    <w:rsid w:val="00B22800"/>
    <w:rsid w:val="00B2289D"/>
    <w:rsid w:val="00B228F3"/>
    <w:rsid w:val="00B22A0F"/>
    <w:rsid w:val="00B22A58"/>
    <w:rsid w:val="00B22AB0"/>
    <w:rsid w:val="00B22AF3"/>
    <w:rsid w:val="00B22B10"/>
    <w:rsid w:val="00B22B25"/>
    <w:rsid w:val="00B22C81"/>
    <w:rsid w:val="00B22C91"/>
    <w:rsid w:val="00B22CB9"/>
    <w:rsid w:val="00B22CBD"/>
    <w:rsid w:val="00B22E56"/>
    <w:rsid w:val="00B22F3A"/>
    <w:rsid w:val="00B22F4A"/>
    <w:rsid w:val="00B234DB"/>
    <w:rsid w:val="00B23563"/>
    <w:rsid w:val="00B2362D"/>
    <w:rsid w:val="00B23933"/>
    <w:rsid w:val="00B239A8"/>
    <w:rsid w:val="00B23A14"/>
    <w:rsid w:val="00B23C47"/>
    <w:rsid w:val="00B23D54"/>
    <w:rsid w:val="00B23DB2"/>
    <w:rsid w:val="00B23F10"/>
    <w:rsid w:val="00B23FF6"/>
    <w:rsid w:val="00B24052"/>
    <w:rsid w:val="00B24060"/>
    <w:rsid w:val="00B240F5"/>
    <w:rsid w:val="00B2413F"/>
    <w:rsid w:val="00B241CC"/>
    <w:rsid w:val="00B242BD"/>
    <w:rsid w:val="00B24552"/>
    <w:rsid w:val="00B24756"/>
    <w:rsid w:val="00B24806"/>
    <w:rsid w:val="00B248DD"/>
    <w:rsid w:val="00B249D0"/>
    <w:rsid w:val="00B24A64"/>
    <w:rsid w:val="00B24AAA"/>
    <w:rsid w:val="00B24B92"/>
    <w:rsid w:val="00B24D54"/>
    <w:rsid w:val="00B24EDB"/>
    <w:rsid w:val="00B25324"/>
    <w:rsid w:val="00B2543E"/>
    <w:rsid w:val="00B2570B"/>
    <w:rsid w:val="00B258AF"/>
    <w:rsid w:val="00B258B5"/>
    <w:rsid w:val="00B2590D"/>
    <w:rsid w:val="00B25AA5"/>
    <w:rsid w:val="00B25B7D"/>
    <w:rsid w:val="00B25C1C"/>
    <w:rsid w:val="00B25D0F"/>
    <w:rsid w:val="00B25D16"/>
    <w:rsid w:val="00B25D4E"/>
    <w:rsid w:val="00B25E05"/>
    <w:rsid w:val="00B26101"/>
    <w:rsid w:val="00B263E0"/>
    <w:rsid w:val="00B263E6"/>
    <w:rsid w:val="00B2641C"/>
    <w:rsid w:val="00B264DB"/>
    <w:rsid w:val="00B2659F"/>
    <w:rsid w:val="00B266A7"/>
    <w:rsid w:val="00B2681A"/>
    <w:rsid w:val="00B268D2"/>
    <w:rsid w:val="00B26939"/>
    <w:rsid w:val="00B26A5E"/>
    <w:rsid w:val="00B26BF0"/>
    <w:rsid w:val="00B26E17"/>
    <w:rsid w:val="00B26E4A"/>
    <w:rsid w:val="00B26EBA"/>
    <w:rsid w:val="00B26F07"/>
    <w:rsid w:val="00B2709A"/>
    <w:rsid w:val="00B27139"/>
    <w:rsid w:val="00B2722A"/>
    <w:rsid w:val="00B273B2"/>
    <w:rsid w:val="00B27553"/>
    <w:rsid w:val="00B2757D"/>
    <w:rsid w:val="00B275B5"/>
    <w:rsid w:val="00B27732"/>
    <w:rsid w:val="00B278F9"/>
    <w:rsid w:val="00B27DAF"/>
    <w:rsid w:val="00B3000B"/>
    <w:rsid w:val="00B30011"/>
    <w:rsid w:val="00B300A7"/>
    <w:rsid w:val="00B30233"/>
    <w:rsid w:val="00B3035E"/>
    <w:rsid w:val="00B303A7"/>
    <w:rsid w:val="00B303B7"/>
    <w:rsid w:val="00B30488"/>
    <w:rsid w:val="00B304AC"/>
    <w:rsid w:val="00B30512"/>
    <w:rsid w:val="00B3057B"/>
    <w:rsid w:val="00B305B2"/>
    <w:rsid w:val="00B30744"/>
    <w:rsid w:val="00B307C1"/>
    <w:rsid w:val="00B308E6"/>
    <w:rsid w:val="00B30AA5"/>
    <w:rsid w:val="00B30BA4"/>
    <w:rsid w:val="00B30D05"/>
    <w:rsid w:val="00B30E01"/>
    <w:rsid w:val="00B30E05"/>
    <w:rsid w:val="00B30E3E"/>
    <w:rsid w:val="00B30F0B"/>
    <w:rsid w:val="00B3104A"/>
    <w:rsid w:val="00B312FD"/>
    <w:rsid w:val="00B313C0"/>
    <w:rsid w:val="00B31404"/>
    <w:rsid w:val="00B3151C"/>
    <w:rsid w:val="00B31529"/>
    <w:rsid w:val="00B3170B"/>
    <w:rsid w:val="00B317C7"/>
    <w:rsid w:val="00B31835"/>
    <w:rsid w:val="00B3198A"/>
    <w:rsid w:val="00B319C3"/>
    <w:rsid w:val="00B31A88"/>
    <w:rsid w:val="00B31AB2"/>
    <w:rsid w:val="00B31C7C"/>
    <w:rsid w:val="00B31E1A"/>
    <w:rsid w:val="00B31E91"/>
    <w:rsid w:val="00B31EEC"/>
    <w:rsid w:val="00B3208A"/>
    <w:rsid w:val="00B32150"/>
    <w:rsid w:val="00B32333"/>
    <w:rsid w:val="00B3249F"/>
    <w:rsid w:val="00B326A1"/>
    <w:rsid w:val="00B326EE"/>
    <w:rsid w:val="00B32840"/>
    <w:rsid w:val="00B32854"/>
    <w:rsid w:val="00B3292C"/>
    <w:rsid w:val="00B32A62"/>
    <w:rsid w:val="00B32AC5"/>
    <w:rsid w:val="00B32E38"/>
    <w:rsid w:val="00B32E6E"/>
    <w:rsid w:val="00B32F63"/>
    <w:rsid w:val="00B331CF"/>
    <w:rsid w:val="00B33371"/>
    <w:rsid w:val="00B33373"/>
    <w:rsid w:val="00B33411"/>
    <w:rsid w:val="00B33419"/>
    <w:rsid w:val="00B3348E"/>
    <w:rsid w:val="00B335A9"/>
    <w:rsid w:val="00B33729"/>
    <w:rsid w:val="00B3377A"/>
    <w:rsid w:val="00B33789"/>
    <w:rsid w:val="00B337F8"/>
    <w:rsid w:val="00B33862"/>
    <w:rsid w:val="00B33868"/>
    <w:rsid w:val="00B33967"/>
    <w:rsid w:val="00B339DB"/>
    <w:rsid w:val="00B33A10"/>
    <w:rsid w:val="00B33C1A"/>
    <w:rsid w:val="00B33C57"/>
    <w:rsid w:val="00B33CB9"/>
    <w:rsid w:val="00B34006"/>
    <w:rsid w:val="00B341A7"/>
    <w:rsid w:val="00B34366"/>
    <w:rsid w:val="00B3445E"/>
    <w:rsid w:val="00B345B9"/>
    <w:rsid w:val="00B345EC"/>
    <w:rsid w:val="00B3467C"/>
    <w:rsid w:val="00B3475E"/>
    <w:rsid w:val="00B347FC"/>
    <w:rsid w:val="00B34827"/>
    <w:rsid w:val="00B3490E"/>
    <w:rsid w:val="00B349EE"/>
    <w:rsid w:val="00B34A5A"/>
    <w:rsid w:val="00B34A6B"/>
    <w:rsid w:val="00B34B7D"/>
    <w:rsid w:val="00B34C5E"/>
    <w:rsid w:val="00B34D50"/>
    <w:rsid w:val="00B34F4B"/>
    <w:rsid w:val="00B34F97"/>
    <w:rsid w:val="00B350B2"/>
    <w:rsid w:val="00B350E1"/>
    <w:rsid w:val="00B35135"/>
    <w:rsid w:val="00B352DE"/>
    <w:rsid w:val="00B35373"/>
    <w:rsid w:val="00B35578"/>
    <w:rsid w:val="00B355D1"/>
    <w:rsid w:val="00B355E2"/>
    <w:rsid w:val="00B3563A"/>
    <w:rsid w:val="00B35862"/>
    <w:rsid w:val="00B35A10"/>
    <w:rsid w:val="00B35BA9"/>
    <w:rsid w:val="00B35E7C"/>
    <w:rsid w:val="00B3607E"/>
    <w:rsid w:val="00B367AA"/>
    <w:rsid w:val="00B367AF"/>
    <w:rsid w:val="00B36848"/>
    <w:rsid w:val="00B36894"/>
    <w:rsid w:val="00B369D9"/>
    <w:rsid w:val="00B36ABC"/>
    <w:rsid w:val="00B36AFA"/>
    <w:rsid w:val="00B36CA3"/>
    <w:rsid w:val="00B36D6D"/>
    <w:rsid w:val="00B36D96"/>
    <w:rsid w:val="00B36E66"/>
    <w:rsid w:val="00B36F20"/>
    <w:rsid w:val="00B36F51"/>
    <w:rsid w:val="00B36FAF"/>
    <w:rsid w:val="00B371D4"/>
    <w:rsid w:val="00B371EC"/>
    <w:rsid w:val="00B3720F"/>
    <w:rsid w:val="00B37345"/>
    <w:rsid w:val="00B374DB"/>
    <w:rsid w:val="00B37821"/>
    <w:rsid w:val="00B378AC"/>
    <w:rsid w:val="00B37912"/>
    <w:rsid w:val="00B37C73"/>
    <w:rsid w:val="00B37E36"/>
    <w:rsid w:val="00B40006"/>
    <w:rsid w:val="00B40188"/>
    <w:rsid w:val="00B4030D"/>
    <w:rsid w:val="00B403F8"/>
    <w:rsid w:val="00B40447"/>
    <w:rsid w:val="00B40534"/>
    <w:rsid w:val="00B40546"/>
    <w:rsid w:val="00B40753"/>
    <w:rsid w:val="00B408C9"/>
    <w:rsid w:val="00B409FB"/>
    <w:rsid w:val="00B40A40"/>
    <w:rsid w:val="00B40A5D"/>
    <w:rsid w:val="00B40CB9"/>
    <w:rsid w:val="00B40CC5"/>
    <w:rsid w:val="00B40D45"/>
    <w:rsid w:val="00B40D54"/>
    <w:rsid w:val="00B40DF6"/>
    <w:rsid w:val="00B40E99"/>
    <w:rsid w:val="00B40F74"/>
    <w:rsid w:val="00B40FCE"/>
    <w:rsid w:val="00B411D2"/>
    <w:rsid w:val="00B41250"/>
    <w:rsid w:val="00B412D4"/>
    <w:rsid w:val="00B413AF"/>
    <w:rsid w:val="00B413BB"/>
    <w:rsid w:val="00B41470"/>
    <w:rsid w:val="00B41566"/>
    <w:rsid w:val="00B4157C"/>
    <w:rsid w:val="00B41599"/>
    <w:rsid w:val="00B41846"/>
    <w:rsid w:val="00B419EA"/>
    <w:rsid w:val="00B41B90"/>
    <w:rsid w:val="00B41BD0"/>
    <w:rsid w:val="00B41C55"/>
    <w:rsid w:val="00B41C97"/>
    <w:rsid w:val="00B41FD1"/>
    <w:rsid w:val="00B42072"/>
    <w:rsid w:val="00B420D6"/>
    <w:rsid w:val="00B420FE"/>
    <w:rsid w:val="00B42444"/>
    <w:rsid w:val="00B42600"/>
    <w:rsid w:val="00B426AE"/>
    <w:rsid w:val="00B42B2D"/>
    <w:rsid w:val="00B42B47"/>
    <w:rsid w:val="00B42BC7"/>
    <w:rsid w:val="00B42C0B"/>
    <w:rsid w:val="00B42CED"/>
    <w:rsid w:val="00B42D7D"/>
    <w:rsid w:val="00B42E08"/>
    <w:rsid w:val="00B42F3B"/>
    <w:rsid w:val="00B42F76"/>
    <w:rsid w:val="00B42FF8"/>
    <w:rsid w:val="00B43045"/>
    <w:rsid w:val="00B43105"/>
    <w:rsid w:val="00B43136"/>
    <w:rsid w:val="00B4317A"/>
    <w:rsid w:val="00B43304"/>
    <w:rsid w:val="00B4333D"/>
    <w:rsid w:val="00B43434"/>
    <w:rsid w:val="00B43512"/>
    <w:rsid w:val="00B43778"/>
    <w:rsid w:val="00B437E4"/>
    <w:rsid w:val="00B43969"/>
    <w:rsid w:val="00B439B0"/>
    <w:rsid w:val="00B43B5D"/>
    <w:rsid w:val="00B43C36"/>
    <w:rsid w:val="00B43F2A"/>
    <w:rsid w:val="00B440AB"/>
    <w:rsid w:val="00B44218"/>
    <w:rsid w:val="00B44231"/>
    <w:rsid w:val="00B444C2"/>
    <w:rsid w:val="00B44538"/>
    <w:rsid w:val="00B44591"/>
    <w:rsid w:val="00B44651"/>
    <w:rsid w:val="00B44733"/>
    <w:rsid w:val="00B447FD"/>
    <w:rsid w:val="00B448A0"/>
    <w:rsid w:val="00B44C33"/>
    <w:rsid w:val="00B44C48"/>
    <w:rsid w:val="00B453A5"/>
    <w:rsid w:val="00B45404"/>
    <w:rsid w:val="00B45517"/>
    <w:rsid w:val="00B455E4"/>
    <w:rsid w:val="00B45675"/>
    <w:rsid w:val="00B456D6"/>
    <w:rsid w:val="00B45913"/>
    <w:rsid w:val="00B4594C"/>
    <w:rsid w:val="00B459F5"/>
    <w:rsid w:val="00B45A9C"/>
    <w:rsid w:val="00B45AD7"/>
    <w:rsid w:val="00B45B79"/>
    <w:rsid w:val="00B45BCE"/>
    <w:rsid w:val="00B45C96"/>
    <w:rsid w:val="00B45D87"/>
    <w:rsid w:val="00B45DE8"/>
    <w:rsid w:val="00B45E2C"/>
    <w:rsid w:val="00B45F62"/>
    <w:rsid w:val="00B45F6B"/>
    <w:rsid w:val="00B45F9C"/>
    <w:rsid w:val="00B45FB6"/>
    <w:rsid w:val="00B45FF5"/>
    <w:rsid w:val="00B462E9"/>
    <w:rsid w:val="00B463B6"/>
    <w:rsid w:val="00B4648E"/>
    <w:rsid w:val="00B466FD"/>
    <w:rsid w:val="00B4673E"/>
    <w:rsid w:val="00B46751"/>
    <w:rsid w:val="00B46821"/>
    <w:rsid w:val="00B4686D"/>
    <w:rsid w:val="00B469FB"/>
    <w:rsid w:val="00B46BAC"/>
    <w:rsid w:val="00B470F2"/>
    <w:rsid w:val="00B4737E"/>
    <w:rsid w:val="00B473E6"/>
    <w:rsid w:val="00B47454"/>
    <w:rsid w:val="00B4745F"/>
    <w:rsid w:val="00B4746A"/>
    <w:rsid w:val="00B4747A"/>
    <w:rsid w:val="00B474A1"/>
    <w:rsid w:val="00B4770A"/>
    <w:rsid w:val="00B47737"/>
    <w:rsid w:val="00B47787"/>
    <w:rsid w:val="00B4779E"/>
    <w:rsid w:val="00B479AD"/>
    <w:rsid w:val="00B47A7D"/>
    <w:rsid w:val="00B47BFF"/>
    <w:rsid w:val="00B47D61"/>
    <w:rsid w:val="00B47F87"/>
    <w:rsid w:val="00B50108"/>
    <w:rsid w:val="00B50197"/>
    <w:rsid w:val="00B502EC"/>
    <w:rsid w:val="00B50322"/>
    <w:rsid w:val="00B50364"/>
    <w:rsid w:val="00B5038E"/>
    <w:rsid w:val="00B50407"/>
    <w:rsid w:val="00B504BF"/>
    <w:rsid w:val="00B509DD"/>
    <w:rsid w:val="00B50AD4"/>
    <w:rsid w:val="00B50B1B"/>
    <w:rsid w:val="00B50B9C"/>
    <w:rsid w:val="00B50C09"/>
    <w:rsid w:val="00B50C20"/>
    <w:rsid w:val="00B50C75"/>
    <w:rsid w:val="00B50DF1"/>
    <w:rsid w:val="00B50F76"/>
    <w:rsid w:val="00B51122"/>
    <w:rsid w:val="00B51236"/>
    <w:rsid w:val="00B51386"/>
    <w:rsid w:val="00B51669"/>
    <w:rsid w:val="00B516DE"/>
    <w:rsid w:val="00B5174E"/>
    <w:rsid w:val="00B517FF"/>
    <w:rsid w:val="00B5185A"/>
    <w:rsid w:val="00B518F9"/>
    <w:rsid w:val="00B5199B"/>
    <w:rsid w:val="00B51AD9"/>
    <w:rsid w:val="00B51B51"/>
    <w:rsid w:val="00B51C1F"/>
    <w:rsid w:val="00B51D6F"/>
    <w:rsid w:val="00B51D93"/>
    <w:rsid w:val="00B51D9E"/>
    <w:rsid w:val="00B51DB2"/>
    <w:rsid w:val="00B51E96"/>
    <w:rsid w:val="00B51EA6"/>
    <w:rsid w:val="00B51F39"/>
    <w:rsid w:val="00B5204C"/>
    <w:rsid w:val="00B52078"/>
    <w:rsid w:val="00B5220C"/>
    <w:rsid w:val="00B52261"/>
    <w:rsid w:val="00B52307"/>
    <w:rsid w:val="00B5246C"/>
    <w:rsid w:val="00B5250F"/>
    <w:rsid w:val="00B5256B"/>
    <w:rsid w:val="00B526A2"/>
    <w:rsid w:val="00B526AD"/>
    <w:rsid w:val="00B5271B"/>
    <w:rsid w:val="00B5291F"/>
    <w:rsid w:val="00B52AB1"/>
    <w:rsid w:val="00B52B9F"/>
    <w:rsid w:val="00B52C57"/>
    <w:rsid w:val="00B52D1F"/>
    <w:rsid w:val="00B52D79"/>
    <w:rsid w:val="00B52DA8"/>
    <w:rsid w:val="00B53017"/>
    <w:rsid w:val="00B5310D"/>
    <w:rsid w:val="00B531AA"/>
    <w:rsid w:val="00B5323A"/>
    <w:rsid w:val="00B532AB"/>
    <w:rsid w:val="00B534B3"/>
    <w:rsid w:val="00B53601"/>
    <w:rsid w:val="00B5365E"/>
    <w:rsid w:val="00B537B9"/>
    <w:rsid w:val="00B53852"/>
    <w:rsid w:val="00B53970"/>
    <w:rsid w:val="00B53A36"/>
    <w:rsid w:val="00B53CAD"/>
    <w:rsid w:val="00B53D16"/>
    <w:rsid w:val="00B53D7D"/>
    <w:rsid w:val="00B53F7B"/>
    <w:rsid w:val="00B5405C"/>
    <w:rsid w:val="00B540EE"/>
    <w:rsid w:val="00B541CF"/>
    <w:rsid w:val="00B541F8"/>
    <w:rsid w:val="00B542DC"/>
    <w:rsid w:val="00B543F8"/>
    <w:rsid w:val="00B54477"/>
    <w:rsid w:val="00B54528"/>
    <w:rsid w:val="00B54530"/>
    <w:rsid w:val="00B546F2"/>
    <w:rsid w:val="00B5473F"/>
    <w:rsid w:val="00B54742"/>
    <w:rsid w:val="00B547BC"/>
    <w:rsid w:val="00B54A0A"/>
    <w:rsid w:val="00B54AEE"/>
    <w:rsid w:val="00B54BD8"/>
    <w:rsid w:val="00B54C0D"/>
    <w:rsid w:val="00B54C51"/>
    <w:rsid w:val="00B54DB5"/>
    <w:rsid w:val="00B54DFB"/>
    <w:rsid w:val="00B54F5A"/>
    <w:rsid w:val="00B550E3"/>
    <w:rsid w:val="00B55109"/>
    <w:rsid w:val="00B5512C"/>
    <w:rsid w:val="00B55214"/>
    <w:rsid w:val="00B55533"/>
    <w:rsid w:val="00B5559C"/>
    <w:rsid w:val="00B555E2"/>
    <w:rsid w:val="00B55677"/>
    <w:rsid w:val="00B55737"/>
    <w:rsid w:val="00B557C4"/>
    <w:rsid w:val="00B55898"/>
    <w:rsid w:val="00B55977"/>
    <w:rsid w:val="00B55B33"/>
    <w:rsid w:val="00B55B44"/>
    <w:rsid w:val="00B55BA6"/>
    <w:rsid w:val="00B55C80"/>
    <w:rsid w:val="00B55CD6"/>
    <w:rsid w:val="00B55E01"/>
    <w:rsid w:val="00B55E95"/>
    <w:rsid w:val="00B55ED4"/>
    <w:rsid w:val="00B56112"/>
    <w:rsid w:val="00B562D8"/>
    <w:rsid w:val="00B562E2"/>
    <w:rsid w:val="00B56308"/>
    <w:rsid w:val="00B564DA"/>
    <w:rsid w:val="00B565AC"/>
    <w:rsid w:val="00B565E8"/>
    <w:rsid w:val="00B56608"/>
    <w:rsid w:val="00B56727"/>
    <w:rsid w:val="00B56785"/>
    <w:rsid w:val="00B56834"/>
    <w:rsid w:val="00B568D7"/>
    <w:rsid w:val="00B5693E"/>
    <w:rsid w:val="00B56971"/>
    <w:rsid w:val="00B56AE3"/>
    <w:rsid w:val="00B56AE7"/>
    <w:rsid w:val="00B56BEA"/>
    <w:rsid w:val="00B56D14"/>
    <w:rsid w:val="00B56D72"/>
    <w:rsid w:val="00B56D7A"/>
    <w:rsid w:val="00B56DBE"/>
    <w:rsid w:val="00B56F63"/>
    <w:rsid w:val="00B56F90"/>
    <w:rsid w:val="00B57048"/>
    <w:rsid w:val="00B57055"/>
    <w:rsid w:val="00B5727E"/>
    <w:rsid w:val="00B57311"/>
    <w:rsid w:val="00B5739E"/>
    <w:rsid w:val="00B573A8"/>
    <w:rsid w:val="00B573F0"/>
    <w:rsid w:val="00B575C5"/>
    <w:rsid w:val="00B5766F"/>
    <w:rsid w:val="00B576A7"/>
    <w:rsid w:val="00B57746"/>
    <w:rsid w:val="00B57747"/>
    <w:rsid w:val="00B57825"/>
    <w:rsid w:val="00B57981"/>
    <w:rsid w:val="00B57C21"/>
    <w:rsid w:val="00B57E43"/>
    <w:rsid w:val="00B57E4F"/>
    <w:rsid w:val="00B57F32"/>
    <w:rsid w:val="00B57FC3"/>
    <w:rsid w:val="00B60207"/>
    <w:rsid w:val="00B6036D"/>
    <w:rsid w:val="00B60507"/>
    <w:rsid w:val="00B605CF"/>
    <w:rsid w:val="00B60612"/>
    <w:rsid w:val="00B60618"/>
    <w:rsid w:val="00B606CE"/>
    <w:rsid w:val="00B60711"/>
    <w:rsid w:val="00B6089A"/>
    <w:rsid w:val="00B6096C"/>
    <w:rsid w:val="00B609DF"/>
    <w:rsid w:val="00B60B64"/>
    <w:rsid w:val="00B60B8F"/>
    <w:rsid w:val="00B60B9D"/>
    <w:rsid w:val="00B60C0F"/>
    <w:rsid w:val="00B60C10"/>
    <w:rsid w:val="00B60C59"/>
    <w:rsid w:val="00B60E27"/>
    <w:rsid w:val="00B61037"/>
    <w:rsid w:val="00B61175"/>
    <w:rsid w:val="00B61389"/>
    <w:rsid w:val="00B61518"/>
    <w:rsid w:val="00B61587"/>
    <w:rsid w:val="00B615A6"/>
    <w:rsid w:val="00B61607"/>
    <w:rsid w:val="00B6172D"/>
    <w:rsid w:val="00B6175A"/>
    <w:rsid w:val="00B618D2"/>
    <w:rsid w:val="00B618FD"/>
    <w:rsid w:val="00B61C4A"/>
    <w:rsid w:val="00B61D66"/>
    <w:rsid w:val="00B61DED"/>
    <w:rsid w:val="00B61E2F"/>
    <w:rsid w:val="00B61F1A"/>
    <w:rsid w:val="00B62061"/>
    <w:rsid w:val="00B620B7"/>
    <w:rsid w:val="00B62124"/>
    <w:rsid w:val="00B62168"/>
    <w:rsid w:val="00B621B5"/>
    <w:rsid w:val="00B62457"/>
    <w:rsid w:val="00B625A6"/>
    <w:rsid w:val="00B63078"/>
    <w:rsid w:val="00B63176"/>
    <w:rsid w:val="00B631B8"/>
    <w:rsid w:val="00B631DC"/>
    <w:rsid w:val="00B631F9"/>
    <w:rsid w:val="00B63245"/>
    <w:rsid w:val="00B63260"/>
    <w:rsid w:val="00B63291"/>
    <w:rsid w:val="00B63408"/>
    <w:rsid w:val="00B63442"/>
    <w:rsid w:val="00B635F9"/>
    <w:rsid w:val="00B63653"/>
    <w:rsid w:val="00B63733"/>
    <w:rsid w:val="00B6375A"/>
    <w:rsid w:val="00B637B2"/>
    <w:rsid w:val="00B6382B"/>
    <w:rsid w:val="00B63896"/>
    <w:rsid w:val="00B63B46"/>
    <w:rsid w:val="00B63E7B"/>
    <w:rsid w:val="00B63EC4"/>
    <w:rsid w:val="00B63FBE"/>
    <w:rsid w:val="00B63FC6"/>
    <w:rsid w:val="00B6410B"/>
    <w:rsid w:val="00B642C5"/>
    <w:rsid w:val="00B6455C"/>
    <w:rsid w:val="00B64595"/>
    <w:rsid w:val="00B6465F"/>
    <w:rsid w:val="00B64673"/>
    <w:rsid w:val="00B64719"/>
    <w:rsid w:val="00B648E3"/>
    <w:rsid w:val="00B64969"/>
    <w:rsid w:val="00B64A49"/>
    <w:rsid w:val="00B64CF2"/>
    <w:rsid w:val="00B64D27"/>
    <w:rsid w:val="00B64EB3"/>
    <w:rsid w:val="00B64EB5"/>
    <w:rsid w:val="00B64FE4"/>
    <w:rsid w:val="00B653FA"/>
    <w:rsid w:val="00B654E1"/>
    <w:rsid w:val="00B655C3"/>
    <w:rsid w:val="00B656CB"/>
    <w:rsid w:val="00B658E6"/>
    <w:rsid w:val="00B658E7"/>
    <w:rsid w:val="00B65BF0"/>
    <w:rsid w:val="00B65C08"/>
    <w:rsid w:val="00B65C5C"/>
    <w:rsid w:val="00B65EB4"/>
    <w:rsid w:val="00B65F7C"/>
    <w:rsid w:val="00B6607D"/>
    <w:rsid w:val="00B661EE"/>
    <w:rsid w:val="00B6635F"/>
    <w:rsid w:val="00B663A2"/>
    <w:rsid w:val="00B6652A"/>
    <w:rsid w:val="00B66574"/>
    <w:rsid w:val="00B6663D"/>
    <w:rsid w:val="00B666FE"/>
    <w:rsid w:val="00B66785"/>
    <w:rsid w:val="00B6688E"/>
    <w:rsid w:val="00B66BB7"/>
    <w:rsid w:val="00B66E44"/>
    <w:rsid w:val="00B66EE8"/>
    <w:rsid w:val="00B6723A"/>
    <w:rsid w:val="00B672A1"/>
    <w:rsid w:val="00B67397"/>
    <w:rsid w:val="00B67523"/>
    <w:rsid w:val="00B67591"/>
    <w:rsid w:val="00B6765C"/>
    <w:rsid w:val="00B67691"/>
    <w:rsid w:val="00B6780E"/>
    <w:rsid w:val="00B67861"/>
    <w:rsid w:val="00B678C3"/>
    <w:rsid w:val="00B67A2D"/>
    <w:rsid w:val="00B67A2E"/>
    <w:rsid w:val="00B67A53"/>
    <w:rsid w:val="00B67B42"/>
    <w:rsid w:val="00B67CC6"/>
    <w:rsid w:val="00B67DA7"/>
    <w:rsid w:val="00B67EA7"/>
    <w:rsid w:val="00B67F37"/>
    <w:rsid w:val="00B67F8B"/>
    <w:rsid w:val="00B67F9B"/>
    <w:rsid w:val="00B7020C"/>
    <w:rsid w:val="00B70295"/>
    <w:rsid w:val="00B70410"/>
    <w:rsid w:val="00B70518"/>
    <w:rsid w:val="00B7052C"/>
    <w:rsid w:val="00B70974"/>
    <w:rsid w:val="00B709BA"/>
    <w:rsid w:val="00B70AB6"/>
    <w:rsid w:val="00B70BDC"/>
    <w:rsid w:val="00B70C85"/>
    <w:rsid w:val="00B70D7D"/>
    <w:rsid w:val="00B70DF6"/>
    <w:rsid w:val="00B70E2F"/>
    <w:rsid w:val="00B70EC1"/>
    <w:rsid w:val="00B71078"/>
    <w:rsid w:val="00B711D2"/>
    <w:rsid w:val="00B711E7"/>
    <w:rsid w:val="00B71212"/>
    <w:rsid w:val="00B7121C"/>
    <w:rsid w:val="00B71312"/>
    <w:rsid w:val="00B71388"/>
    <w:rsid w:val="00B7138A"/>
    <w:rsid w:val="00B71406"/>
    <w:rsid w:val="00B71580"/>
    <w:rsid w:val="00B718F2"/>
    <w:rsid w:val="00B71AA5"/>
    <w:rsid w:val="00B71AA9"/>
    <w:rsid w:val="00B71AE9"/>
    <w:rsid w:val="00B71B25"/>
    <w:rsid w:val="00B71C65"/>
    <w:rsid w:val="00B71CB6"/>
    <w:rsid w:val="00B71E2F"/>
    <w:rsid w:val="00B72040"/>
    <w:rsid w:val="00B720CE"/>
    <w:rsid w:val="00B720E9"/>
    <w:rsid w:val="00B721A3"/>
    <w:rsid w:val="00B7230B"/>
    <w:rsid w:val="00B72533"/>
    <w:rsid w:val="00B72571"/>
    <w:rsid w:val="00B7259B"/>
    <w:rsid w:val="00B7265A"/>
    <w:rsid w:val="00B726CA"/>
    <w:rsid w:val="00B727BE"/>
    <w:rsid w:val="00B72C1C"/>
    <w:rsid w:val="00B72DB9"/>
    <w:rsid w:val="00B72E2D"/>
    <w:rsid w:val="00B72F0D"/>
    <w:rsid w:val="00B72FA7"/>
    <w:rsid w:val="00B7304C"/>
    <w:rsid w:val="00B73097"/>
    <w:rsid w:val="00B73105"/>
    <w:rsid w:val="00B73123"/>
    <w:rsid w:val="00B7317E"/>
    <w:rsid w:val="00B7341F"/>
    <w:rsid w:val="00B73643"/>
    <w:rsid w:val="00B7365C"/>
    <w:rsid w:val="00B73683"/>
    <w:rsid w:val="00B739ED"/>
    <w:rsid w:val="00B73A11"/>
    <w:rsid w:val="00B73AA9"/>
    <w:rsid w:val="00B73AB2"/>
    <w:rsid w:val="00B73C63"/>
    <w:rsid w:val="00B73C6C"/>
    <w:rsid w:val="00B73E53"/>
    <w:rsid w:val="00B73E9D"/>
    <w:rsid w:val="00B73EF9"/>
    <w:rsid w:val="00B741AB"/>
    <w:rsid w:val="00B74244"/>
    <w:rsid w:val="00B748DF"/>
    <w:rsid w:val="00B749FC"/>
    <w:rsid w:val="00B74AE9"/>
    <w:rsid w:val="00B74C06"/>
    <w:rsid w:val="00B74C17"/>
    <w:rsid w:val="00B74C72"/>
    <w:rsid w:val="00B74D42"/>
    <w:rsid w:val="00B74D99"/>
    <w:rsid w:val="00B74E22"/>
    <w:rsid w:val="00B74E25"/>
    <w:rsid w:val="00B74EB1"/>
    <w:rsid w:val="00B74F31"/>
    <w:rsid w:val="00B7508A"/>
    <w:rsid w:val="00B7520D"/>
    <w:rsid w:val="00B75289"/>
    <w:rsid w:val="00B7532C"/>
    <w:rsid w:val="00B75467"/>
    <w:rsid w:val="00B754B0"/>
    <w:rsid w:val="00B755B5"/>
    <w:rsid w:val="00B755F6"/>
    <w:rsid w:val="00B757E8"/>
    <w:rsid w:val="00B75807"/>
    <w:rsid w:val="00B75A0B"/>
    <w:rsid w:val="00B75AA6"/>
    <w:rsid w:val="00B75BE8"/>
    <w:rsid w:val="00B75D03"/>
    <w:rsid w:val="00B75D16"/>
    <w:rsid w:val="00B75DF0"/>
    <w:rsid w:val="00B75EAC"/>
    <w:rsid w:val="00B76131"/>
    <w:rsid w:val="00B761C5"/>
    <w:rsid w:val="00B76203"/>
    <w:rsid w:val="00B76234"/>
    <w:rsid w:val="00B7638C"/>
    <w:rsid w:val="00B763A0"/>
    <w:rsid w:val="00B766B8"/>
    <w:rsid w:val="00B76773"/>
    <w:rsid w:val="00B76792"/>
    <w:rsid w:val="00B768CB"/>
    <w:rsid w:val="00B76A10"/>
    <w:rsid w:val="00B76A46"/>
    <w:rsid w:val="00B76C75"/>
    <w:rsid w:val="00B76ECD"/>
    <w:rsid w:val="00B77054"/>
    <w:rsid w:val="00B77069"/>
    <w:rsid w:val="00B7715D"/>
    <w:rsid w:val="00B77173"/>
    <w:rsid w:val="00B77187"/>
    <w:rsid w:val="00B7723E"/>
    <w:rsid w:val="00B7732E"/>
    <w:rsid w:val="00B774FE"/>
    <w:rsid w:val="00B77595"/>
    <w:rsid w:val="00B775A5"/>
    <w:rsid w:val="00B77604"/>
    <w:rsid w:val="00B776C6"/>
    <w:rsid w:val="00B7781E"/>
    <w:rsid w:val="00B77859"/>
    <w:rsid w:val="00B778FC"/>
    <w:rsid w:val="00B7790E"/>
    <w:rsid w:val="00B7793E"/>
    <w:rsid w:val="00B7795B"/>
    <w:rsid w:val="00B77B6B"/>
    <w:rsid w:val="00B77B9F"/>
    <w:rsid w:val="00B77C44"/>
    <w:rsid w:val="00B77D08"/>
    <w:rsid w:val="00B77D55"/>
    <w:rsid w:val="00B77DA1"/>
    <w:rsid w:val="00B77F6B"/>
    <w:rsid w:val="00B77F71"/>
    <w:rsid w:val="00B77FE1"/>
    <w:rsid w:val="00B80179"/>
    <w:rsid w:val="00B8021A"/>
    <w:rsid w:val="00B8026E"/>
    <w:rsid w:val="00B802AC"/>
    <w:rsid w:val="00B80367"/>
    <w:rsid w:val="00B8042C"/>
    <w:rsid w:val="00B8044D"/>
    <w:rsid w:val="00B804AC"/>
    <w:rsid w:val="00B804D6"/>
    <w:rsid w:val="00B8054A"/>
    <w:rsid w:val="00B8068E"/>
    <w:rsid w:val="00B80713"/>
    <w:rsid w:val="00B809C4"/>
    <w:rsid w:val="00B80BBE"/>
    <w:rsid w:val="00B80C01"/>
    <w:rsid w:val="00B80FD1"/>
    <w:rsid w:val="00B81052"/>
    <w:rsid w:val="00B810CB"/>
    <w:rsid w:val="00B81237"/>
    <w:rsid w:val="00B8143A"/>
    <w:rsid w:val="00B8146E"/>
    <w:rsid w:val="00B814C8"/>
    <w:rsid w:val="00B81674"/>
    <w:rsid w:val="00B8173B"/>
    <w:rsid w:val="00B818D0"/>
    <w:rsid w:val="00B81B27"/>
    <w:rsid w:val="00B81B81"/>
    <w:rsid w:val="00B81C2B"/>
    <w:rsid w:val="00B81D47"/>
    <w:rsid w:val="00B821E4"/>
    <w:rsid w:val="00B8231D"/>
    <w:rsid w:val="00B823E9"/>
    <w:rsid w:val="00B824A4"/>
    <w:rsid w:val="00B82518"/>
    <w:rsid w:val="00B8255C"/>
    <w:rsid w:val="00B825F1"/>
    <w:rsid w:val="00B82674"/>
    <w:rsid w:val="00B82700"/>
    <w:rsid w:val="00B827B5"/>
    <w:rsid w:val="00B827DB"/>
    <w:rsid w:val="00B828FA"/>
    <w:rsid w:val="00B82954"/>
    <w:rsid w:val="00B82961"/>
    <w:rsid w:val="00B82992"/>
    <w:rsid w:val="00B82A0B"/>
    <w:rsid w:val="00B82C03"/>
    <w:rsid w:val="00B82C06"/>
    <w:rsid w:val="00B82C7E"/>
    <w:rsid w:val="00B82D09"/>
    <w:rsid w:val="00B82E59"/>
    <w:rsid w:val="00B82E9E"/>
    <w:rsid w:val="00B830B0"/>
    <w:rsid w:val="00B83116"/>
    <w:rsid w:val="00B83252"/>
    <w:rsid w:val="00B83306"/>
    <w:rsid w:val="00B8338C"/>
    <w:rsid w:val="00B83479"/>
    <w:rsid w:val="00B8347B"/>
    <w:rsid w:val="00B834B1"/>
    <w:rsid w:val="00B834C0"/>
    <w:rsid w:val="00B83591"/>
    <w:rsid w:val="00B83793"/>
    <w:rsid w:val="00B837F9"/>
    <w:rsid w:val="00B839A0"/>
    <w:rsid w:val="00B839BE"/>
    <w:rsid w:val="00B83BF5"/>
    <w:rsid w:val="00B83BF9"/>
    <w:rsid w:val="00B83C19"/>
    <w:rsid w:val="00B83C46"/>
    <w:rsid w:val="00B83DAE"/>
    <w:rsid w:val="00B83DBC"/>
    <w:rsid w:val="00B84073"/>
    <w:rsid w:val="00B8408D"/>
    <w:rsid w:val="00B840C4"/>
    <w:rsid w:val="00B8415D"/>
    <w:rsid w:val="00B8417E"/>
    <w:rsid w:val="00B841E2"/>
    <w:rsid w:val="00B842D6"/>
    <w:rsid w:val="00B84410"/>
    <w:rsid w:val="00B84688"/>
    <w:rsid w:val="00B846C6"/>
    <w:rsid w:val="00B847A0"/>
    <w:rsid w:val="00B84829"/>
    <w:rsid w:val="00B848FC"/>
    <w:rsid w:val="00B84AE7"/>
    <w:rsid w:val="00B84B8E"/>
    <w:rsid w:val="00B84BE0"/>
    <w:rsid w:val="00B84C64"/>
    <w:rsid w:val="00B84D1D"/>
    <w:rsid w:val="00B84D80"/>
    <w:rsid w:val="00B84DE7"/>
    <w:rsid w:val="00B84E01"/>
    <w:rsid w:val="00B84EEA"/>
    <w:rsid w:val="00B84FA2"/>
    <w:rsid w:val="00B85068"/>
    <w:rsid w:val="00B85126"/>
    <w:rsid w:val="00B851B7"/>
    <w:rsid w:val="00B851DF"/>
    <w:rsid w:val="00B8520A"/>
    <w:rsid w:val="00B85317"/>
    <w:rsid w:val="00B85360"/>
    <w:rsid w:val="00B857ED"/>
    <w:rsid w:val="00B8581E"/>
    <w:rsid w:val="00B858A6"/>
    <w:rsid w:val="00B8597B"/>
    <w:rsid w:val="00B85C4D"/>
    <w:rsid w:val="00B85CC6"/>
    <w:rsid w:val="00B85D94"/>
    <w:rsid w:val="00B85E65"/>
    <w:rsid w:val="00B85ECA"/>
    <w:rsid w:val="00B85EEE"/>
    <w:rsid w:val="00B85F03"/>
    <w:rsid w:val="00B85FA1"/>
    <w:rsid w:val="00B85FEE"/>
    <w:rsid w:val="00B861F1"/>
    <w:rsid w:val="00B86243"/>
    <w:rsid w:val="00B862C2"/>
    <w:rsid w:val="00B86412"/>
    <w:rsid w:val="00B8648B"/>
    <w:rsid w:val="00B8649B"/>
    <w:rsid w:val="00B86538"/>
    <w:rsid w:val="00B8659F"/>
    <w:rsid w:val="00B865A6"/>
    <w:rsid w:val="00B867C8"/>
    <w:rsid w:val="00B8688F"/>
    <w:rsid w:val="00B86893"/>
    <w:rsid w:val="00B868B6"/>
    <w:rsid w:val="00B8696C"/>
    <w:rsid w:val="00B86A0F"/>
    <w:rsid w:val="00B86AC0"/>
    <w:rsid w:val="00B86CA8"/>
    <w:rsid w:val="00B86D19"/>
    <w:rsid w:val="00B86EF8"/>
    <w:rsid w:val="00B86F72"/>
    <w:rsid w:val="00B86F86"/>
    <w:rsid w:val="00B87075"/>
    <w:rsid w:val="00B870BC"/>
    <w:rsid w:val="00B870D0"/>
    <w:rsid w:val="00B87172"/>
    <w:rsid w:val="00B87325"/>
    <w:rsid w:val="00B87569"/>
    <w:rsid w:val="00B87627"/>
    <w:rsid w:val="00B8783D"/>
    <w:rsid w:val="00B87AD6"/>
    <w:rsid w:val="00B87C08"/>
    <w:rsid w:val="00B87F40"/>
    <w:rsid w:val="00B90047"/>
    <w:rsid w:val="00B90262"/>
    <w:rsid w:val="00B902C5"/>
    <w:rsid w:val="00B903C2"/>
    <w:rsid w:val="00B903E3"/>
    <w:rsid w:val="00B90448"/>
    <w:rsid w:val="00B9049A"/>
    <w:rsid w:val="00B90551"/>
    <w:rsid w:val="00B90711"/>
    <w:rsid w:val="00B9079D"/>
    <w:rsid w:val="00B907B8"/>
    <w:rsid w:val="00B907D8"/>
    <w:rsid w:val="00B9099D"/>
    <w:rsid w:val="00B909F7"/>
    <w:rsid w:val="00B90A18"/>
    <w:rsid w:val="00B90EB3"/>
    <w:rsid w:val="00B90EBB"/>
    <w:rsid w:val="00B90F38"/>
    <w:rsid w:val="00B90FCE"/>
    <w:rsid w:val="00B910BF"/>
    <w:rsid w:val="00B91111"/>
    <w:rsid w:val="00B91144"/>
    <w:rsid w:val="00B9114E"/>
    <w:rsid w:val="00B91151"/>
    <w:rsid w:val="00B91372"/>
    <w:rsid w:val="00B913F8"/>
    <w:rsid w:val="00B914E2"/>
    <w:rsid w:val="00B91511"/>
    <w:rsid w:val="00B91513"/>
    <w:rsid w:val="00B9162D"/>
    <w:rsid w:val="00B9168E"/>
    <w:rsid w:val="00B91693"/>
    <w:rsid w:val="00B91731"/>
    <w:rsid w:val="00B917D0"/>
    <w:rsid w:val="00B918F5"/>
    <w:rsid w:val="00B9195D"/>
    <w:rsid w:val="00B919E7"/>
    <w:rsid w:val="00B91A48"/>
    <w:rsid w:val="00B91BB2"/>
    <w:rsid w:val="00B91C92"/>
    <w:rsid w:val="00B91CB0"/>
    <w:rsid w:val="00B91E0A"/>
    <w:rsid w:val="00B921FF"/>
    <w:rsid w:val="00B92234"/>
    <w:rsid w:val="00B92868"/>
    <w:rsid w:val="00B929F4"/>
    <w:rsid w:val="00B92AD8"/>
    <w:rsid w:val="00B92AEE"/>
    <w:rsid w:val="00B92BBF"/>
    <w:rsid w:val="00B92BCA"/>
    <w:rsid w:val="00B92CF3"/>
    <w:rsid w:val="00B92E72"/>
    <w:rsid w:val="00B92FB8"/>
    <w:rsid w:val="00B93088"/>
    <w:rsid w:val="00B93187"/>
    <w:rsid w:val="00B932E2"/>
    <w:rsid w:val="00B932E9"/>
    <w:rsid w:val="00B93365"/>
    <w:rsid w:val="00B933AC"/>
    <w:rsid w:val="00B933DC"/>
    <w:rsid w:val="00B93474"/>
    <w:rsid w:val="00B93827"/>
    <w:rsid w:val="00B93907"/>
    <w:rsid w:val="00B9390D"/>
    <w:rsid w:val="00B939DB"/>
    <w:rsid w:val="00B93B78"/>
    <w:rsid w:val="00B93C15"/>
    <w:rsid w:val="00B93C1A"/>
    <w:rsid w:val="00B93D0B"/>
    <w:rsid w:val="00B93E36"/>
    <w:rsid w:val="00B93F05"/>
    <w:rsid w:val="00B9407A"/>
    <w:rsid w:val="00B9417B"/>
    <w:rsid w:val="00B941FF"/>
    <w:rsid w:val="00B94308"/>
    <w:rsid w:val="00B94320"/>
    <w:rsid w:val="00B94337"/>
    <w:rsid w:val="00B94472"/>
    <w:rsid w:val="00B9447E"/>
    <w:rsid w:val="00B944CF"/>
    <w:rsid w:val="00B94531"/>
    <w:rsid w:val="00B945C3"/>
    <w:rsid w:val="00B9462E"/>
    <w:rsid w:val="00B94640"/>
    <w:rsid w:val="00B9487F"/>
    <w:rsid w:val="00B948C7"/>
    <w:rsid w:val="00B94AC3"/>
    <w:rsid w:val="00B94B28"/>
    <w:rsid w:val="00B94C8E"/>
    <w:rsid w:val="00B94CA3"/>
    <w:rsid w:val="00B94D99"/>
    <w:rsid w:val="00B94E5A"/>
    <w:rsid w:val="00B94E5B"/>
    <w:rsid w:val="00B94E68"/>
    <w:rsid w:val="00B94FD0"/>
    <w:rsid w:val="00B95014"/>
    <w:rsid w:val="00B950CE"/>
    <w:rsid w:val="00B9533D"/>
    <w:rsid w:val="00B9536C"/>
    <w:rsid w:val="00B9552D"/>
    <w:rsid w:val="00B95633"/>
    <w:rsid w:val="00B956CD"/>
    <w:rsid w:val="00B95862"/>
    <w:rsid w:val="00B958A1"/>
    <w:rsid w:val="00B959CB"/>
    <w:rsid w:val="00B95B5C"/>
    <w:rsid w:val="00B95D51"/>
    <w:rsid w:val="00B95D6B"/>
    <w:rsid w:val="00B95E11"/>
    <w:rsid w:val="00B95F31"/>
    <w:rsid w:val="00B95FD1"/>
    <w:rsid w:val="00B96114"/>
    <w:rsid w:val="00B962FC"/>
    <w:rsid w:val="00B96374"/>
    <w:rsid w:val="00B96387"/>
    <w:rsid w:val="00B9686B"/>
    <w:rsid w:val="00B9695D"/>
    <w:rsid w:val="00B969D2"/>
    <w:rsid w:val="00B96A2B"/>
    <w:rsid w:val="00B96B79"/>
    <w:rsid w:val="00B96BB7"/>
    <w:rsid w:val="00B96D4C"/>
    <w:rsid w:val="00B96F09"/>
    <w:rsid w:val="00B96F9D"/>
    <w:rsid w:val="00B96FD3"/>
    <w:rsid w:val="00B970D1"/>
    <w:rsid w:val="00B97272"/>
    <w:rsid w:val="00B975F2"/>
    <w:rsid w:val="00B976AD"/>
    <w:rsid w:val="00B97702"/>
    <w:rsid w:val="00B977A7"/>
    <w:rsid w:val="00B97AD1"/>
    <w:rsid w:val="00B97B43"/>
    <w:rsid w:val="00B97B5E"/>
    <w:rsid w:val="00B97BEC"/>
    <w:rsid w:val="00B97CF1"/>
    <w:rsid w:val="00B97E32"/>
    <w:rsid w:val="00B97E5D"/>
    <w:rsid w:val="00B97F1A"/>
    <w:rsid w:val="00BA006F"/>
    <w:rsid w:val="00BA02AE"/>
    <w:rsid w:val="00BA03F3"/>
    <w:rsid w:val="00BA045A"/>
    <w:rsid w:val="00BA0498"/>
    <w:rsid w:val="00BA057A"/>
    <w:rsid w:val="00BA05F4"/>
    <w:rsid w:val="00BA0728"/>
    <w:rsid w:val="00BA0A3C"/>
    <w:rsid w:val="00BA0BD7"/>
    <w:rsid w:val="00BA0C1A"/>
    <w:rsid w:val="00BA0CFD"/>
    <w:rsid w:val="00BA0E12"/>
    <w:rsid w:val="00BA0EB1"/>
    <w:rsid w:val="00BA0F41"/>
    <w:rsid w:val="00BA0F9A"/>
    <w:rsid w:val="00BA0FAB"/>
    <w:rsid w:val="00BA1024"/>
    <w:rsid w:val="00BA114B"/>
    <w:rsid w:val="00BA1179"/>
    <w:rsid w:val="00BA1195"/>
    <w:rsid w:val="00BA1266"/>
    <w:rsid w:val="00BA1278"/>
    <w:rsid w:val="00BA1285"/>
    <w:rsid w:val="00BA1326"/>
    <w:rsid w:val="00BA1632"/>
    <w:rsid w:val="00BA17D8"/>
    <w:rsid w:val="00BA19EF"/>
    <w:rsid w:val="00BA1B5A"/>
    <w:rsid w:val="00BA1CD3"/>
    <w:rsid w:val="00BA1CE6"/>
    <w:rsid w:val="00BA1E07"/>
    <w:rsid w:val="00BA1E9A"/>
    <w:rsid w:val="00BA1F01"/>
    <w:rsid w:val="00BA202F"/>
    <w:rsid w:val="00BA2143"/>
    <w:rsid w:val="00BA2171"/>
    <w:rsid w:val="00BA2177"/>
    <w:rsid w:val="00BA2228"/>
    <w:rsid w:val="00BA2241"/>
    <w:rsid w:val="00BA224D"/>
    <w:rsid w:val="00BA23B1"/>
    <w:rsid w:val="00BA242E"/>
    <w:rsid w:val="00BA2530"/>
    <w:rsid w:val="00BA26C7"/>
    <w:rsid w:val="00BA26CB"/>
    <w:rsid w:val="00BA2760"/>
    <w:rsid w:val="00BA27E5"/>
    <w:rsid w:val="00BA27E9"/>
    <w:rsid w:val="00BA2886"/>
    <w:rsid w:val="00BA28F7"/>
    <w:rsid w:val="00BA29BF"/>
    <w:rsid w:val="00BA2A05"/>
    <w:rsid w:val="00BA2A0A"/>
    <w:rsid w:val="00BA2C18"/>
    <w:rsid w:val="00BA2C39"/>
    <w:rsid w:val="00BA2E35"/>
    <w:rsid w:val="00BA2E51"/>
    <w:rsid w:val="00BA2ED6"/>
    <w:rsid w:val="00BA2EE5"/>
    <w:rsid w:val="00BA3047"/>
    <w:rsid w:val="00BA30DA"/>
    <w:rsid w:val="00BA3117"/>
    <w:rsid w:val="00BA33B5"/>
    <w:rsid w:val="00BA34B7"/>
    <w:rsid w:val="00BA35F7"/>
    <w:rsid w:val="00BA3649"/>
    <w:rsid w:val="00BA369C"/>
    <w:rsid w:val="00BA36E9"/>
    <w:rsid w:val="00BA3725"/>
    <w:rsid w:val="00BA378B"/>
    <w:rsid w:val="00BA37FE"/>
    <w:rsid w:val="00BA392A"/>
    <w:rsid w:val="00BA3BE7"/>
    <w:rsid w:val="00BA3BEB"/>
    <w:rsid w:val="00BA3D42"/>
    <w:rsid w:val="00BA3FA2"/>
    <w:rsid w:val="00BA41C9"/>
    <w:rsid w:val="00BA4277"/>
    <w:rsid w:val="00BA44E0"/>
    <w:rsid w:val="00BA4568"/>
    <w:rsid w:val="00BA45EF"/>
    <w:rsid w:val="00BA4624"/>
    <w:rsid w:val="00BA465B"/>
    <w:rsid w:val="00BA473F"/>
    <w:rsid w:val="00BA4877"/>
    <w:rsid w:val="00BA48FF"/>
    <w:rsid w:val="00BA4918"/>
    <w:rsid w:val="00BA49F5"/>
    <w:rsid w:val="00BA4B36"/>
    <w:rsid w:val="00BA4E9A"/>
    <w:rsid w:val="00BA5149"/>
    <w:rsid w:val="00BA543A"/>
    <w:rsid w:val="00BA54B6"/>
    <w:rsid w:val="00BA5597"/>
    <w:rsid w:val="00BA57E5"/>
    <w:rsid w:val="00BA595A"/>
    <w:rsid w:val="00BA5C2B"/>
    <w:rsid w:val="00BA5CF2"/>
    <w:rsid w:val="00BA5DB3"/>
    <w:rsid w:val="00BA5E54"/>
    <w:rsid w:val="00BA5E7A"/>
    <w:rsid w:val="00BA5EF9"/>
    <w:rsid w:val="00BA6047"/>
    <w:rsid w:val="00BA611C"/>
    <w:rsid w:val="00BA61C7"/>
    <w:rsid w:val="00BA6282"/>
    <w:rsid w:val="00BA63BF"/>
    <w:rsid w:val="00BA641E"/>
    <w:rsid w:val="00BA6571"/>
    <w:rsid w:val="00BA668D"/>
    <w:rsid w:val="00BA670C"/>
    <w:rsid w:val="00BA6847"/>
    <w:rsid w:val="00BA690E"/>
    <w:rsid w:val="00BA6ADD"/>
    <w:rsid w:val="00BA6B6C"/>
    <w:rsid w:val="00BA6D0D"/>
    <w:rsid w:val="00BA6DC8"/>
    <w:rsid w:val="00BA6F1D"/>
    <w:rsid w:val="00BA6FA4"/>
    <w:rsid w:val="00BA6FD6"/>
    <w:rsid w:val="00BA7103"/>
    <w:rsid w:val="00BA714D"/>
    <w:rsid w:val="00BA71D9"/>
    <w:rsid w:val="00BA71F8"/>
    <w:rsid w:val="00BA728F"/>
    <w:rsid w:val="00BA741E"/>
    <w:rsid w:val="00BA7542"/>
    <w:rsid w:val="00BA7585"/>
    <w:rsid w:val="00BA76AA"/>
    <w:rsid w:val="00BA7710"/>
    <w:rsid w:val="00BA773B"/>
    <w:rsid w:val="00BA787C"/>
    <w:rsid w:val="00BA7886"/>
    <w:rsid w:val="00BA78ED"/>
    <w:rsid w:val="00BA7A0A"/>
    <w:rsid w:val="00BA7A35"/>
    <w:rsid w:val="00BA7AA1"/>
    <w:rsid w:val="00BA7AB4"/>
    <w:rsid w:val="00BA7D6F"/>
    <w:rsid w:val="00BA7FD3"/>
    <w:rsid w:val="00BB000F"/>
    <w:rsid w:val="00BB00BC"/>
    <w:rsid w:val="00BB00E6"/>
    <w:rsid w:val="00BB02BE"/>
    <w:rsid w:val="00BB0414"/>
    <w:rsid w:val="00BB0485"/>
    <w:rsid w:val="00BB0543"/>
    <w:rsid w:val="00BB0571"/>
    <w:rsid w:val="00BB05D0"/>
    <w:rsid w:val="00BB081C"/>
    <w:rsid w:val="00BB0919"/>
    <w:rsid w:val="00BB0A37"/>
    <w:rsid w:val="00BB0BD7"/>
    <w:rsid w:val="00BB0C4F"/>
    <w:rsid w:val="00BB0DDA"/>
    <w:rsid w:val="00BB0DDF"/>
    <w:rsid w:val="00BB0DE6"/>
    <w:rsid w:val="00BB0E06"/>
    <w:rsid w:val="00BB0FB9"/>
    <w:rsid w:val="00BB1147"/>
    <w:rsid w:val="00BB133A"/>
    <w:rsid w:val="00BB1392"/>
    <w:rsid w:val="00BB14ED"/>
    <w:rsid w:val="00BB1559"/>
    <w:rsid w:val="00BB15B3"/>
    <w:rsid w:val="00BB1692"/>
    <w:rsid w:val="00BB17D6"/>
    <w:rsid w:val="00BB1A3A"/>
    <w:rsid w:val="00BB1AF4"/>
    <w:rsid w:val="00BB1E7A"/>
    <w:rsid w:val="00BB1FEC"/>
    <w:rsid w:val="00BB215B"/>
    <w:rsid w:val="00BB2307"/>
    <w:rsid w:val="00BB2345"/>
    <w:rsid w:val="00BB238F"/>
    <w:rsid w:val="00BB24E8"/>
    <w:rsid w:val="00BB2513"/>
    <w:rsid w:val="00BB2556"/>
    <w:rsid w:val="00BB255A"/>
    <w:rsid w:val="00BB2576"/>
    <w:rsid w:val="00BB269A"/>
    <w:rsid w:val="00BB26B7"/>
    <w:rsid w:val="00BB2B28"/>
    <w:rsid w:val="00BB2B2B"/>
    <w:rsid w:val="00BB2DD3"/>
    <w:rsid w:val="00BB3025"/>
    <w:rsid w:val="00BB30F0"/>
    <w:rsid w:val="00BB320F"/>
    <w:rsid w:val="00BB3386"/>
    <w:rsid w:val="00BB348F"/>
    <w:rsid w:val="00BB34C8"/>
    <w:rsid w:val="00BB3509"/>
    <w:rsid w:val="00BB3594"/>
    <w:rsid w:val="00BB36CE"/>
    <w:rsid w:val="00BB373E"/>
    <w:rsid w:val="00BB381B"/>
    <w:rsid w:val="00BB3A9A"/>
    <w:rsid w:val="00BB3AC1"/>
    <w:rsid w:val="00BB3BD8"/>
    <w:rsid w:val="00BB3D09"/>
    <w:rsid w:val="00BB3D88"/>
    <w:rsid w:val="00BB3E98"/>
    <w:rsid w:val="00BB405E"/>
    <w:rsid w:val="00BB40A9"/>
    <w:rsid w:val="00BB412A"/>
    <w:rsid w:val="00BB421A"/>
    <w:rsid w:val="00BB4442"/>
    <w:rsid w:val="00BB484E"/>
    <w:rsid w:val="00BB48D7"/>
    <w:rsid w:val="00BB4952"/>
    <w:rsid w:val="00BB4B7B"/>
    <w:rsid w:val="00BB4E3A"/>
    <w:rsid w:val="00BB4E60"/>
    <w:rsid w:val="00BB5185"/>
    <w:rsid w:val="00BB51B6"/>
    <w:rsid w:val="00BB51DC"/>
    <w:rsid w:val="00BB5291"/>
    <w:rsid w:val="00BB52C9"/>
    <w:rsid w:val="00BB5330"/>
    <w:rsid w:val="00BB535C"/>
    <w:rsid w:val="00BB552F"/>
    <w:rsid w:val="00BB5565"/>
    <w:rsid w:val="00BB56FC"/>
    <w:rsid w:val="00BB57AF"/>
    <w:rsid w:val="00BB584A"/>
    <w:rsid w:val="00BB587E"/>
    <w:rsid w:val="00BB58EA"/>
    <w:rsid w:val="00BB5B34"/>
    <w:rsid w:val="00BB5B7F"/>
    <w:rsid w:val="00BB5DC4"/>
    <w:rsid w:val="00BB5DE2"/>
    <w:rsid w:val="00BB5DEE"/>
    <w:rsid w:val="00BB60DC"/>
    <w:rsid w:val="00BB6106"/>
    <w:rsid w:val="00BB61B6"/>
    <w:rsid w:val="00BB62A5"/>
    <w:rsid w:val="00BB644B"/>
    <w:rsid w:val="00BB6460"/>
    <w:rsid w:val="00BB65D7"/>
    <w:rsid w:val="00BB66DE"/>
    <w:rsid w:val="00BB68E8"/>
    <w:rsid w:val="00BB69C2"/>
    <w:rsid w:val="00BB6A3E"/>
    <w:rsid w:val="00BB6AA1"/>
    <w:rsid w:val="00BB6B35"/>
    <w:rsid w:val="00BB6E2E"/>
    <w:rsid w:val="00BB6E42"/>
    <w:rsid w:val="00BB6E75"/>
    <w:rsid w:val="00BB6EB8"/>
    <w:rsid w:val="00BB6ED1"/>
    <w:rsid w:val="00BB6FE5"/>
    <w:rsid w:val="00BB7008"/>
    <w:rsid w:val="00BB7014"/>
    <w:rsid w:val="00BB70B8"/>
    <w:rsid w:val="00BB7320"/>
    <w:rsid w:val="00BB733D"/>
    <w:rsid w:val="00BB741A"/>
    <w:rsid w:val="00BB75D4"/>
    <w:rsid w:val="00BB76AE"/>
    <w:rsid w:val="00BB77CB"/>
    <w:rsid w:val="00BB7C19"/>
    <w:rsid w:val="00BB7DEA"/>
    <w:rsid w:val="00BB7EA5"/>
    <w:rsid w:val="00BB7ED6"/>
    <w:rsid w:val="00BC0132"/>
    <w:rsid w:val="00BC03A7"/>
    <w:rsid w:val="00BC0503"/>
    <w:rsid w:val="00BC058E"/>
    <w:rsid w:val="00BC05C4"/>
    <w:rsid w:val="00BC063E"/>
    <w:rsid w:val="00BC07B3"/>
    <w:rsid w:val="00BC0815"/>
    <w:rsid w:val="00BC0844"/>
    <w:rsid w:val="00BC09F9"/>
    <w:rsid w:val="00BC0A79"/>
    <w:rsid w:val="00BC0A8A"/>
    <w:rsid w:val="00BC0B44"/>
    <w:rsid w:val="00BC0B48"/>
    <w:rsid w:val="00BC0D86"/>
    <w:rsid w:val="00BC1017"/>
    <w:rsid w:val="00BC118E"/>
    <w:rsid w:val="00BC11A8"/>
    <w:rsid w:val="00BC12DF"/>
    <w:rsid w:val="00BC130D"/>
    <w:rsid w:val="00BC136A"/>
    <w:rsid w:val="00BC14BD"/>
    <w:rsid w:val="00BC14FA"/>
    <w:rsid w:val="00BC1554"/>
    <w:rsid w:val="00BC16EB"/>
    <w:rsid w:val="00BC174E"/>
    <w:rsid w:val="00BC17DF"/>
    <w:rsid w:val="00BC17F2"/>
    <w:rsid w:val="00BC19B8"/>
    <w:rsid w:val="00BC19C2"/>
    <w:rsid w:val="00BC1B9F"/>
    <w:rsid w:val="00BC1C64"/>
    <w:rsid w:val="00BC1C7A"/>
    <w:rsid w:val="00BC1D14"/>
    <w:rsid w:val="00BC1DE4"/>
    <w:rsid w:val="00BC1E05"/>
    <w:rsid w:val="00BC1E2C"/>
    <w:rsid w:val="00BC1F28"/>
    <w:rsid w:val="00BC2276"/>
    <w:rsid w:val="00BC22B6"/>
    <w:rsid w:val="00BC2305"/>
    <w:rsid w:val="00BC23D2"/>
    <w:rsid w:val="00BC2420"/>
    <w:rsid w:val="00BC24F1"/>
    <w:rsid w:val="00BC27BA"/>
    <w:rsid w:val="00BC27DD"/>
    <w:rsid w:val="00BC28A3"/>
    <w:rsid w:val="00BC2911"/>
    <w:rsid w:val="00BC2C3A"/>
    <w:rsid w:val="00BC2D24"/>
    <w:rsid w:val="00BC2D76"/>
    <w:rsid w:val="00BC2FC5"/>
    <w:rsid w:val="00BC300D"/>
    <w:rsid w:val="00BC30C6"/>
    <w:rsid w:val="00BC30F1"/>
    <w:rsid w:val="00BC31B2"/>
    <w:rsid w:val="00BC33A3"/>
    <w:rsid w:val="00BC34B8"/>
    <w:rsid w:val="00BC350C"/>
    <w:rsid w:val="00BC3532"/>
    <w:rsid w:val="00BC35EE"/>
    <w:rsid w:val="00BC35F0"/>
    <w:rsid w:val="00BC3605"/>
    <w:rsid w:val="00BC36F2"/>
    <w:rsid w:val="00BC3829"/>
    <w:rsid w:val="00BC386D"/>
    <w:rsid w:val="00BC3929"/>
    <w:rsid w:val="00BC3931"/>
    <w:rsid w:val="00BC397E"/>
    <w:rsid w:val="00BC3C9B"/>
    <w:rsid w:val="00BC3CD5"/>
    <w:rsid w:val="00BC3E09"/>
    <w:rsid w:val="00BC3E9D"/>
    <w:rsid w:val="00BC424A"/>
    <w:rsid w:val="00BC4256"/>
    <w:rsid w:val="00BC4273"/>
    <w:rsid w:val="00BC429C"/>
    <w:rsid w:val="00BC434B"/>
    <w:rsid w:val="00BC46F1"/>
    <w:rsid w:val="00BC4914"/>
    <w:rsid w:val="00BC4B03"/>
    <w:rsid w:val="00BC4B21"/>
    <w:rsid w:val="00BC4D7E"/>
    <w:rsid w:val="00BC4D8A"/>
    <w:rsid w:val="00BC4E7A"/>
    <w:rsid w:val="00BC4ECF"/>
    <w:rsid w:val="00BC4F28"/>
    <w:rsid w:val="00BC5030"/>
    <w:rsid w:val="00BC53E4"/>
    <w:rsid w:val="00BC5467"/>
    <w:rsid w:val="00BC5752"/>
    <w:rsid w:val="00BC57C0"/>
    <w:rsid w:val="00BC57D1"/>
    <w:rsid w:val="00BC590C"/>
    <w:rsid w:val="00BC5934"/>
    <w:rsid w:val="00BC5A00"/>
    <w:rsid w:val="00BC5A5C"/>
    <w:rsid w:val="00BC5ABD"/>
    <w:rsid w:val="00BC5B09"/>
    <w:rsid w:val="00BC5B46"/>
    <w:rsid w:val="00BC5F60"/>
    <w:rsid w:val="00BC6032"/>
    <w:rsid w:val="00BC6083"/>
    <w:rsid w:val="00BC60C9"/>
    <w:rsid w:val="00BC621E"/>
    <w:rsid w:val="00BC6567"/>
    <w:rsid w:val="00BC65CD"/>
    <w:rsid w:val="00BC6794"/>
    <w:rsid w:val="00BC68E2"/>
    <w:rsid w:val="00BC6942"/>
    <w:rsid w:val="00BC6BDF"/>
    <w:rsid w:val="00BC6D08"/>
    <w:rsid w:val="00BC70F9"/>
    <w:rsid w:val="00BC72BD"/>
    <w:rsid w:val="00BC7350"/>
    <w:rsid w:val="00BC7515"/>
    <w:rsid w:val="00BC767C"/>
    <w:rsid w:val="00BC7862"/>
    <w:rsid w:val="00BC792C"/>
    <w:rsid w:val="00BC7C74"/>
    <w:rsid w:val="00BC7E90"/>
    <w:rsid w:val="00BD010B"/>
    <w:rsid w:val="00BD0113"/>
    <w:rsid w:val="00BD0223"/>
    <w:rsid w:val="00BD034F"/>
    <w:rsid w:val="00BD03F2"/>
    <w:rsid w:val="00BD043A"/>
    <w:rsid w:val="00BD04DD"/>
    <w:rsid w:val="00BD0523"/>
    <w:rsid w:val="00BD05C4"/>
    <w:rsid w:val="00BD05DF"/>
    <w:rsid w:val="00BD0645"/>
    <w:rsid w:val="00BD0678"/>
    <w:rsid w:val="00BD07A2"/>
    <w:rsid w:val="00BD0914"/>
    <w:rsid w:val="00BD0B7E"/>
    <w:rsid w:val="00BD0B82"/>
    <w:rsid w:val="00BD0B87"/>
    <w:rsid w:val="00BD0BFD"/>
    <w:rsid w:val="00BD0D39"/>
    <w:rsid w:val="00BD0E33"/>
    <w:rsid w:val="00BD0E6A"/>
    <w:rsid w:val="00BD0F36"/>
    <w:rsid w:val="00BD0FDC"/>
    <w:rsid w:val="00BD0FF5"/>
    <w:rsid w:val="00BD106B"/>
    <w:rsid w:val="00BD118C"/>
    <w:rsid w:val="00BD12AC"/>
    <w:rsid w:val="00BD1313"/>
    <w:rsid w:val="00BD133A"/>
    <w:rsid w:val="00BD1581"/>
    <w:rsid w:val="00BD1814"/>
    <w:rsid w:val="00BD18CE"/>
    <w:rsid w:val="00BD1C8E"/>
    <w:rsid w:val="00BD1CD1"/>
    <w:rsid w:val="00BD1CEC"/>
    <w:rsid w:val="00BD1D82"/>
    <w:rsid w:val="00BD1FF2"/>
    <w:rsid w:val="00BD2076"/>
    <w:rsid w:val="00BD2099"/>
    <w:rsid w:val="00BD22DE"/>
    <w:rsid w:val="00BD2491"/>
    <w:rsid w:val="00BD258C"/>
    <w:rsid w:val="00BD259A"/>
    <w:rsid w:val="00BD2648"/>
    <w:rsid w:val="00BD265A"/>
    <w:rsid w:val="00BD28F0"/>
    <w:rsid w:val="00BD2912"/>
    <w:rsid w:val="00BD2B59"/>
    <w:rsid w:val="00BD2CA4"/>
    <w:rsid w:val="00BD2CCA"/>
    <w:rsid w:val="00BD2EB6"/>
    <w:rsid w:val="00BD2EEF"/>
    <w:rsid w:val="00BD2F47"/>
    <w:rsid w:val="00BD32CC"/>
    <w:rsid w:val="00BD32D5"/>
    <w:rsid w:val="00BD3394"/>
    <w:rsid w:val="00BD3600"/>
    <w:rsid w:val="00BD3673"/>
    <w:rsid w:val="00BD36EC"/>
    <w:rsid w:val="00BD3746"/>
    <w:rsid w:val="00BD3751"/>
    <w:rsid w:val="00BD38A1"/>
    <w:rsid w:val="00BD38B0"/>
    <w:rsid w:val="00BD395D"/>
    <w:rsid w:val="00BD3986"/>
    <w:rsid w:val="00BD3AEA"/>
    <w:rsid w:val="00BD3AF4"/>
    <w:rsid w:val="00BD3B7A"/>
    <w:rsid w:val="00BD3BF9"/>
    <w:rsid w:val="00BD3C34"/>
    <w:rsid w:val="00BD3F17"/>
    <w:rsid w:val="00BD3F1B"/>
    <w:rsid w:val="00BD3FA1"/>
    <w:rsid w:val="00BD4010"/>
    <w:rsid w:val="00BD4029"/>
    <w:rsid w:val="00BD40D6"/>
    <w:rsid w:val="00BD4244"/>
    <w:rsid w:val="00BD4537"/>
    <w:rsid w:val="00BD4553"/>
    <w:rsid w:val="00BD4666"/>
    <w:rsid w:val="00BD4778"/>
    <w:rsid w:val="00BD482A"/>
    <w:rsid w:val="00BD491F"/>
    <w:rsid w:val="00BD4C1B"/>
    <w:rsid w:val="00BD4CD3"/>
    <w:rsid w:val="00BD4CF0"/>
    <w:rsid w:val="00BD4D72"/>
    <w:rsid w:val="00BD4E97"/>
    <w:rsid w:val="00BD4FA7"/>
    <w:rsid w:val="00BD50A4"/>
    <w:rsid w:val="00BD5275"/>
    <w:rsid w:val="00BD537E"/>
    <w:rsid w:val="00BD5386"/>
    <w:rsid w:val="00BD541E"/>
    <w:rsid w:val="00BD5569"/>
    <w:rsid w:val="00BD5649"/>
    <w:rsid w:val="00BD5776"/>
    <w:rsid w:val="00BD5885"/>
    <w:rsid w:val="00BD58DB"/>
    <w:rsid w:val="00BD593E"/>
    <w:rsid w:val="00BD597E"/>
    <w:rsid w:val="00BD5988"/>
    <w:rsid w:val="00BD5A06"/>
    <w:rsid w:val="00BD5A1D"/>
    <w:rsid w:val="00BD5B0A"/>
    <w:rsid w:val="00BD5B7D"/>
    <w:rsid w:val="00BD5BBA"/>
    <w:rsid w:val="00BD5BDB"/>
    <w:rsid w:val="00BD5FD8"/>
    <w:rsid w:val="00BD618B"/>
    <w:rsid w:val="00BD633F"/>
    <w:rsid w:val="00BD6358"/>
    <w:rsid w:val="00BD6401"/>
    <w:rsid w:val="00BD6403"/>
    <w:rsid w:val="00BD6447"/>
    <w:rsid w:val="00BD649F"/>
    <w:rsid w:val="00BD6564"/>
    <w:rsid w:val="00BD65CF"/>
    <w:rsid w:val="00BD6661"/>
    <w:rsid w:val="00BD667F"/>
    <w:rsid w:val="00BD66E4"/>
    <w:rsid w:val="00BD67DF"/>
    <w:rsid w:val="00BD6870"/>
    <w:rsid w:val="00BD68E0"/>
    <w:rsid w:val="00BD6AA3"/>
    <w:rsid w:val="00BD6DB0"/>
    <w:rsid w:val="00BD6E79"/>
    <w:rsid w:val="00BD6F14"/>
    <w:rsid w:val="00BD6FCE"/>
    <w:rsid w:val="00BD6FF2"/>
    <w:rsid w:val="00BD70D8"/>
    <w:rsid w:val="00BD7131"/>
    <w:rsid w:val="00BD7199"/>
    <w:rsid w:val="00BD719D"/>
    <w:rsid w:val="00BD7316"/>
    <w:rsid w:val="00BD7365"/>
    <w:rsid w:val="00BD737A"/>
    <w:rsid w:val="00BD756B"/>
    <w:rsid w:val="00BD764E"/>
    <w:rsid w:val="00BD76A1"/>
    <w:rsid w:val="00BD787E"/>
    <w:rsid w:val="00BD7C8D"/>
    <w:rsid w:val="00BD7EC3"/>
    <w:rsid w:val="00BD7EC9"/>
    <w:rsid w:val="00BE0093"/>
    <w:rsid w:val="00BE0183"/>
    <w:rsid w:val="00BE03C1"/>
    <w:rsid w:val="00BE043C"/>
    <w:rsid w:val="00BE0576"/>
    <w:rsid w:val="00BE0747"/>
    <w:rsid w:val="00BE0865"/>
    <w:rsid w:val="00BE08C4"/>
    <w:rsid w:val="00BE092A"/>
    <w:rsid w:val="00BE09DF"/>
    <w:rsid w:val="00BE0A40"/>
    <w:rsid w:val="00BE0CF2"/>
    <w:rsid w:val="00BE0E09"/>
    <w:rsid w:val="00BE0E73"/>
    <w:rsid w:val="00BE0ED4"/>
    <w:rsid w:val="00BE116D"/>
    <w:rsid w:val="00BE13B3"/>
    <w:rsid w:val="00BE13E4"/>
    <w:rsid w:val="00BE157D"/>
    <w:rsid w:val="00BE167F"/>
    <w:rsid w:val="00BE17AA"/>
    <w:rsid w:val="00BE1B1B"/>
    <w:rsid w:val="00BE1BAF"/>
    <w:rsid w:val="00BE1C40"/>
    <w:rsid w:val="00BE1DFB"/>
    <w:rsid w:val="00BE1EFE"/>
    <w:rsid w:val="00BE1F3D"/>
    <w:rsid w:val="00BE2138"/>
    <w:rsid w:val="00BE21C5"/>
    <w:rsid w:val="00BE237C"/>
    <w:rsid w:val="00BE23E0"/>
    <w:rsid w:val="00BE24AE"/>
    <w:rsid w:val="00BE24FD"/>
    <w:rsid w:val="00BE250B"/>
    <w:rsid w:val="00BE2536"/>
    <w:rsid w:val="00BE2573"/>
    <w:rsid w:val="00BE27CF"/>
    <w:rsid w:val="00BE2A45"/>
    <w:rsid w:val="00BE2B23"/>
    <w:rsid w:val="00BE2B65"/>
    <w:rsid w:val="00BE2BF7"/>
    <w:rsid w:val="00BE2BFD"/>
    <w:rsid w:val="00BE2E12"/>
    <w:rsid w:val="00BE2E17"/>
    <w:rsid w:val="00BE306C"/>
    <w:rsid w:val="00BE30DB"/>
    <w:rsid w:val="00BE31DA"/>
    <w:rsid w:val="00BE3217"/>
    <w:rsid w:val="00BE32FC"/>
    <w:rsid w:val="00BE3896"/>
    <w:rsid w:val="00BE3D2C"/>
    <w:rsid w:val="00BE3D86"/>
    <w:rsid w:val="00BE3E87"/>
    <w:rsid w:val="00BE41B5"/>
    <w:rsid w:val="00BE4328"/>
    <w:rsid w:val="00BE4356"/>
    <w:rsid w:val="00BE438B"/>
    <w:rsid w:val="00BE454C"/>
    <w:rsid w:val="00BE46FA"/>
    <w:rsid w:val="00BE471D"/>
    <w:rsid w:val="00BE475F"/>
    <w:rsid w:val="00BE480A"/>
    <w:rsid w:val="00BE4825"/>
    <w:rsid w:val="00BE4928"/>
    <w:rsid w:val="00BE496D"/>
    <w:rsid w:val="00BE4A6F"/>
    <w:rsid w:val="00BE4BF0"/>
    <w:rsid w:val="00BE4C03"/>
    <w:rsid w:val="00BE4C46"/>
    <w:rsid w:val="00BE4C7C"/>
    <w:rsid w:val="00BE4CF7"/>
    <w:rsid w:val="00BE4D83"/>
    <w:rsid w:val="00BE4E78"/>
    <w:rsid w:val="00BE5119"/>
    <w:rsid w:val="00BE546A"/>
    <w:rsid w:val="00BE5545"/>
    <w:rsid w:val="00BE5609"/>
    <w:rsid w:val="00BE57D0"/>
    <w:rsid w:val="00BE5A00"/>
    <w:rsid w:val="00BE5AC5"/>
    <w:rsid w:val="00BE5D45"/>
    <w:rsid w:val="00BE5E65"/>
    <w:rsid w:val="00BE5ED1"/>
    <w:rsid w:val="00BE5F44"/>
    <w:rsid w:val="00BE60AA"/>
    <w:rsid w:val="00BE6118"/>
    <w:rsid w:val="00BE62BD"/>
    <w:rsid w:val="00BE6322"/>
    <w:rsid w:val="00BE6344"/>
    <w:rsid w:val="00BE63B0"/>
    <w:rsid w:val="00BE640E"/>
    <w:rsid w:val="00BE6418"/>
    <w:rsid w:val="00BE6492"/>
    <w:rsid w:val="00BE64B9"/>
    <w:rsid w:val="00BE64ED"/>
    <w:rsid w:val="00BE6589"/>
    <w:rsid w:val="00BE664A"/>
    <w:rsid w:val="00BE6788"/>
    <w:rsid w:val="00BE67AE"/>
    <w:rsid w:val="00BE6867"/>
    <w:rsid w:val="00BE68EE"/>
    <w:rsid w:val="00BE6BF7"/>
    <w:rsid w:val="00BE6C56"/>
    <w:rsid w:val="00BE70C8"/>
    <w:rsid w:val="00BE712D"/>
    <w:rsid w:val="00BE714C"/>
    <w:rsid w:val="00BE740E"/>
    <w:rsid w:val="00BE74F2"/>
    <w:rsid w:val="00BE76CB"/>
    <w:rsid w:val="00BE76E7"/>
    <w:rsid w:val="00BE79A1"/>
    <w:rsid w:val="00BE7A79"/>
    <w:rsid w:val="00BE7B6E"/>
    <w:rsid w:val="00BE7BB3"/>
    <w:rsid w:val="00BE7D8F"/>
    <w:rsid w:val="00BE7F53"/>
    <w:rsid w:val="00BF005B"/>
    <w:rsid w:val="00BF0097"/>
    <w:rsid w:val="00BF025E"/>
    <w:rsid w:val="00BF0261"/>
    <w:rsid w:val="00BF02BE"/>
    <w:rsid w:val="00BF03C6"/>
    <w:rsid w:val="00BF04B1"/>
    <w:rsid w:val="00BF04EC"/>
    <w:rsid w:val="00BF050F"/>
    <w:rsid w:val="00BF07C6"/>
    <w:rsid w:val="00BF08FB"/>
    <w:rsid w:val="00BF0A95"/>
    <w:rsid w:val="00BF0A9B"/>
    <w:rsid w:val="00BF0AE1"/>
    <w:rsid w:val="00BF0AE3"/>
    <w:rsid w:val="00BF0CB3"/>
    <w:rsid w:val="00BF0DC2"/>
    <w:rsid w:val="00BF0E14"/>
    <w:rsid w:val="00BF10C5"/>
    <w:rsid w:val="00BF11B2"/>
    <w:rsid w:val="00BF11F5"/>
    <w:rsid w:val="00BF1236"/>
    <w:rsid w:val="00BF12CB"/>
    <w:rsid w:val="00BF1378"/>
    <w:rsid w:val="00BF14F9"/>
    <w:rsid w:val="00BF15CF"/>
    <w:rsid w:val="00BF1643"/>
    <w:rsid w:val="00BF176B"/>
    <w:rsid w:val="00BF1770"/>
    <w:rsid w:val="00BF1785"/>
    <w:rsid w:val="00BF181A"/>
    <w:rsid w:val="00BF1853"/>
    <w:rsid w:val="00BF1A81"/>
    <w:rsid w:val="00BF1AC2"/>
    <w:rsid w:val="00BF1B68"/>
    <w:rsid w:val="00BF1BBA"/>
    <w:rsid w:val="00BF1CF6"/>
    <w:rsid w:val="00BF1D54"/>
    <w:rsid w:val="00BF1ED4"/>
    <w:rsid w:val="00BF1F0E"/>
    <w:rsid w:val="00BF202C"/>
    <w:rsid w:val="00BF2138"/>
    <w:rsid w:val="00BF2312"/>
    <w:rsid w:val="00BF25BC"/>
    <w:rsid w:val="00BF25FD"/>
    <w:rsid w:val="00BF2782"/>
    <w:rsid w:val="00BF280D"/>
    <w:rsid w:val="00BF2894"/>
    <w:rsid w:val="00BF2A61"/>
    <w:rsid w:val="00BF2A7A"/>
    <w:rsid w:val="00BF2B33"/>
    <w:rsid w:val="00BF2BE5"/>
    <w:rsid w:val="00BF2E89"/>
    <w:rsid w:val="00BF2ED9"/>
    <w:rsid w:val="00BF302E"/>
    <w:rsid w:val="00BF303D"/>
    <w:rsid w:val="00BF3119"/>
    <w:rsid w:val="00BF34EA"/>
    <w:rsid w:val="00BF3695"/>
    <w:rsid w:val="00BF3889"/>
    <w:rsid w:val="00BF3C7E"/>
    <w:rsid w:val="00BF3C83"/>
    <w:rsid w:val="00BF3D1A"/>
    <w:rsid w:val="00BF3D5D"/>
    <w:rsid w:val="00BF3F76"/>
    <w:rsid w:val="00BF3FEA"/>
    <w:rsid w:val="00BF401E"/>
    <w:rsid w:val="00BF4074"/>
    <w:rsid w:val="00BF4110"/>
    <w:rsid w:val="00BF4340"/>
    <w:rsid w:val="00BF4352"/>
    <w:rsid w:val="00BF455F"/>
    <w:rsid w:val="00BF45F6"/>
    <w:rsid w:val="00BF4620"/>
    <w:rsid w:val="00BF467C"/>
    <w:rsid w:val="00BF46BE"/>
    <w:rsid w:val="00BF46C9"/>
    <w:rsid w:val="00BF46F0"/>
    <w:rsid w:val="00BF47E4"/>
    <w:rsid w:val="00BF48A2"/>
    <w:rsid w:val="00BF499A"/>
    <w:rsid w:val="00BF4B31"/>
    <w:rsid w:val="00BF4B7E"/>
    <w:rsid w:val="00BF4C98"/>
    <w:rsid w:val="00BF4E2D"/>
    <w:rsid w:val="00BF4F33"/>
    <w:rsid w:val="00BF50C3"/>
    <w:rsid w:val="00BF51D6"/>
    <w:rsid w:val="00BF530E"/>
    <w:rsid w:val="00BF5322"/>
    <w:rsid w:val="00BF5578"/>
    <w:rsid w:val="00BF5583"/>
    <w:rsid w:val="00BF5599"/>
    <w:rsid w:val="00BF55DE"/>
    <w:rsid w:val="00BF55E7"/>
    <w:rsid w:val="00BF565A"/>
    <w:rsid w:val="00BF569A"/>
    <w:rsid w:val="00BF5756"/>
    <w:rsid w:val="00BF580C"/>
    <w:rsid w:val="00BF591B"/>
    <w:rsid w:val="00BF5927"/>
    <w:rsid w:val="00BF596F"/>
    <w:rsid w:val="00BF597A"/>
    <w:rsid w:val="00BF5A0C"/>
    <w:rsid w:val="00BF5ABA"/>
    <w:rsid w:val="00BF5AD1"/>
    <w:rsid w:val="00BF5BE0"/>
    <w:rsid w:val="00BF5CF0"/>
    <w:rsid w:val="00BF5D5E"/>
    <w:rsid w:val="00BF5DE7"/>
    <w:rsid w:val="00BF5E14"/>
    <w:rsid w:val="00BF5E5F"/>
    <w:rsid w:val="00BF5E73"/>
    <w:rsid w:val="00BF605E"/>
    <w:rsid w:val="00BF6176"/>
    <w:rsid w:val="00BF624B"/>
    <w:rsid w:val="00BF6350"/>
    <w:rsid w:val="00BF6353"/>
    <w:rsid w:val="00BF640A"/>
    <w:rsid w:val="00BF6423"/>
    <w:rsid w:val="00BF64AB"/>
    <w:rsid w:val="00BF6686"/>
    <w:rsid w:val="00BF66AF"/>
    <w:rsid w:val="00BF66DC"/>
    <w:rsid w:val="00BF6763"/>
    <w:rsid w:val="00BF678B"/>
    <w:rsid w:val="00BF683B"/>
    <w:rsid w:val="00BF68A2"/>
    <w:rsid w:val="00BF68BE"/>
    <w:rsid w:val="00BF6A3E"/>
    <w:rsid w:val="00BF6A50"/>
    <w:rsid w:val="00BF6C1B"/>
    <w:rsid w:val="00BF6D82"/>
    <w:rsid w:val="00BF6F7B"/>
    <w:rsid w:val="00BF6FDD"/>
    <w:rsid w:val="00BF7022"/>
    <w:rsid w:val="00BF718A"/>
    <w:rsid w:val="00BF7284"/>
    <w:rsid w:val="00BF72C6"/>
    <w:rsid w:val="00BF7350"/>
    <w:rsid w:val="00BF748D"/>
    <w:rsid w:val="00BF75E7"/>
    <w:rsid w:val="00BF77E0"/>
    <w:rsid w:val="00BF7967"/>
    <w:rsid w:val="00BF7998"/>
    <w:rsid w:val="00BF7B05"/>
    <w:rsid w:val="00BF7FDF"/>
    <w:rsid w:val="00C003BF"/>
    <w:rsid w:val="00C00523"/>
    <w:rsid w:val="00C006DC"/>
    <w:rsid w:val="00C007B7"/>
    <w:rsid w:val="00C008D3"/>
    <w:rsid w:val="00C00949"/>
    <w:rsid w:val="00C00A9E"/>
    <w:rsid w:val="00C00ABA"/>
    <w:rsid w:val="00C00C84"/>
    <w:rsid w:val="00C00D31"/>
    <w:rsid w:val="00C00D87"/>
    <w:rsid w:val="00C00F02"/>
    <w:rsid w:val="00C01023"/>
    <w:rsid w:val="00C01275"/>
    <w:rsid w:val="00C012E4"/>
    <w:rsid w:val="00C01395"/>
    <w:rsid w:val="00C013BF"/>
    <w:rsid w:val="00C013C8"/>
    <w:rsid w:val="00C01689"/>
    <w:rsid w:val="00C016CD"/>
    <w:rsid w:val="00C017A5"/>
    <w:rsid w:val="00C01859"/>
    <w:rsid w:val="00C01865"/>
    <w:rsid w:val="00C018B4"/>
    <w:rsid w:val="00C019DA"/>
    <w:rsid w:val="00C01A6E"/>
    <w:rsid w:val="00C01B6F"/>
    <w:rsid w:val="00C01B7A"/>
    <w:rsid w:val="00C01BB6"/>
    <w:rsid w:val="00C01C60"/>
    <w:rsid w:val="00C01CD8"/>
    <w:rsid w:val="00C01EEC"/>
    <w:rsid w:val="00C02121"/>
    <w:rsid w:val="00C022D1"/>
    <w:rsid w:val="00C02390"/>
    <w:rsid w:val="00C02485"/>
    <w:rsid w:val="00C02678"/>
    <w:rsid w:val="00C028CC"/>
    <w:rsid w:val="00C0292A"/>
    <w:rsid w:val="00C02993"/>
    <w:rsid w:val="00C02B0B"/>
    <w:rsid w:val="00C02BEA"/>
    <w:rsid w:val="00C02C47"/>
    <w:rsid w:val="00C02CBB"/>
    <w:rsid w:val="00C02CDA"/>
    <w:rsid w:val="00C02D5F"/>
    <w:rsid w:val="00C02E77"/>
    <w:rsid w:val="00C030D6"/>
    <w:rsid w:val="00C03176"/>
    <w:rsid w:val="00C03273"/>
    <w:rsid w:val="00C032A0"/>
    <w:rsid w:val="00C0334F"/>
    <w:rsid w:val="00C0346E"/>
    <w:rsid w:val="00C0371E"/>
    <w:rsid w:val="00C03727"/>
    <w:rsid w:val="00C03940"/>
    <w:rsid w:val="00C03A0B"/>
    <w:rsid w:val="00C03A52"/>
    <w:rsid w:val="00C03A7B"/>
    <w:rsid w:val="00C03A83"/>
    <w:rsid w:val="00C03BEA"/>
    <w:rsid w:val="00C03C1F"/>
    <w:rsid w:val="00C03CDC"/>
    <w:rsid w:val="00C0405B"/>
    <w:rsid w:val="00C041E4"/>
    <w:rsid w:val="00C04297"/>
    <w:rsid w:val="00C0437D"/>
    <w:rsid w:val="00C043E1"/>
    <w:rsid w:val="00C04417"/>
    <w:rsid w:val="00C04418"/>
    <w:rsid w:val="00C04499"/>
    <w:rsid w:val="00C0454C"/>
    <w:rsid w:val="00C04670"/>
    <w:rsid w:val="00C04833"/>
    <w:rsid w:val="00C0492E"/>
    <w:rsid w:val="00C049FC"/>
    <w:rsid w:val="00C049FD"/>
    <w:rsid w:val="00C04D08"/>
    <w:rsid w:val="00C04DE4"/>
    <w:rsid w:val="00C04ECF"/>
    <w:rsid w:val="00C04F90"/>
    <w:rsid w:val="00C05288"/>
    <w:rsid w:val="00C0535C"/>
    <w:rsid w:val="00C05570"/>
    <w:rsid w:val="00C056B3"/>
    <w:rsid w:val="00C05707"/>
    <w:rsid w:val="00C05713"/>
    <w:rsid w:val="00C05830"/>
    <w:rsid w:val="00C05922"/>
    <w:rsid w:val="00C059B1"/>
    <w:rsid w:val="00C059F7"/>
    <w:rsid w:val="00C05A47"/>
    <w:rsid w:val="00C05AB9"/>
    <w:rsid w:val="00C05ACF"/>
    <w:rsid w:val="00C05B6C"/>
    <w:rsid w:val="00C05C48"/>
    <w:rsid w:val="00C05C94"/>
    <w:rsid w:val="00C05E36"/>
    <w:rsid w:val="00C05E57"/>
    <w:rsid w:val="00C061C8"/>
    <w:rsid w:val="00C0623C"/>
    <w:rsid w:val="00C0625B"/>
    <w:rsid w:val="00C0633E"/>
    <w:rsid w:val="00C06432"/>
    <w:rsid w:val="00C06619"/>
    <w:rsid w:val="00C0666F"/>
    <w:rsid w:val="00C06686"/>
    <w:rsid w:val="00C066D9"/>
    <w:rsid w:val="00C06717"/>
    <w:rsid w:val="00C0679B"/>
    <w:rsid w:val="00C0682D"/>
    <w:rsid w:val="00C06838"/>
    <w:rsid w:val="00C06927"/>
    <w:rsid w:val="00C069CB"/>
    <w:rsid w:val="00C069F1"/>
    <w:rsid w:val="00C06A2F"/>
    <w:rsid w:val="00C06CF8"/>
    <w:rsid w:val="00C06D63"/>
    <w:rsid w:val="00C06F71"/>
    <w:rsid w:val="00C070B0"/>
    <w:rsid w:val="00C0721D"/>
    <w:rsid w:val="00C07418"/>
    <w:rsid w:val="00C0754B"/>
    <w:rsid w:val="00C0757F"/>
    <w:rsid w:val="00C075A0"/>
    <w:rsid w:val="00C07923"/>
    <w:rsid w:val="00C07AB3"/>
    <w:rsid w:val="00C07ABE"/>
    <w:rsid w:val="00C07BCC"/>
    <w:rsid w:val="00C07BD1"/>
    <w:rsid w:val="00C07E7F"/>
    <w:rsid w:val="00C07E9A"/>
    <w:rsid w:val="00C07F81"/>
    <w:rsid w:val="00C10023"/>
    <w:rsid w:val="00C1009D"/>
    <w:rsid w:val="00C100B1"/>
    <w:rsid w:val="00C1035C"/>
    <w:rsid w:val="00C1042D"/>
    <w:rsid w:val="00C10563"/>
    <w:rsid w:val="00C10721"/>
    <w:rsid w:val="00C107FD"/>
    <w:rsid w:val="00C10A21"/>
    <w:rsid w:val="00C10A53"/>
    <w:rsid w:val="00C10B46"/>
    <w:rsid w:val="00C10B6F"/>
    <w:rsid w:val="00C10BEB"/>
    <w:rsid w:val="00C10D09"/>
    <w:rsid w:val="00C10E2E"/>
    <w:rsid w:val="00C10EBE"/>
    <w:rsid w:val="00C1104A"/>
    <w:rsid w:val="00C110A0"/>
    <w:rsid w:val="00C110DF"/>
    <w:rsid w:val="00C1115E"/>
    <w:rsid w:val="00C11254"/>
    <w:rsid w:val="00C11293"/>
    <w:rsid w:val="00C11539"/>
    <w:rsid w:val="00C11597"/>
    <w:rsid w:val="00C116DA"/>
    <w:rsid w:val="00C117A6"/>
    <w:rsid w:val="00C118D4"/>
    <w:rsid w:val="00C118E1"/>
    <w:rsid w:val="00C1194C"/>
    <w:rsid w:val="00C119AD"/>
    <w:rsid w:val="00C119EE"/>
    <w:rsid w:val="00C11A24"/>
    <w:rsid w:val="00C11AAF"/>
    <w:rsid w:val="00C11B0A"/>
    <w:rsid w:val="00C11B92"/>
    <w:rsid w:val="00C11BE1"/>
    <w:rsid w:val="00C11C04"/>
    <w:rsid w:val="00C11C90"/>
    <w:rsid w:val="00C11FBB"/>
    <w:rsid w:val="00C12003"/>
    <w:rsid w:val="00C1207F"/>
    <w:rsid w:val="00C1230E"/>
    <w:rsid w:val="00C1236B"/>
    <w:rsid w:val="00C123DD"/>
    <w:rsid w:val="00C124F0"/>
    <w:rsid w:val="00C12545"/>
    <w:rsid w:val="00C12612"/>
    <w:rsid w:val="00C12A43"/>
    <w:rsid w:val="00C12AAB"/>
    <w:rsid w:val="00C12AB5"/>
    <w:rsid w:val="00C12ABA"/>
    <w:rsid w:val="00C12B7A"/>
    <w:rsid w:val="00C12C36"/>
    <w:rsid w:val="00C12DE5"/>
    <w:rsid w:val="00C12E11"/>
    <w:rsid w:val="00C12EB4"/>
    <w:rsid w:val="00C130F1"/>
    <w:rsid w:val="00C13148"/>
    <w:rsid w:val="00C13159"/>
    <w:rsid w:val="00C132CB"/>
    <w:rsid w:val="00C13326"/>
    <w:rsid w:val="00C1341A"/>
    <w:rsid w:val="00C13494"/>
    <w:rsid w:val="00C134D7"/>
    <w:rsid w:val="00C135DE"/>
    <w:rsid w:val="00C135FB"/>
    <w:rsid w:val="00C137D9"/>
    <w:rsid w:val="00C138C2"/>
    <w:rsid w:val="00C1396C"/>
    <w:rsid w:val="00C13A2D"/>
    <w:rsid w:val="00C13A5A"/>
    <w:rsid w:val="00C13BEB"/>
    <w:rsid w:val="00C13D8B"/>
    <w:rsid w:val="00C13DA8"/>
    <w:rsid w:val="00C13E8C"/>
    <w:rsid w:val="00C13F2F"/>
    <w:rsid w:val="00C13F4D"/>
    <w:rsid w:val="00C13F99"/>
    <w:rsid w:val="00C1403D"/>
    <w:rsid w:val="00C1410C"/>
    <w:rsid w:val="00C141A2"/>
    <w:rsid w:val="00C1421F"/>
    <w:rsid w:val="00C146E3"/>
    <w:rsid w:val="00C14834"/>
    <w:rsid w:val="00C14850"/>
    <w:rsid w:val="00C14943"/>
    <w:rsid w:val="00C14AFD"/>
    <w:rsid w:val="00C14D5F"/>
    <w:rsid w:val="00C14E4C"/>
    <w:rsid w:val="00C14ED7"/>
    <w:rsid w:val="00C14EE7"/>
    <w:rsid w:val="00C14F37"/>
    <w:rsid w:val="00C14F45"/>
    <w:rsid w:val="00C14F82"/>
    <w:rsid w:val="00C150E5"/>
    <w:rsid w:val="00C150ED"/>
    <w:rsid w:val="00C152C6"/>
    <w:rsid w:val="00C15465"/>
    <w:rsid w:val="00C15527"/>
    <w:rsid w:val="00C1567A"/>
    <w:rsid w:val="00C15720"/>
    <w:rsid w:val="00C157F1"/>
    <w:rsid w:val="00C15909"/>
    <w:rsid w:val="00C15AC8"/>
    <w:rsid w:val="00C15B43"/>
    <w:rsid w:val="00C15BB0"/>
    <w:rsid w:val="00C15D7D"/>
    <w:rsid w:val="00C15ECB"/>
    <w:rsid w:val="00C161C6"/>
    <w:rsid w:val="00C1639F"/>
    <w:rsid w:val="00C16458"/>
    <w:rsid w:val="00C164DA"/>
    <w:rsid w:val="00C16547"/>
    <w:rsid w:val="00C16697"/>
    <w:rsid w:val="00C16781"/>
    <w:rsid w:val="00C16890"/>
    <w:rsid w:val="00C1689F"/>
    <w:rsid w:val="00C16A34"/>
    <w:rsid w:val="00C16AC5"/>
    <w:rsid w:val="00C16AD6"/>
    <w:rsid w:val="00C16D2F"/>
    <w:rsid w:val="00C1707D"/>
    <w:rsid w:val="00C17200"/>
    <w:rsid w:val="00C17268"/>
    <w:rsid w:val="00C174BD"/>
    <w:rsid w:val="00C175E7"/>
    <w:rsid w:val="00C17842"/>
    <w:rsid w:val="00C1787D"/>
    <w:rsid w:val="00C179E2"/>
    <w:rsid w:val="00C17A2A"/>
    <w:rsid w:val="00C17A9B"/>
    <w:rsid w:val="00C17B77"/>
    <w:rsid w:val="00C17D2D"/>
    <w:rsid w:val="00C17F33"/>
    <w:rsid w:val="00C17F3D"/>
    <w:rsid w:val="00C17FF2"/>
    <w:rsid w:val="00C20117"/>
    <w:rsid w:val="00C201E6"/>
    <w:rsid w:val="00C2037D"/>
    <w:rsid w:val="00C20411"/>
    <w:rsid w:val="00C20504"/>
    <w:rsid w:val="00C20872"/>
    <w:rsid w:val="00C20983"/>
    <w:rsid w:val="00C20993"/>
    <w:rsid w:val="00C20B83"/>
    <w:rsid w:val="00C20C7C"/>
    <w:rsid w:val="00C20C81"/>
    <w:rsid w:val="00C20CE2"/>
    <w:rsid w:val="00C20DDE"/>
    <w:rsid w:val="00C20DE2"/>
    <w:rsid w:val="00C2114E"/>
    <w:rsid w:val="00C2129F"/>
    <w:rsid w:val="00C21396"/>
    <w:rsid w:val="00C213B5"/>
    <w:rsid w:val="00C2143B"/>
    <w:rsid w:val="00C215E4"/>
    <w:rsid w:val="00C21771"/>
    <w:rsid w:val="00C21A42"/>
    <w:rsid w:val="00C21A62"/>
    <w:rsid w:val="00C21A89"/>
    <w:rsid w:val="00C21A91"/>
    <w:rsid w:val="00C21AAC"/>
    <w:rsid w:val="00C21AC6"/>
    <w:rsid w:val="00C21B6D"/>
    <w:rsid w:val="00C21CB1"/>
    <w:rsid w:val="00C21D59"/>
    <w:rsid w:val="00C21E61"/>
    <w:rsid w:val="00C21E6B"/>
    <w:rsid w:val="00C2206E"/>
    <w:rsid w:val="00C22246"/>
    <w:rsid w:val="00C2224F"/>
    <w:rsid w:val="00C224F0"/>
    <w:rsid w:val="00C22616"/>
    <w:rsid w:val="00C228B5"/>
    <w:rsid w:val="00C228D7"/>
    <w:rsid w:val="00C22B5D"/>
    <w:rsid w:val="00C22BD7"/>
    <w:rsid w:val="00C22C1D"/>
    <w:rsid w:val="00C22C4C"/>
    <w:rsid w:val="00C22DEB"/>
    <w:rsid w:val="00C22E7F"/>
    <w:rsid w:val="00C22EAC"/>
    <w:rsid w:val="00C22FC1"/>
    <w:rsid w:val="00C233F4"/>
    <w:rsid w:val="00C236BF"/>
    <w:rsid w:val="00C236F8"/>
    <w:rsid w:val="00C2378C"/>
    <w:rsid w:val="00C237EE"/>
    <w:rsid w:val="00C2392E"/>
    <w:rsid w:val="00C2394F"/>
    <w:rsid w:val="00C2395A"/>
    <w:rsid w:val="00C239DF"/>
    <w:rsid w:val="00C23A09"/>
    <w:rsid w:val="00C23A73"/>
    <w:rsid w:val="00C23AAB"/>
    <w:rsid w:val="00C23B8E"/>
    <w:rsid w:val="00C23BD3"/>
    <w:rsid w:val="00C23D05"/>
    <w:rsid w:val="00C23D58"/>
    <w:rsid w:val="00C240D7"/>
    <w:rsid w:val="00C241EA"/>
    <w:rsid w:val="00C2420C"/>
    <w:rsid w:val="00C24503"/>
    <w:rsid w:val="00C24833"/>
    <w:rsid w:val="00C24859"/>
    <w:rsid w:val="00C24977"/>
    <w:rsid w:val="00C2499A"/>
    <w:rsid w:val="00C24A36"/>
    <w:rsid w:val="00C24C32"/>
    <w:rsid w:val="00C24C9C"/>
    <w:rsid w:val="00C24DB3"/>
    <w:rsid w:val="00C24DBA"/>
    <w:rsid w:val="00C24DF2"/>
    <w:rsid w:val="00C24E22"/>
    <w:rsid w:val="00C24F1D"/>
    <w:rsid w:val="00C24FEC"/>
    <w:rsid w:val="00C2500D"/>
    <w:rsid w:val="00C250B7"/>
    <w:rsid w:val="00C2528B"/>
    <w:rsid w:val="00C252F0"/>
    <w:rsid w:val="00C253A8"/>
    <w:rsid w:val="00C25666"/>
    <w:rsid w:val="00C25691"/>
    <w:rsid w:val="00C2569B"/>
    <w:rsid w:val="00C2574A"/>
    <w:rsid w:val="00C257E7"/>
    <w:rsid w:val="00C2582E"/>
    <w:rsid w:val="00C258AD"/>
    <w:rsid w:val="00C2595A"/>
    <w:rsid w:val="00C259D1"/>
    <w:rsid w:val="00C25B5B"/>
    <w:rsid w:val="00C25CFD"/>
    <w:rsid w:val="00C25D82"/>
    <w:rsid w:val="00C25DE6"/>
    <w:rsid w:val="00C26256"/>
    <w:rsid w:val="00C26274"/>
    <w:rsid w:val="00C26322"/>
    <w:rsid w:val="00C2645E"/>
    <w:rsid w:val="00C2647B"/>
    <w:rsid w:val="00C265A2"/>
    <w:rsid w:val="00C265B9"/>
    <w:rsid w:val="00C265E0"/>
    <w:rsid w:val="00C26687"/>
    <w:rsid w:val="00C2676E"/>
    <w:rsid w:val="00C267D4"/>
    <w:rsid w:val="00C269D1"/>
    <w:rsid w:val="00C26CD6"/>
    <w:rsid w:val="00C26DE0"/>
    <w:rsid w:val="00C26DEC"/>
    <w:rsid w:val="00C2705D"/>
    <w:rsid w:val="00C27102"/>
    <w:rsid w:val="00C27197"/>
    <w:rsid w:val="00C271DA"/>
    <w:rsid w:val="00C272ED"/>
    <w:rsid w:val="00C277C2"/>
    <w:rsid w:val="00C277D2"/>
    <w:rsid w:val="00C2782D"/>
    <w:rsid w:val="00C278AE"/>
    <w:rsid w:val="00C278C7"/>
    <w:rsid w:val="00C27957"/>
    <w:rsid w:val="00C27A08"/>
    <w:rsid w:val="00C27A1F"/>
    <w:rsid w:val="00C27A4E"/>
    <w:rsid w:val="00C27A72"/>
    <w:rsid w:val="00C27B37"/>
    <w:rsid w:val="00C27DAF"/>
    <w:rsid w:val="00C27E2F"/>
    <w:rsid w:val="00C27EBB"/>
    <w:rsid w:val="00C27F86"/>
    <w:rsid w:val="00C302EA"/>
    <w:rsid w:val="00C3075A"/>
    <w:rsid w:val="00C307AA"/>
    <w:rsid w:val="00C3084F"/>
    <w:rsid w:val="00C308F0"/>
    <w:rsid w:val="00C30BC0"/>
    <w:rsid w:val="00C30BC7"/>
    <w:rsid w:val="00C30C01"/>
    <w:rsid w:val="00C30C28"/>
    <w:rsid w:val="00C30C29"/>
    <w:rsid w:val="00C30C8D"/>
    <w:rsid w:val="00C30CD9"/>
    <w:rsid w:val="00C30CF6"/>
    <w:rsid w:val="00C30D4E"/>
    <w:rsid w:val="00C30DFF"/>
    <w:rsid w:val="00C30E68"/>
    <w:rsid w:val="00C30E6F"/>
    <w:rsid w:val="00C30EFC"/>
    <w:rsid w:val="00C30FB4"/>
    <w:rsid w:val="00C3116A"/>
    <w:rsid w:val="00C312BA"/>
    <w:rsid w:val="00C31313"/>
    <w:rsid w:val="00C31485"/>
    <w:rsid w:val="00C31622"/>
    <w:rsid w:val="00C31813"/>
    <w:rsid w:val="00C318A6"/>
    <w:rsid w:val="00C318AC"/>
    <w:rsid w:val="00C318AD"/>
    <w:rsid w:val="00C3197E"/>
    <w:rsid w:val="00C31B34"/>
    <w:rsid w:val="00C31CB8"/>
    <w:rsid w:val="00C31D24"/>
    <w:rsid w:val="00C31D78"/>
    <w:rsid w:val="00C31F57"/>
    <w:rsid w:val="00C320FA"/>
    <w:rsid w:val="00C32150"/>
    <w:rsid w:val="00C3224E"/>
    <w:rsid w:val="00C32279"/>
    <w:rsid w:val="00C32290"/>
    <w:rsid w:val="00C32497"/>
    <w:rsid w:val="00C324BF"/>
    <w:rsid w:val="00C326C6"/>
    <w:rsid w:val="00C326CB"/>
    <w:rsid w:val="00C326F8"/>
    <w:rsid w:val="00C3279E"/>
    <w:rsid w:val="00C3285F"/>
    <w:rsid w:val="00C328DD"/>
    <w:rsid w:val="00C32AFD"/>
    <w:rsid w:val="00C32CC6"/>
    <w:rsid w:val="00C32D27"/>
    <w:rsid w:val="00C32D32"/>
    <w:rsid w:val="00C32D40"/>
    <w:rsid w:val="00C32D61"/>
    <w:rsid w:val="00C32DD2"/>
    <w:rsid w:val="00C32E34"/>
    <w:rsid w:val="00C32E3E"/>
    <w:rsid w:val="00C32F04"/>
    <w:rsid w:val="00C33023"/>
    <w:rsid w:val="00C3338F"/>
    <w:rsid w:val="00C3339D"/>
    <w:rsid w:val="00C333C7"/>
    <w:rsid w:val="00C333D5"/>
    <w:rsid w:val="00C3372C"/>
    <w:rsid w:val="00C3373F"/>
    <w:rsid w:val="00C3385A"/>
    <w:rsid w:val="00C339FF"/>
    <w:rsid w:val="00C33AA6"/>
    <w:rsid w:val="00C33B07"/>
    <w:rsid w:val="00C33BC1"/>
    <w:rsid w:val="00C33C49"/>
    <w:rsid w:val="00C33C7F"/>
    <w:rsid w:val="00C33E9C"/>
    <w:rsid w:val="00C340E3"/>
    <w:rsid w:val="00C342BA"/>
    <w:rsid w:val="00C34386"/>
    <w:rsid w:val="00C34392"/>
    <w:rsid w:val="00C3470B"/>
    <w:rsid w:val="00C34799"/>
    <w:rsid w:val="00C347B8"/>
    <w:rsid w:val="00C34823"/>
    <w:rsid w:val="00C348DF"/>
    <w:rsid w:val="00C34B39"/>
    <w:rsid w:val="00C34B75"/>
    <w:rsid w:val="00C34C50"/>
    <w:rsid w:val="00C34CD3"/>
    <w:rsid w:val="00C34D0C"/>
    <w:rsid w:val="00C34E70"/>
    <w:rsid w:val="00C34EEA"/>
    <w:rsid w:val="00C34F03"/>
    <w:rsid w:val="00C35074"/>
    <w:rsid w:val="00C350C3"/>
    <w:rsid w:val="00C35133"/>
    <w:rsid w:val="00C35298"/>
    <w:rsid w:val="00C35324"/>
    <w:rsid w:val="00C353AA"/>
    <w:rsid w:val="00C3559E"/>
    <w:rsid w:val="00C355AA"/>
    <w:rsid w:val="00C357C5"/>
    <w:rsid w:val="00C3580A"/>
    <w:rsid w:val="00C35918"/>
    <w:rsid w:val="00C3593C"/>
    <w:rsid w:val="00C35B35"/>
    <w:rsid w:val="00C35D10"/>
    <w:rsid w:val="00C35E29"/>
    <w:rsid w:val="00C35E59"/>
    <w:rsid w:val="00C35EC8"/>
    <w:rsid w:val="00C35FAC"/>
    <w:rsid w:val="00C36032"/>
    <w:rsid w:val="00C36068"/>
    <w:rsid w:val="00C36101"/>
    <w:rsid w:val="00C361CA"/>
    <w:rsid w:val="00C361ED"/>
    <w:rsid w:val="00C3630B"/>
    <w:rsid w:val="00C36386"/>
    <w:rsid w:val="00C3640F"/>
    <w:rsid w:val="00C36459"/>
    <w:rsid w:val="00C364C6"/>
    <w:rsid w:val="00C3651E"/>
    <w:rsid w:val="00C36699"/>
    <w:rsid w:val="00C367B0"/>
    <w:rsid w:val="00C36BD5"/>
    <w:rsid w:val="00C36D38"/>
    <w:rsid w:val="00C36E33"/>
    <w:rsid w:val="00C36EE4"/>
    <w:rsid w:val="00C3709F"/>
    <w:rsid w:val="00C3716D"/>
    <w:rsid w:val="00C372AE"/>
    <w:rsid w:val="00C372B9"/>
    <w:rsid w:val="00C3742C"/>
    <w:rsid w:val="00C374DC"/>
    <w:rsid w:val="00C374E3"/>
    <w:rsid w:val="00C375B9"/>
    <w:rsid w:val="00C376D1"/>
    <w:rsid w:val="00C37725"/>
    <w:rsid w:val="00C37782"/>
    <w:rsid w:val="00C3783C"/>
    <w:rsid w:val="00C37878"/>
    <w:rsid w:val="00C3791B"/>
    <w:rsid w:val="00C379E6"/>
    <w:rsid w:val="00C37A24"/>
    <w:rsid w:val="00C37BDB"/>
    <w:rsid w:val="00C37CAF"/>
    <w:rsid w:val="00C37D42"/>
    <w:rsid w:val="00C37D9E"/>
    <w:rsid w:val="00C37DD7"/>
    <w:rsid w:val="00C37EBD"/>
    <w:rsid w:val="00C37F1F"/>
    <w:rsid w:val="00C37FE5"/>
    <w:rsid w:val="00C40021"/>
    <w:rsid w:val="00C400FE"/>
    <w:rsid w:val="00C4022B"/>
    <w:rsid w:val="00C40284"/>
    <w:rsid w:val="00C4034A"/>
    <w:rsid w:val="00C405C6"/>
    <w:rsid w:val="00C405F2"/>
    <w:rsid w:val="00C4071B"/>
    <w:rsid w:val="00C408B7"/>
    <w:rsid w:val="00C408FB"/>
    <w:rsid w:val="00C40933"/>
    <w:rsid w:val="00C40993"/>
    <w:rsid w:val="00C409FD"/>
    <w:rsid w:val="00C40A26"/>
    <w:rsid w:val="00C40A38"/>
    <w:rsid w:val="00C40B96"/>
    <w:rsid w:val="00C40CDC"/>
    <w:rsid w:val="00C40E4E"/>
    <w:rsid w:val="00C40F43"/>
    <w:rsid w:val="00C40FE7"/>
    <w:rsid w:val="00C41021"/>
    <w:rsid w:val="00C412D9"/>
    <w:rsid w:val="00C41491"/>
    <w:rsid w:val="00C416F3"/>
    <w:rsid w:val="00C41799"/>
    <w:rsid w:val="00C417FE"/>
    <w:rsid w:val="00C41801"/>
    <w:rsid w:val="00C419BC"/>
    <w:rsid w:val="00C41AE7"/>
    <w:rsid w:val="00C41C2B"/>
    <w:rsid w:val="00C41D72"/>
    <w:rsid w:val="00C41E09"/>
    <w:rsid w:val="00C41EDF"/>
    <w:rsid w:val="00C41FF8"/>
    <w:rsid w:val="00C420A5"/>
    <w:rsid w:val="00C42123"/>
    <w:rsid w:val="00C421DF"/>
    <w:rsid w:val="00C42211"/>
    <w:rsid w:val="00C4227E"/>
    <w:rsid w:val="00C42299"/>
    <w:rsid w:val="00C42316"/>
    <w:rsid w:val="00C42362"/>
    <w:rsid w:val="00C42375"/>
    <w:rsid w:val="00C423A9"/>
    <w:rsid w:val="00C423BD"/>
    <w:rsid w:val="00C424B2"/>
    <w:rsid w:val="00C42708"/>
    <w:rsid w:val="00C42787"/>
    <w:rsid w:val="00C42822"/>
    <w:rsid w:val="00C4287C"/>
    <w:rsid w:val="00C42942"/>
    <w:rsid w:val="00C429DD"/>
    <w:rsid w:val="00C42B61"/>
    <w:rsid w:val="00C42BBA"/>
    <w:rsid w:val="00C42DE7"/>
    <w:rsid w:val="00C42E02"/>
    <w:rsid w:val="00C42E9E"/>
    <w:rsid w:val="00C42F47"/>
    <w:rsid w:val="00C42F5E"/>
    <w:rsid w:val="00C43112"/>
    <w:rsid w:val="00C432BF"/>
    <w:rsid w:val="00C432FA"/>
    <w:rsid w:val="00C43592"/>
    <w:rsid w:val="00C436B0"/>
    <w:rsid w:val="00C43853"/>
    <w:rsid w:val="00C4398E"/>
    <w:rsid w:val="00C439B6"/>
    <w:rsid w:val="00C43BFA"/>
    <w:rsid w:val="00C43C11"/>
    <w:rsid w:val="00C43C25"/>
    <w:rsid w:val="00C43CEE"/>
    <w:rsid w:val="00C43D5A"/>
    <w:rsid w:val="00C43E5B"/>
    <w:rsid w:val="00C44031"/>
    <w:rsid w:val="00C44122"/>
    <w:rsid w:val="00C44154"/>
    <w:rsid w:val="00C44177"/>
    <w:rsid w:val="00C441AD"/>
    <w:rsid w:val="00C443A2"/>
    <w:rsid w:val="00C4441C"/>
    <w:rsid w:val="00C44474"/>
    <w:rsid w:val="00C4448F"/>
    <w:rsid w:val="00C44535"/>
    <w:rsid w:val="00C445F7"/>
    <w:rsid w:val="00C44767"/>
    <w:rsid w:val="00C44770"/>
    <w:rsid w:val="00C447CE"/>
    <w:rsid w:val="00C4481D"/>
    <w:rsid w:val="00C4488E"/>
    <w:rsid w:val="00C44AE3"/>
    <w:rsid w:val="00C44B7E"/>
    <w:rsid w:val="00C44BB8"/>
    <w:rsid w:val="00C44C10"/>
    <w:rsid w:val="00C44CF4"/>
    <w:rsid w:val="00C44DBB"/>
    <w:rsid w:val="00C44E17"/>
    <w:rsid w:val="00C44E1D"/>
    <w:rsid w:val="00C44EBC"/>
    <w:rsid w:val="00C44EC1"/>
    <w:rsid w:val="00C44ED7"/>
    <w:rsid w:val="00C44F29"/>
    <w:rsid w:val="00C4508D"/>
    <w:rsid w:val="00C450D1"/>
    <w:rsid w:val="00C45247"/>
    <w:rsid w:val="00C45402"/>
    <w:rsid w:val="00C455E0"/>
    <w:rsid w:val="00C455E8"/>
    <w:rsid w:val="00C457DA"/>
    <w:rsid w:val="00C458B1"/>
    <w:rsid w:val="00C458BE"/>
    <w:rsid w:val="00C4595A"/>
    <w:rsid w:val="00C45A3C"/>
    <w:rsid w:val="00C45BD3"/>
    <w:rsid w:val="00C45CB1"/>
    <w:rsid w:val="00C45D2A"/>
    <w:rsid w:val="00C45E41"/>
    <w:rsid w:val="00C45E82"/>
    <w:rsid w:val="00C45E8A"/>
    <w:rsid w:val="00C4605F"/>
    <w:rsid w:val="00C46301"/>
    <w:rsid w:val="00C46314"/>
    <w:rsid w:val="00C46409"/>
    <w:rsid w:val="00C4660A"/>
    <w:rsid w:val="00C46717"/>
    <w:rsid w:val="00C4674D"/>
    <w:rsid w:val="00C467F3"/>
    <w:rsid w:val="00C46899"/>
    <w:rsid w:val="00C46901"/>
    <w:rsid w:val="00C46C88"/>
    <w:rsid w:val="00C46EA0"/>
    <w:rsid w:val="00C46EC6"/>
    <w:rsid w:val="00C4707E"/>
    <w:rsid w:val="00C47293"/>
    <w:rsid w:val="00C47324"/>
    <w:rsid w:val="00C47336"/>
    <w:rsid w:val="00C473F9"/>
    <w:rsid w:val="00C476E0"/>
    <w:rsid w:val="00C47A98"/>
    <w:rsid w:val="00C500C5"/>
    <w:rsid w:val="00C500E5"/>
    <w:rsid w:val="00C5014E"/>
    <w:rsid w:val="00C50178"/>
    <w:rsid w:val="00C501CC"/>
    <w:rsid w:val="00C50232"/>
    <w:rsid w:val="00C502BE"/>
    <w:rsid w:val="00C50502"/>
    <w:rsid w:val="00C50541"/>
    <w:rsid w:val="00C505D4"/>
    <w:rsid w:val="00C50794"/>
    <w:rsid w:val="00C507E3"/>
    <w:rsid w:val="00C507EC"/>
    <w:rsid w:val="00C50C2C"/>
    <w:rsid w:val="00C50C6C"/>
    <w:rsid w:val="00C50D11"/>
    <w:rsid w:val="00C50EBC"/>
    <w:rsid w:val="00C50F79"/>
    <w:rsid w:val="00C50FDD"/>
    <w:rsid w:val="00C511C8"/>
    <w:rsid w:val="00C511E5"/>
    <w:rsid w:val="00C5122A"/>
    <w:rsid w:val="00C5124E"/>
    <w:rsid w:val="00C51609"/>
    <w:rsid w:val="00C516B2"/>
    <w:rsid w:val="00C51715"/>
    <w:rsid w:val="00C517DF"/>
    <w:rsid w:val="00C517FF"/>
    <w:rsid w:val="00C518DD"/>
    <w:rsid w:val="00C5194F"/>
    <w:rsid w:val="00C51977"/>
    <w:rsid w:val="00C51B57"/>
    <w:rsid w:val="00C51B67"/>
    <w:rsid w:val="00C51BFD"/>
    <w:rsid w:val="00C51C7A"/>
    <w:rsid w:val="00C51D3E"/>
    <w:rsid w:val="00C51EE5"/>
    <w:rsid w:val="00C51F10"/>
    <w:rsid w:val="00C51F89"/>
    <w:rsid w:val="00C51F94"/>
    <w:rsid w:val="00C52491"/>
    <w:rsid w:val="00C525E2"/>
    <w:rsid w:val="00C526E4"/>
    <w:rsid w:val="00C5280B"/>
    <w:rsid w:val="00C5292B"/>
    <w:rsid w:val="00C529E0"/>
    <w:rsid w:val="00C52AF4"/>
    <w:rsid w:val="00C52C88"/>
    <w:rsid w:val="00C52DB4"/>
    <w:rsid w:val="00C52E9A"/>
    <w:rsid w:val="00C52F9E"/>
    <w:rsid w:val="00C5335C"/>
    <w:rsid w:val="00C533DA"/>
    <w:rsid w:val="00C53673"/>
    <w:rsid w:val="00C53806"/>
    <w:rsid w:val="00C5380F"/>
    <w:rsid w:val="00C53999"/>
    <w:rsid w:val="00C53B0F"/>
    <w:rsid w:val="00C53B25"/>
    <w:rsid w:val="00C53B66"/>
    <w:rsid w:val="00C53C93"/>
    <w:rsid w:val="00C53CB7"/>
    <w:rsid w:val="00C53E76"/>
    <w:rsid w:val="00C53EC2"/>
    <w:rsid w:val="00C53F7D"/>
    <w:rsid w:val="00C5410F"/>
    <w:rsid w:val="00C5411F"/>
    <w:rsid w:val="00C54272"/>
    <w:rsid w:val="00C546BA"/>
    <w:rsid w:val="00C54960"/>
    <w:rsid w:val="00C54B65"/>
    <w:rsid w:val="00C54BBC"/>
    <w:rsid w:val="00C54CD4"/>
    <w:rsid w:val="00C54D3C"/>
    <w:rsid w:val="00C54DB0"/>
    <w:rsid w:val="00C54DF3"/>
    <w:rsid w:val="00C54E3D"/>
    <w:rsid w:val="00C54EFF"/>
    <w:rsid w:val="00C550BA"/>
    <w:rsid w:val="00C55239"/>
    <w:rsid w:val="00C55301"/>
    <w:rsid w:val="00C553C2"/>
    <w:rsid w:val="00C553DC"/>
    <w:rsid w:val="00C5542B"/>
    <w:rsid w:val="00C5568E"/>
    <w:rsid w:val="00C557D9"/>
    <w:rsid w:val="00C559AC"/>
    <w:rsid w:val="00C55A62"/>
    <w:rsid w:val="00C55AFD"/>
    <w:rsid w:val="00C55B49"/>
    <w:rsid w:val="00C55CD3"/>
    <w:rsid w:val="00C55DBF"/>
    <w:rsid w:val="00C55DF3"/>
    <w:rsid w:val="00C55EB2"/>
    <w:rsid w:val="00C55ECD"/>
    <w:rsid w:val="00C5614B"/>
    <w:rsid w:val="00C561C2"/>
    <w:rsid w:val="00C5624E"/>
    <w:rsid w:val="00C56301"/>
    <w:rsid w:val="00C5637F"/>
    <w:rsid w:val="00C5640E"/>
    <w:rsid w:val="00C5653A"/>
    <w:rsid w:val="00C565C5"/>
    <w:rsid w:val="00C565ED"/>
    <w:rsid w:val="00C5677F"/>
    <w:rsid w:val="00C56943"/>
    <w:rsid w:val="00C56986"/>
    <w:rsid w:val="00C56A28"/>
    <w:rsid w:val="00C56B3F"/>
    <w:rsid w:val="00C56B9D"/>
    <w:rsid w:val="00C56BA4"/>
    <w:rsid w:val="00C56D5C"/>
    <w:rsid w:val="00C56E2F"/>
    <w:rsid w:val="00C56E52"/>
    <w:rsid w:val="00C56F6D"/>
    <w:rsid w:val="00C570FE"/>
    <w:rsid w:val="00C5730C"/>
    <w:rsid w:val="00C573DF"/>
    <w:rsid w:val="00C57587"/>
    <w:rsid w:val="00C5779C"/>
    <w:rsid w:val="00C5779D"/>
    <w:rsid w:val="00C577BF"/>
    <w:rsid w:val="00C57855"/>
    <w:rsid w:val="00C57940"/>
    <w:rsid w:val="00C579EB"/>
    <w:rsid w:val="00C57A34"/>
    <w:rsid w:val="00C57B60"/>
    <w:rsid w:val="00C57B67"/>
    <w:rsid w:val="00C57B6C"/>
    <w:rsid w:val="00C57CA8"/>
    <w:rsid w:val="00C57CEC"/>
    <w:rsid w:val="00C57FAE"/>
    <w:rsid w:val="00C60143"/>
    <w:rsid w:val="00C6032F"/>
    <w:rsid w:val="00C60356"/>
    <w:rsid w:val="00C6038A"/>
    <w:rsid w:val="00C604BA"/>
    <w:rsid w:val="00C6065A"/>
    <w:rsid w:val="00C60666"/>
    <w:rsid w:val="00C60771"/>
    <w:rsid w:val="00C608EE"/>
    <w:rsid w:val="00C6093A"/>
    <w:rsid w:val="00C60AD5"/>
    <w:rsid w:val="00C60C82"/>
    <w:rsid w:val="00C60CA4"/>
    <w:rsid w:val="00C60DBD"/>
    <w:rsid w:val="00C60E64"/>
    <w:rsid w:val="00C60E8B"/>
    <w:rsid w:val="00C60F89"/>
    <w:rsid w:val="00C60FB5"/>
    <w:rsid w:val="00C61108"/>
    <w:rsid w:val="00C611E5"/>
    <w:rsid w:val="00C6135E"/>
    <w:rsid w:val="00C614D4"/>
    <w:rsid w:val="00C61787"/>
    <w:rsid w:val="00C617CE"/>
    <w:rsid w:val="00C6181E"/>
    <w:rsid w:val="00C618ED"/>
    <w:rsid w:val="00C618F2"/>
    <w:rsid w:val="00C61913"/>
    <w:rsid w:val="00C61B40"/>
    <w:rsid w:val="00C61E25"/>
    <w:rsid w:val="00C61E6E"/>
    <w:rsid w:val="00C61F70"/>
    <w:rsid w:val="00C62391"/>
    <w:rsid w:val="00C62397"/>
    <w:rsid w:val="00C62957"/>
    <w:rsid w:val="00C62AF9"/>
    <w:rsid w:val="00C62BBB"/>
    <w:rsid w:val="00C62EA2"/>
    <w:rsid w:val="00C62F7E"/>
    <w:rsid w:val="00C62F89"/>
    <w:rsid w:val="00C63167"/>
    <w:rsid w:val="00C631F1"/>
    <w:rsid w:val="00C631F2"/>
    <w:rsid w:val="00C632D1"/>
    <w:rsid w:val="00C632E0"/>
    <w:rsid w:val="00C6338B"/>
    <w:rsid w:val="00C634EF"/>
    <w:rsid w:val="00C6361C"/>
    <w:rsid w:val="00C638CB"/>
    <w:rsid w:val="00C63941"/>
    <w:rsid w:val="00C63986"/>
    <w:rsid w:val="00C63BBF"/>
    <w:rsid w:val="00C63D53"/>
    <w:rsid w:val="00C63F91"/>
    <w:rsid w:val="00C6405B"/>
    <w:rsid w:val="00C6416C"/>
    <w:rsid w:val="00C64329"/>
    <w:rsid w:val="00C643C4"/>
    <w:rsid w:val="00C64455"/>
    <w:rsid w:val="00C645A2"/>
    <w:rsid w:val="00C6464B"/>
    <w:rsid w:val="00C646BE"/>
    <w:rsid w:val="00C6486D"/>
    <w:rsid w:val="00C64BA8"/>
    <w:rsid w:val="00C64C5C"/>
    <w:rsid w:val="00C64C91"/>
    <w:rsid w:val="00C64CDA"/>
    <w:rsid w:val="00C64D3A"/>
    <w:rsid w:val="00C64EAC"/>
    <w:rsid w:val="00C6505E"/>
    <w:rsid w:val="00C65061"/>
    <w:rsid w:val="00C650B5"/>
    <w:rsid w:val="00C650D8"/>
    <w:rsid w:val="00C650DB"/>
    <w:rsid w:val="00C650FE"/>
    <w:rsid w:val="00C65176"/>
    <w:rsid w:val="00C6521D"/>
    <w:rsid w:val="00C65353"/>
    <w:rsid w:val="00C65372"/>
    <w:rsid w:val="00C65575"/>
    <w:rsid w:val="00C6557C"/>
    <w:rsid w:val="00C6567A"/>
    <w:rsid w:val="00C65687"/>
    <w:rsid w:val="00C6576D"/>
    <w:rsid w:val="00C65797"/>
    <w:rsid w:val="00C657EF"/>
    <w:rsid w:val="00C65896"/>
    <w:rsid w:val="00C65942"/>
    <w:rsid w:val="00C6597F"/>
    <w:rsid w:val="00C65B2B"/>
    <w:rsid w:val="00C65D20"/>
    <w:rsid w:val="00C65DDD"/>
    <w:rsid w:val="00C65E53"/>
    <w:rsid w:val="00C65E7A"/>
    <w:rsid w:val="00C65F19"/>
    <w:rsid w:val="00C65F33"/>
    <w:rsid w:val="00C65FAE"/>
    <w:rsid w:val="00C660CC"/>
    <w:rsid w:val="00C6611C"/>
    <w:rsid w:val="00C661A5"/>
    <w:rsid w:val="00C661BA"/>
    <w:rsid w:val="00C6623C"/>
    <w:rsid w:val="00C6648E"/>
    <w:rsid w:val="00C664F8"/>
    <w:rsid w:val="00C6654F"/>
    <w:rsid w:val="00C66621"/>
    <w:rsid w:val="00C6674D"/>
    <w:rsid w:val="00C66894"/>
    <w:rsid w:val="00C66994"/>
    <w:rsid w:val="00C669F5"/>
    <w:rsid w:val="00C66A11"/>
    <w:rsid w:val="00C66B07"/>
    <w:rsid w:val="00C66B78"/>
    <w:rsid w:val="00C66B7F"/>
    <w:rsid w:val="00C66CCE"/>
    <w:rsid w:val="00C66CEB"/>
    <w:rsid w:val="00C66E68"/>
    <w:rsid w:val="00C66E85"/>
    <w:rsid w:val="00C66FC0"/>
    <w:rsid w:val="00C67067"/>
    <w:rsid w:val="00C67175"/>
    <w:rsid w:val="00C67214"/>
    <w:rsid w:val="00C6723F"/>
    <w:rsid w:val="00C6732B"/>
    <w:rsid w:val="00C67333"/>
    <w:rsid w:val="00C67577"/>
    <w:rsid w:val="00C67702"/>
    <w:rsid w:val="00C678CE"/>
    <w:rsid w:val="00C679C1"/>
    <w:rsid w:val="00C67A41"/>
    <w:rsid w:val="00C67DC5"/>
    <w:rsid w:val="00C67E07"/>
    <w:rsid w:val="00C67E1C"/>
    <w:rsid w:val="00C67FF7"/>
    <w:rsid w:val="00C701F8"/>
    <w:rsid w:val="00C7026F"/>
    <w:rsid w:val="00C7037E"/>
    <w:rsid w:val="00C70438"/>
    <w:rsid w:val="00C705FC"/>
    <w:rsid w:val="00C70672"/>
    <w:rsid w:val="00C707C2"/>
    <w:rsid w:val="00C70894"/>
    <w:rsid w:val="00C709AD"/>
    <w:rsid w:val="00C70A20"/>
    <w:rsid w:val="00C70B32"/>
    <w:rsid w:val="00C70DAB"/>
    <w:rsid w:val="00C70E76"/>
    <w:rsid w:val="00C70EA2"/>
    <w:rsid w:val="00C71056"/>
    <w:rsid w:val="00C71113"/>
    <w:rsid w:val="00C711B6"/>
    <w:rsid w:val="00C711E1"/>
    <w:rsid w:val="00C712D0"/>
    <w:rsid w:val="00C7131B"/>
    <w:rsid w:val="00C71401"/>
    <w:rsid w:val="00C71429"/>
    <w:rsid w:val="00C714E9"/>
    <w:rsid w:val="00C71540"/>
    <w:rsid w:val="00C717DC"/>
    <w:rsid w:val="00C7194E"/>
    <w:rsid w:val="00C719AE"/>
    <w:rsid w:val="00C719E3"/>
    <w:rsid w:val="00C71A94"/>
    <w:rsid w:val="00C71BC1"/>
    <w:rsid w:val="00C71CD5"/>
    <w:rsid w:val="00C71CF2"/>
    <w:rsid w:val="00C71EB4"/>
    <w:rsid w:val="00C71F90"/>
    <w:rsid w:val="00C720FE"/>
    <w:rsid w:val="00C721C9"/>
    <w:rsid w:val="00C7222D"/>
    <w:rsid w:val="00C72256"/>
    <w:rsid w:val="00C723FB"/>
    <w:rsid w:val="00C7245D"/>
    <w:rsid w:val="00C72554"/>
    <w:rsid w:val="00C725DA"/>
    <w:rsid w:val="00C72671"/>
    <w:rsid w:val="00C7290F"/>
    <w:rsid w:val="00C7299A"/>
    <w:rsid w:val="00C72A6E"/>
    <w:rsid w:val="00C72B3E"/>
    <w:rsid w:val="00C72D0A"/>
    <w:rsid w:val="00C72D28"/>
    <w:rsid w:val="00C73010"/>
    <w:rsid w:val="00C73372"/>
    <w:rsid w:val="00C733B3"/>
    <w:rsid w:val="00C735E9"/>
    <w:rsid w:val="00C7367E"/>
    <w:rsid w:val="00C73785"/>
    <w:rsid w:val="00C73828"/>
    <w:rsid w:val="00C738A3"/>
    <w:rsid w:val="00C73A7E"/>
    <w:rsid w:val="00C73A9E"/>
    <w:rsid w:val="00C73AF1"/>
    <w:rsid w:val="00C73C35"/>
    <w:rsid w:val="00C73F1F"/>
    <w:rsid w:val="00C740E3"/>
    <w:rsid w:val="00C741D4"/>
    <w:rsid w:val="00C7426F"/>
    <w:rsid w:val="00C743ED"/>
    <w:rsid w:val="00C743F3"/>
    <w:rsid w:val="00C745E2"/>
    <w:rsid w:val="00C74608"/>
    <w:rsid w:val="00C74644"/>
    <w:rsid w:val="00C74761"/>
    <w:rsid w:val="00C74880"/>
    <w:rsid w:val="00C74B6A"/>
    <w:rsid w:val="00C74B72"/>
    <w:rsid w:val="00C74B75"/>
    <w:rsid w:val="00C74E8E"/>
    <w:rsid w:val="00C74ED2"/>
    <w:rsid w:val="00C74F2B"/>
    <w:rsid w:val="00C750C8"/>
    <w:rsid w:val="00C750F8"/>
    <w:rsid w:val="00C7511A"/>
    <w:rsid w:val="00C752DE"/>
    <w:rsid w:val="00C75619"/>
    <w:rsid w:val="00C757BF"/>
    <w:rsid w:val="00C75A6F"/>
    <w:rsid w:val="00C75C03"/>
    <w:rsid w:val="00C75C41"/>
    <w:rsid w:val="00C75C4B"/>
    <w:rsid w:val="00C75D66"/>
    <w:rsid w:val="00C75DC9"/>
    <w:rsid w:val="00C75EAB"/>
    <w:rsid w:val="00C75EEF"/>
    <w:rsid w:val="00C76076"/>
    <w:rsid w:val="00C761BE"/>
    <w:rsid w:val="00C76294"/>
    <w:rsid w:val="00C7634F"/>
    <w:rsid w:val="00C763AC"/>
    <w:rsid w:val="00C765A0"/>
    <w:rsid w:val="00C7663E"/>
    <w:rsid w:val="00C76782"/>
    <w:rsid w:val="00C76787"/>
    <w:rsid w:val="00C7695C"/>
    <w:rsid w:val="00C76973"/>
    <w:rsid w:val="00C769EA"/>
    <w:rsid w:val="00C769F9"/>
    <w:rsid w:val="00C76A02"/>
    <w:rsid w:val="00C76A4D"/>
    <w:rsid w:val="00C76D84"/>
    <w:rsid w:val="00C76E67"/>
    <w:rsid w:val="00C76EE1"/>
    <w:rsid w:val="00C76EEB"/>
    <w:rsid w:val="00C7701E"/>
    <w:rsid w:val="00C7708F"/>
    <w:rsid w:val="00C77156"/>
    <w:rsid w:val="00C771FE"/>
    <w:rsid w:val="00C7747C"/>
    <w:rsid w:val="00C774D1"/>
    <w:rsid w:val="00C774F5"/>
    <w:rsid w:val="00C77737"/>
    <w:rsid w:val="00C77870"/>
    <w:rsid w:val="00C77880"/>
    <w:rsid w:val="00C77AAD"/>
    <w:rsid w:val="00C77B32"/>
    <w:rsid w:val="00C77E75"/>
    <w:rsid w:val="00C77E97"/>
    <w:rsid w:val="00C77EC7"/>
    <w:rsid w:val="00C77F92"/>
    <w:rsid w:val="00C800C4"/>
    <w:rsid w:val="00C80262"/>
    <w:rsid w:val="00C8026A"/>
    <w:rsid w:val="00C8026F"/>
    <w:rsid w:val="00C8038C"/>
    <w:rsid w:val="00C804C6"/>
    <w:rsid w:val="00C80519"/>
    <w:rsid w:val="00C805B6"/>
    <w:rsid w:val="00C8060E"/>
    <w:rsid w:val="00C8075F"/>
    <w:rsid w:val="00C80937"/>
    <w:rsid w:val="00C8093D"/>
    <w:rsid w:val="00C80A60"/>
    <w:rsid w:val="00C80CF3"/>
    <w:rsid w:val="00C80DEC"/>
    <w:rsid w:val="00C80E97"/>
    <w:rsid w:val="00C80FA6"/>
    <w:rsid w:val="00C8116C"/>
    <w:rsid w:val="00C81272"/>
    <w:rsid w:val="00C8136D"/>
    <w:rsid w:val="00C8147E"/>
    <w:rsid w:val="00C814DE"/>
    <w:rsid w:val="00C81629"/>
    <w:rsid w:val="00C8187E"/>
    <w:rsid w:val="00C81895"/>
    <w:rsid w:val="00C8197F"/>
    <w:rsid w:val="00C81A0B"/>
    <w:rsid w:val="00C81B36"/>
    <w:rsid w:val="00C81BBC"/>
    <w:rsid w:val="00C81DD4"/>
    <w:rsid w:val="00C81DE3"/>
    <w:rsid w:val="00C81E6A"/>
    <w:rsid w:val="00C81FC7"/>
    <w:rsid w:val="00C82155"/>
    <w:rsid w:val="00C821DA"/>
    <w:rsid w:val="00C82231"/>
    <w:rsid w:val="00C822B2"/>
    <w:rsid w:val="00C8239F"/>
    <w:rsid w:val="00C82444"/>
    <w:rsid w:val="00C8248C"/>
    <w:rsid w:val="00C8265A"/>
    <w:rsid w:val="00C8275F"/>
    <w:rsid w:val="00C828E6"/>
    <w:rsid w:val="00C829CA"/>
    <w:rsid w:val="00C82A19"/>
    <w:rsid w:val="00C82A37"/>
    <w:rsid w:val="00C82A7B"/>
    <w:rsid w:val="00C82AFB"/>
    <w:rsid w:val="00C82D11"/>
    <w:rsid w:val="00C82EDA"/>
    <w:rsid w:val="00C83332"/>
    <w:rsid w:val="00C8345B"/>
    <w:rsid w:val="00C83538"/>
    <w:rsid w:val="00C83605"/>
    <w:rsid w:val="00C8364B"/>
    <w:rsid w:val="00C83765"/>
    <w:rsid w:val="00C83798"/>
    <w:rsid w:val="00C838A2"/>
    <w:rsid w:val="00C8398D"/>
    <w:rsid w:val="00C839D1"/>
    <w:rsid w:val="00C83A30"/>
    <w:rsid w:val="00C83A91"/>
    <w:rsid w:val="00C83B83"/>
    <w:rsid w:val="00C83CE7"/>
    <w:rsid w:val="00C83E29"/>
    <w:rsid w:val="00C83E7A"/>
    <w:rsid w:val="00C83EAE"/>
    <w:rsid w:val="00C83EDA"/>
    <w:rsid w:val="00C83EEF"/>
    <w:rsid w:val="00C83F3C"/>
    <w:rsid w:val="00C84225"/>
    <w:rsid w:val="00C842A4"/>
    <w:rsid w:val="00C843EF"/>
    <w:rsid w:val="00C8447D"/>
    <w:rsid w:val="00C84532"/>
    <w:rsid w:val="00C84578"/>
    <w:rsid w:val="00C845F3"/>
    <w:rsid w:val="00C848C9"/>
    <w:rsid w:val="00C8496B"/>
    <w:rsid w:val="00C8496E"/>
    <w:rsid w:val="00C849BA"/>
    <w:rsid w:val="00C84A9E"/>
    <w:rsid w:val="00C84ABF"/>
    <w:rsid w:val="00C84C59"/>
    <w:rsid w:val="00C84D29"/>
    <w:rsid w:val="00C84D7A"/>
    <w:rsid w:val="00C8509D"/>
    <w:rsid w:val="00C85191"/>
    <w:rsid w:val="00C851B9"/>
    <w:rsid w:val="00C851DF"/>
    <w:rsid w:val="00C85264"/>
    <w:rsid w:val="00C85280"/>
    <w:rsid w:val="00C85289"/>
    <w:rsid w:val="00C852EB"/>
    <w:rsid w:val="00C854FE"/>
    <w:rsid w:val="00C85559"/>
    <w:rsid w:val="00C8555E"/>
    <w:rsid w:val="00C855D8"/>
    <w:rsid w:val="00C856DA"/>
    <w:rsid w:val="00C85788"/>
    <w:rsid w:val="00C85821"/>
    <w:rsid w:val="00C85822"/>
    <w:rsid w:val="00C85871"/>
    <w:rsid w:val="00C85893"/>
    <w:rsid w:val="00C85978"/>
    <w:rsid w:val="00C859F3"/>
    <w:rsid w:val="00C85BB9"/>
    <w:rsid w:val="00C85F50"/>
    <w:rsid w:val="00C85FB6"/>
    <w:rsid w:val="00C861C3"/>
    <w:rsid w:val="00C8627E"/>
    <w:rsid w:val="00C86296"/>
    <w:rsid w:val="00C862CB"/>
    <w:rsid w:val="00C86373"/>
    <w:rsid w:val="00C863C2"/>
    <w:rsid w:val="00C863FD"/>
    <w:rsid w:val="00C8677D"/>
    <w:rsid w:val="00C86788"/>
    <w:rsid w:val="00C86882"/>
    <w:rsid w:val="00C86922"/>
    <w:rsid w:val="00C86AC8"/>
    <w:rsid w:val="00C86B34"/>
    <w:rsid w:val="00C86CDB"/>
    <w:rsid w:val="00C86D2A"/>
    <w:rsid w:val="00C86DDB"/>
    <w:rsid w:val="00C87245"/>
    <w:rsid w:val="00C87246"/>
    <w:rsid w:val="00C8733E"/>
    <w:rsid w:val="00C874B1"/>
    <w:rsid w:val="00C874D2"/>
    <w:rsid w:val="00C8752B"/>
    <w:rsid w:val="00C876B7"/>
    <w:rsid w:val="00C876CE"/>
    <w:rsid w:val="00C877CB"/>
    <w:rsid w:val="00C879D1"/>
    <w:rsid w:val="00C879E4"/>
    <w:rsid w:val="00C87A46"/>
    <w:rsid w:val="00C87A66"/>
    <w:rsid w:val="00C87AC8"/>
    <w:rsid w:val="00C87ADC"/>
    <w:rsid w:val="00C87BE5"/>
    <w:rsid w:val="00C87D9E"/>
    <w:rsid w:val="00C87DCD"/>
    <w:rsid w:val="00C87F47"/>
    <w:rsid w:val="00C90001"/>
    <w:rsid w:val="00C90027"/>
    <w:rsid w:val="00C9002E"/>
    <w:rsid w:val="00C9007C"/>
    <w:rsid w:val="00C90173"/>
    <w:rsid w:val="00C901BB"/>
    <w:rsid w:val="00C901C9"/>
    <w:rsid w:val="00C903CA"/>
    <w:rsid w:val="00C90439"/>
    <w:rsid w:val="00C90505"/>
    <w:rsid w:val="00C905C5"/>
    <w:rsid w:val="00C90675"/>
    <w:rsid w:val="00C9074B"/>
    <w:rsid w:val="00C90788"/>
    <w:rsid w:val="00C90881"/>
    <w:rsid w:val="00C908A5"/>
    <w:rsid w:val="00C908D0"/>
    <w:rsid w:val="00C908F7"/>
    <w:rsid w:val="00C9095F"/>
    <w:rsid w:val="00C909B4"/>
    <w:rsid w:val="00C90AAF"/>
    <w:rsid w:val="00C90AE1"/>
    <w:rsid w:val="00C90AE7"/>
    <w:rsid w:val="00C90B1E"/>
    <w:rsid w:val="00C90BD1"/>
    <w:rsid w:val="00C90C4F"/>
    <w:rsid w:val="00C90C67"/>
    <w:rsid w:val="00C90D59"/>
    <w:rsid w:val="00C90E25"/>
    <w:rsid w:val="00C90EAA"/>
    <w:rsid w:val="00C90F72"/>
    <w:rsid w:val="00C90FA5"/>
    <w:rsid w:val="00C9111B"/>
    <w:rsid w:val="00C91301"/>
    <w:rsid w:val="00C913AF"/>
    <w:rsid w:val="00C91412"/>
    <w:rsid w:val="00C9147C"/>
    <w:rsid w:val="00C9151F"/>
    <w:rsid w:val="00C91571"/>
    <w:rsid w:val="00C916B4"/>
    <w:rsid w:val="00C91818"/>
    <w:rsid w:val="00C91823"/>
    <w:rsid w:val="00C91893"/>
    <w:rsid w:val="00C919EE"/>
    <w:rsid w:val="00C91A68"/>
    <w:rsid w:val="00C91B09"/>
    <w:rsid w:val="00C91B54"/>
    <w:rsid w:val="00C91C18"/>
    <w:rsid w:val="00C91CDA"/>
    <w:rsid w:val="00C91F09"/>
    <w:rsid w:val="00C92243"/>
    <w:rsid w:val="00C922B3"/>
    <w:rsid w:val="00C92548"/>
    <w:rsid w:val="00C927FB"/>
    <w:rsid w:val="00C92937"/>
    <w:rsid w:val="00C92C79"/>
    <w:rsid w:val="00C92C9E"/>
    <w:rsid w:val="00C92F02"/>
    <w:rsid w:val="00C9300B"/>
    <w:rsid w:val="00C93112"/>
    <w:rsid w:val="00C93561"/>
    <w:rsid w:val="00C93638"/>
    <w:rsid w:val="00C936B0"/>
    <w:rsid w:val="00C936E3"/>
    <w:rsid w:val="00C93739"/>
    <w:rsid w:val="00C93774"/>
    <w:rsid w:val="00C937A3"/>
    <w:rsid w:val="00C93C09"/>
    <w:rsid w:val="00C93C17"/>
    <w:rsid w:val="00C93CD0"/>
    <w:rsid w:val="00C93D43"/>
    <w:rsid w:val="00C93DB0"/>
    <w:rsid w:val="00C93DBE"/>
    <w:rsid w:val="00C93E3F"/>
    <w:rsid w:val="00C9412F"/>
    <w:rsid w:val="00C941EE"/>
    <w:rsid w:val="00C942F8"/>
    <w:rsid w:val="00C943CB"/>
    <w:rsid w:val="00C9442A"/>
    <w:rsid w:val="00C944EE"/>
    <w:rsid w:val="00C94690"/>
    <w:rsid w:val="00C9469A"/>
    <w:rsid w:val="00C947B8"/>
    <w:rsid w:val="00C948AE"/>
    <w:rsid w:val="00C949FD"/>
    <w:rsid w:val="00C94AEF"/>
    <w:rsid w:val="00C94CF9"/>
    <w:rsid w:val="00C94D52"/>
    <w:rsid w:val="00C94D8C"/>
    <w:rsid w:val="00C94DE8"/>
    <w:rsid w:val="00C94F77"/>
    <w:rsid w:val="00C94F84"/>
    <w:rsid w:val="00C950BF"/>
    <w:rsid w:val="00C9544B"/>
    <w:rsid w:val="00C9548B"/>
    <w:rsid w:val="00C95538"/>
    <w:rsid w:val="00C957DB"/>
    <w:rsid w:val="00C9586A"/>
    <w:rsid w:val="00C95986"/>
    <w:rsid w:val="00C95A09"/>
    <w:rsid w:val="00C95A5C"/>
    <w:rsid w:val="00C95B5C"/>
    <w:rsid w:val="00C95CC4"/>
    <w:rsid w:val="00C95CD7"/>
    <w:rsid w:val="00C95E42"/>
    <w:rsid w:val="00C95E7B"/>
    <w:rsid w:val="00C95F8C"/>
    <w:rsid w:val="00C96041"/>
    <w:rsid w:val="00C96048"/>
    <w:rsid w:val="00C96183"/>
    <w:rsid w:val="00C961EA"/>
    <w:rsid w:val="00C9621E"/>
    <w:rsid w:val="00C962DF"/>
    <w:rsid w:val="00C963CB"/>
    <w:rsid w:val="00C9648B"/>
    <w:rsid w:val="00C96663"/>
    <w:rsid w:val="00C96688"/>
    <w:rsid w:val="00C96707"/>
    <w:rsid w:val="00C968F2"/>
    <w:rsid w:val="00C9697F"/>
    <w:rsid w:val="00C96A28"/>
    <w:rsid w:val="00C96AE4"/>
    <w:rsid w:val="00C96AEE"/>
    <w:rsid w:val="00C96BED"/>
    <w:rsid w:val="00C96CC1"/>
    <w:rsid w:val="00C97101"/>
    <w:rsid w:val="00C97233"/>
    <w:rsid w:val="00C9734E"/>
    <w:rsid w:val="00C97552"/>
    <w:rsid w:val="00C977B4"/>
    <w:rsid w:val="00C97872"/>
    <w:rsid w:val="00C978B3"/>
    <w:rsid w:val="00C97A41"/>
    <w:rsid w:val="00C97B2C"/>
    <w:rsid w:val="00C97BDA"/>
    <w:rsid w:val="00C97C1B"/>
    <w:rsid w:val="00C97DA1"/>
    <w:rsid w:val="00C97DFA"/>
    <w:rsid w:val="00C97EDD"/>
    <w:rsid w:val="00C97F84"/>
    <w:rsid w:val="00CA0033"/>
    <w:rsid w:val="00CA0193"/>
    <w:rsid w:val="00CA021C"/>
    <w:rsid w:val="00CA0293"/>
    <w:rsid w:val="00CA03E4"/>
    <w:rsid w:val="00CA04A0"/>
    <w:rsid w:val="00CA0518"/>
    <w:rsid w:val="00CA0573"/>
    <w:rsid w:val="00CA05A8"/>
    <w:rsid w:val="00CA05FF"/>
    <w:rsid w:val="00CA0750"/>
    <w:rsid w:val="00CA08A9"/>
    <w:rsid w:val="00CA08CC"/>
    <w:rsid w:val="00CA0ABA"/>
    <w:rsid w:val="00CA0B18"/>
    <w:rsid w:val="00CA0D0E"/>
    <w:rsid w:val="00CA0DA4"/>
    <w:rsid w:val="00CA0EEC"/>
    <w:rsid w:val="00CA0F08"/>
    <w:rsid w:val="00CA0FF9"/>
    <w:rsid w:val="00CA10A2"/>
    <w:rsid w:val="00CA1309"/>
    <w:rsid w:val="00CA1340"/>
    <w:rsid w:val="00CA1446"/>
    <w:rsid w:val="00CA14E2"/>
    <w:rsid w:val="00CA1779"/>
    <w:rsid w:val="00CA1838"/>
    <w:rsid w:val="00CA1862"/>
    <w:rsid w:val="00CA18E8"/>
    <w:rsid w:val="00CA19E3"/>
    <w:rsid w:val="00CA1AF9"/>
    <w:rsid w:val="00CA1BCE"/>
    <w:rsid w:val="00CA1BEC"/>
    <w:rsid w:val="00CA1E23"/>
    <w:rsid w:val="00CA1E5E"/>
    <w:rsid w:val="00CA2075"/>
    <w:rsid w:val="00CA22FF"/>
    <w:rsid w:val="00CA23D8"/>
    <w:rsid w:val="00CA23DE"/>
    <w:rsid w:val="00CA2453"/>
    <w:rsid w:val="00CA24FA"/>
    <w:rsid w:val="00CA25DF"/>
    <w:rsid w:val="00CA2670"/>
    <w:rsid w:val="00CA26B3"/>
    <w:rsid w:val="00CA282F"/>
    <w:rsid w:val="00CA285C"/>
    <w:rsid w:val="00CA2A02"/>
    <w:rsid w:val="00CA2ADA"/>
    <w:rsid w:val="00CA2B8D"/>
    <w:rsid w:val="00CA2C46"/>
    <w:rsid w:val="00CA2C9E"/>
    <w:rsid w:val="00CA2F06"/>
    <w:rsid w:val="00CA2F76"/>
    <w:rsid w:val="00CA3009"/>
    <w:rsid w:val="00CA3215"/>
    <w:rsid w:val="00CA32D1"/>
    <w:rsid w:val="00CA3396"/>
    <w:rsid w:val="00CA33EA"/>
    <w:rsid w:val="00CA3531"/>
    <w:rsid w:val="00CA3685"/>
    <w:rsid w:val="00CA3743"/>
    <w:rsid w:val="00CA37D1"/>
    <w:rsid w:val="00CA381C"/>
    <w:rsid w:val="00CA3A55"/>
    <w:rsid w:val="00CA3AEA"/>
    <w:rsid w:val="00CA3AED"/>
    <w:rsid w:val="00CA3B3D"/>
    <w:rsid w:val="00CA3BBC"/>
    <w:rsid w:val="00CA3C73"/>
    <w:rsid w:val="00CA3E2B"/>
    <w:rsid w:val="00CA3EB3"/>
    <w:rsid w:val="00CA3F61"/>
    <w:rsid w:val="00CA4095"/>
    <w:rsid w:val="00CA40E1"/>
    <w:rsid w:val="00CA40F3"/>
    <w:rsid w:val="00CA410D"/>
    <w:rsid w:val="00CA4299"/>
    <w:rsid w:val="00CA454B"/>
    <w:rsid w:val="00CA456F"/>
    <w:rsid w:val="00CA4612"/>
    <w:rsid w:val="00CA4792"/>
    <w:rsid w:val="00CA4A23"/>
    <w:rsid w:val="00CA4B9C"/>
    <w:rsid w:val="00CA4BF2"/>
    <w:rsid w:val="00CA4DDE"/>
    <w:rsid w:val="00CA4EFB"/>
    <w:rsid w:val="00CA4F65"/>
    <w:rsid w:val="00CA4FD6"/>
    <w:rsid w:val="00CA5013"/>
    <w:rsid w:val="00CA5016"/>
    <w:rsid w:val="00CA5098"/>
    <w:rsid w:val="00CA50C6"/>
    <w:rsid w:val="00CA5110"/>
    <w:rsid w:val="00CA5215"/>
    <w:rsid w:val="00CA524F"/>
    <w:rsid w:val="00CA5338"/>
    <w:rsid w:val="00CA537D"/>
    <w:rsid w:val="00CA53B0"/>
    <w:rsid w:val="00CA5418"/>
    <w:rsid w:val="00CA542D"/>
    <w:rsid w:val="00CA543B"/>
    <w:rsid w:val="00CA552F"/>
    <w:rsid w:val="00CA55B4"/>
    <w:rsid w:val="00CA5611"/>
    <w:rsid w:val="00CA567D"/>
    <w:rsid w:val="00CA5721"/>
    <w:rsid w:val="00CA587A"/>
    <w:rsid w:val="00CA5917"/>
    <w:rsid w:val="00CA5A80"/>
    <w:rsid w:val="00CA5AD9"/>
    <w:rsid w:val="00CA5D0C"/>
    <w:rsid w:val="00CA5DC6"/>
    <w:rsid w:val="00CA607E"/>
    <w:rsid w:val="00CA609C"/>
    <w:rsid w:val="00CA6444"/>
    <w:rsid w:val="00CA6835"/>
    <w:rsid w:val="00CA6896"/>
    <w:rsid w:val="00CA68E3"/>
    <w:rsid w:val="00CA6921"/>
    <w:rsid w:val="00CA6A11"/>
    <w:rsid w:val="00CA6D72"/>
    <w:rsid w:val="00CA6E68"/>
    <w:rsid w:val="00CA6EED"/>
    <w:rsid w:val="00CA6F38"/>
    <w:rsid w:val="00CA7010"/>
    <w:rsid w:val="00CA71EB"/>
    <w:rsid w:val="00CA73A1"/>
    <w:rsid w:val="00CA7416"/>
    <w:rsid w:val="00CA746E"/>
    <w:rsid w:val="00CA7566"/>
    <w:rsid w:val="00CA75B1"/>
    <w:rsid w:val="00CA774B"/>
    <w:rsid w:val="00CA789D"/>
    <w:rsid w:val="00CA78B8"/>
    <w:rsid w:val="00CA7AFC"/>
    <w:rsid w:val="00CA7BE4"/>
    <w:rsid w:val="00CA7C2C"/>
    <w:rsid w:val="00CA7CBC"/>
    <w:rsid w:val="00CB007E"/>
    <w:rsid w:val="00CB025D"/>
    <w:rsid w:val="00CB031A"/>
    <w:rsid w:val="00CB038E"/>
    <w:rsid w:val="00CB03FD"/>
    <w:rsid w:val="00CB0424"/>
    <w:rsid w:val="00CB0679"/>
    <w:rsid w:val="00CB0755"/>
    <w:rsid w:val="00CB090A"/>
    <w:rsid w:val="00CB0938"/>
    <w:rsid w:val="00CB0A2F"/>
    <w:rsid w:val="00CB0BEA"/>
    <w:rsid w:val="00CB0D34"/>
    <w:rsid w:val="00CB0DD9"/>
    <w:rsid w:val="00CB0E1D"/>
    <w:rsid w:val="00CB0EE2"/>
    <w:rsid w:val="00CB0EE5"/>
    <w:rsid w:val="00CB0F42"/>
    <w:rsid w:val="00CB11AA"/>
    <w:rsid w:val="00CB1257"/>
    <w:rsid w:val="00CB13BF"/>
    <w:rsid w:val="00CB1444"/>
    <w:rsid w:val="00CB1480"/>
    <w:rsid w:val="00CB150C"/>
    <w:rsid w:val="00CB158F"/>
    <w:rsid w:val="00CB15D4"/>
    <w:rsid w:val="00CB1689"/>
    <w:rsid w:val="00CB17A9"/>
    <w:rsid w:val="00CB19BC"/>
    <w:rsid w:val="00CB19F2"/>
    <w:rsid w:val="00CB19FE"/>
    <w:rsid w:val="00CB1A3F"/>
    <w:rsid w:val="00CB1ADB"/>
    <w:rsid w:val="00CB1B0F"/>
    <w:rsid w:val="00CB1BBB"/>
    <w:rsid w:val="00CB1C71"/>
    <w:rsid w:val="00CB1DB0"/>
    <w:rsid w:val="00CB1DC4"/>
    <w:rsid w:val="00CB1FA3"/>
    <w:rsid w:val="00CB2032"/>
    <w:rsid w:val="00CB203D"/>
    <w:rsid w:val="00CB2188"/>
    <w:rsid w:val="00CB2315"/>
    <w:rsid w:val="00CB2398"/>
    <w:rsid w:val="00CB2424"/>
    <w:rsid w:val="00CB24E1"/>
    <w:rsid w:val="00CB2995"/>
    <w:rsid w:val="00CB2A1E"/>
    <w:rsid w:val="00CB2A36"/>
    <w:rsid w:val="00CB2CEE"/>
    <w:rsid w:val="00CB2D0D"/>
    <w:rsid w:val="00CB2D83"/>
    <w:rsid w:val="00CB2D94"/>
    <w:rsid w:val="00CB2DFB"/>
    <w:rsid w:val="00CB2FA1"/>
    <w:rsid w:val="00CB3001"/>
    <w:rsid w:val="00CB30E4"/>
    <w:rsid w:val="00CB3398"/>
    <w:rsid w:val="00CB3476"/>
    <w:rsid w:val="00CB359C"/>
    <w:rsid w:val="00CB35EB"/>
    <w:rsid w:val="00CB3669"/>
    <w:rsid w:val="00CB3697"/>
    <w:rsid w:val="00CB36CB"/>
    <w:rsid w:val="00CB3750"/>
    <w:rsid w:val="00CB3882"/>
    <w:rsid w:val="00CB3964"/>
    <w:rsid w:val="00CB3D7E"/>
    <w:rsid w:val="00CB3F54"/>
    <w:rsid w:val="00CB423B"/>
    <w:rsid w:val="00CB4283"/>
    <w:rsid w:val="00CB4367"/>
    <w:rsid w:val="00CB43B4"/>
    <w:rsid w:val="00CB43E3"/>
    <w:rsid w:val="00CB44EA"/>
    <w:rsid w:val="00CB45E5"/>
    <w:rsid w:val="00CB45FB"/>
    <w:rsid w:val="00CB461A"/>
    <w:rsid w:val="00CB4655"/>
    <w:rsid w:val="00CB476D"/>
    <w:rsid w:val="00CB499E"/>
    <w:rsid w:val="00CB4A8B"/>
    <w:rsid w:val="00CB4B62"/>
    <w:rsid w:val="00CB4BA8"/>
    <w:rsid w:val="00CB4F14"/>
    <w:rsid w:val="00CB4FDC"/>
    <w:rsid w:val="00CB5136"/>
    <w:rsid w:val="00CB526E"/>
    <w:rsid w:val="00CB527A"/>
    <w:rsid w:val="00CB52B5"/>
    <w:rsid w:val="00CB581C"/>
    <w:rsid w:val="00CB5833"/>
    <w:rsid w:val="00CB58AE"/>
    <w:rsid w:val="00CB5951"/>
    <w:rsid w:val="00CB5EF2"/>
    <w:rsid w:val="00CB5F8F"/>
    <w:rsid w:val="00CB6044"/>
    <w:rsid w:val="00CB605E"/>
    <w:rsid w:val="00CB6224"/>
    <w:rsid w:val="00CB6487"/>
    <w:rsid w:val="00CB64DF"/>
    <w:rsid w:val="00CB66B3"/>
    <w:rsid w:val="00CB67C1"/>
    <w:rsid w:val="00CB6814"/>
    <w:rsid w:val="00CB682D"/>
    <w:rsid w:val="00CB6873"/>
    <w:rsid w:val="00CB69E1"/>
    <w:rsid w:val="00CB6AD6"/>
    <w:rsid w:val="00CB6ADF"/>
    <w:rsid w:val="00CB6B4F"/>
    <w:rsid w:val="00CB6C64"/>
    <w:rsid w:val="00CB6CEF"/>
    <w:rsid w:val="00CB7057"/>
    <w:rsid w:val="00CB70C9"/>
    <w:rsid w:val="00CB71FF"/>
    <w:rsid w:val="00CB7247"/>
    <w:rsid w:val="00CB72FC"/>
    <w:rsid w:val="00CB739C"/>
    <w:rsid w:val="00CB73E6"/>
    <w:rsid w:val="00CB749C"/>
    <w:rsid w:val="00CB7618"/>
    <w:rsid w:val="00CB77DF"/>
    <w:rsid w:val="00CB78D9"/>
    <w:rsid w:val="00CB7944"/>
    <w:rsid w:val="00CB7A59"/>
    <w:rsid w:val="00CB7A7D"/>
    <w:rsid w:val="00CB7AED"/>
    <w:rsid w:val="00CB7B0F"/>
    <w:rsid w:val="00CB7C93"/>
    <w:rsid w:val="00CB7D39"/>
    <w:rsid w:val="00CB7EF9"/>
    <w:rsid w:val="00CB7F6F"/>
    <w:rsid w:val="00CC007D"/>
    <w:rsid w:val="00CC01CC"/>
    <w:rsid w:val="00CC01D4"/>
    <w:rsid w:val="00CC01E1"/>
    <w:rsid w:val="00CC0226"/>
    <w:rsid w:val="00CC0251"/>
    <w:rsid w:val="00CC0254"/>
    <w:rsid w:val="00CC02DF"/>
    <w:rsid w:val="00CC0313"/>
    <w:rsid w:val="00CC039E"/>
    <w:rsid w:val="00CC03AC"/>
    <w:rsid w:val="00CC042C"/>
    <w:rsid w:val="00CC04C0"/>
    <w:rsid w:val="00CC0537"/>
    <w:rsid w:val="00CC060C"/>
    <w:rsid w:val="00CC061F"/>
    <w:rsid w:val="00CC0851"/>
    <w:rsid w:val="00CC08B4"/>
    <w:rsid w:val="00CC0912"/>
    <w:rsid w:val="00CC094E"/>
    <w:rsid w:val="00CC0B40"/>
    <w:rsid w:val="00CC0BF2"/>
    <w:rsid w:val="00CC0C3E"/>
    <w:rsid w:val="00CC0C79"/>
    <w:rsid w:val="00CC0D9C"/>
    <w:rsid w:val="00CC0DB4"/>
    <w:rsid w:val="00CC0DEC"/>
    <w:rsid w:val="00CC0E9C"/>
    <w:rsid w:val="00CC0EC1"/>
    <w:rsid w:val="00CC0EDB"/>
    <w:rsid w:val="00CC0F64"/>
    <w:rsid w:val="00CC0F9C"/>
    <w:rsid w:val="00CC1133"/>
    <w:rsid w:val="00CC120A"/>
    <w:rsid w:val="00CC143E"/>
    <w:rsid w:val="00CC1624"/>
    <w:rsid w:val="00CC1679"/>
    <w:rsid w:val="00CC196F"/>
    <w:rsid w:val="00CC19BD"/>
    <w:rsid w:val="00CC1A41"/>
    <w:rsid w:val="00CC1AD1"/>
    <w:rsid w:val="00CC1ADC"/>
    <w:rsid w:val="00CC1AEB"/>
    <w:rsid w:val="00CC1C62"/>
    <w:rsid w:val="00CC1CC5"/>
    <w:rsid w:val="00CC1CEF"/>
    <w:rsid w:val="00CC1D3B"/>
    <w:rsid w:val="00CC1E2F"/>
    <w:rsid w:val="00CC1E48"/>
    <w:rsid w:val="00CC1E8E"/>
    <w:rsid w:val="00CC1E93"/>
    <w:rsid w:val="00CC1EA7"/>
    <w:rsid w:val="00CC1F82"/>
    <w:rsid w:val="00CC1FE9"/>
    <w:rsid w:val="00CC220F"/>
    <w:rsid w:val="00CC23DD"/>
    <w:rsid w:val="00CC24C6"/>
    <w:rsid w:val="00CC2504"/>
    <w:rsid w:val="00CC277E"/>
    <w:rsid w:val="00CC282F"/>
    <w:rsid w:val="00CC2983"/>
    <w:rsid w:val="00CC2D51"/>
    <w:rsid w:val="00CC2E1A"/>
    <w:rsid w:val="00CC2F2B"/>
    <w:rsid w:val="00CC2F4A"/>
    <w:rsid w:val="00CC2F69"/>
    <w:rsid w:val="00CC2FF5"/>
    <w:rsid w:val="00CC30E4"/>
    <w:rsid w:val="00CC310E"/>
    <w:rsid w:val="00CC3235"/>
    <w:rsid w:val="00CC33D1"/>
    <w:rsid w:val="00CC35E9"/>
    <w:rsid w:val="00CC36A7"/>
    <w:rsid w:val="00CC3731"/>
    <w:rsid w:val="00CC3810"/>
    <w:rsid w:val="00CC38DF"/>
    <w:rsid w:val="00CC39AF"/>
    <w:rsid w:val="00CC39B4"/>
    <w:rsid w:val="00CC39FF"/>
    <w:rsid w:val="00CC3A60"/>
    <w:rsid w:val="00CC3C3C"/>
    <w:rsid w:val="00CC3D37"/>
    <w:rsid w:val="00CC3E2F"/>
    <w:rsid w:val="00CC3E43"/>
    <w:rsid w:val="00CC3E46"/>
    <w:rsid w:val="00CC3E91"/>
    <w:rsid w:val="00CC3FFD"/>
    <w:rsid w:val="00CC4190"/>
    <w:rsid w:val="00CC41D7"/>
    <w:rsid w:val="00CC440F"/>
    <w:rsid w:val="00CC4424"/>
    <w:rsid w:val="00CC468D"/>
    <w:rsid w:val="00CC46D8"/>
    <w:rsid w:val="00CC47CA"/>
    <w:rsid w:val="00CC490A"/>
    <w:rsid w:val="00CC4F8B"/>
    <w:rsid w:val="00CC5006"/>
    <w:rsid w:val="00CC5021"/>
    <w:rsid w:val="00CC5057"/>
    <w:rsid w:val="00CC50C0"/>
    <w:rsid w:val="00CC50DE"/>
    <w:rsid w:val="00CC523D"/>
    <w:rsid w:val="00CC5332"/>
    <w:rsid w:val="00CC5433"/>
    <w:rsid w:val="00CC54D9"/>
    <w:rsid w:val="00CC560E"/>
    <w:rsid w:val="00CC5740"/>
    <w:rsid w:val="00CC58F9"/>
    <w:rsid w:val="00CC5C88"/>
    <w:rsid w:val="00CC5C91"/>
    <w:rsid w:val="00CC5CF7"/>
    <w:rsid w:val="00CC5E9E"/>
    <w:rsid w:val="00CC5EF1"/>
    <w:rsid w:val="00CC6195"/>
    <w:rsid w:val="00CC61B1"/>
    <w:rsid w:val="00CC624A"/>
    <w:rsid w:val="00CC634E"/>
    <w:rsid w:val="00CC63BF"/>
    <w:rsid w:val="00CC63D1"/>
    <w:rsid w:val="00CC640D"/>
    <w:rsid w:val="00CC6596"/>
    <w:rsid w:val="00CC668C"/>
    <w:rsid w:val="00CC66B3"/>
    <w:rsid w:val="00CC66F1"/>
    <w:rsid w:val="00CC6726"/>
    <w:rsid w:val="00CC673C"/>
    <w:rsid w:val="00CC6772"/>
    <w:rsid w:val="00CC6880"/>
    <w:rsid w:val="00CC68A4"/>
    <w:rsid w:val="00CC69C1"/>
    <w:rsid w:val="00CC6B0C"/>
    <w:rsid w:val="00CC6B52"/>
    <w:rsid w:val="00CC6D63"/>
    <w:rsid w:val="00CC6FD4"/>
    <w:rsid w:val="00CC70AF"/>
    <w:rsid w:val="00CC715E"/>
    <w:rsid w:val="00CC7218"/>
    <w:rsid w:val="00CC744D"/>
    <w:rsid w:val="00CC7450"/>
    <w:rsid w:val="00CC7464"/>
    <w:rsid w:val="00CC7554"/>
    <w:rsid w:val="00CC7721"/>
    <w:rsid w:val="00CC778E"/>
    <w:rsid w:val="00CC793F"/>
    <w:rsid w:val="00CC7A1E"/>
    <w:rsid w:val="00CC7B0B"/>
    <w:rsid w:val="00CC7B56"/>
    <w:rsid w:val="00CC7C67"/>
    <w:rsid w:val="00CC7C96"/>
    <w:rsid w:val="00CC7D12"/>
    <w:rsid w:val="00CC7DEE"/>
    <w:rsid w:val="00CC7F04"/>
    <w:rsid w:val="00CD0003"/>
    <w:rsid w:val="00CD028B"/>
    <w:rsid w:val="00CD02F8"/>
    <w:rsid w:val="00CD03EF"/>
    <w:rsid w:val="00CD045A"/>
    <w:rsid w:val="00CD047A"/>
    <w:rsid w:val="00CD04FB"/>
    <w:rsid w:val="00CD0926"/>
    <w:rsid w:val="00CD0956"/>
    <w:rsid w:val="00CD0A12"/>
    <w:rsid w:val="00CD0A93"/>
    <w:rsid w:val="00CD0AC5"/>
    <w:rsid w:val="00CD0AE9"/>
    <w:rsid w:val="00CD0BC1"/>
    <w:rsid w:val="00CD0E3F"/>
    <w:rsid w:val="00CD0E8F"/>
    <w:rsid w:val="00CD0F24"/>
    <w:rsid w:val="00CD10AA"/>
    <w:rsid w:val="00CD1271"/>
    <w:rsid w:val="00CD14C3"/>
    <w:rsid w:val="00CD14EF"/>
    <w:rsid w:val="00CD1600"/>
    <w:rsid w:val="00CD1626"/>
    <w:rsid w:val="00CD16F5"/>
    <w:rsid w:val="00CD1852"/>
    <w:rsid w:val="00CD186A"/>
    <w:rsid w:val="00CD1AB2"/>
    <w:rsid w:val="00CD1B02"/>
    <w:rsid w:val="00CD1CBB"/>
    <w:rsid w:val="00CD1D1D"/>
    <w:rsid w:val="00CD1D96"/>
    <w:rsid w:val="00CD1E16"/>
    <w:rsid w:val="00CD1ED1"/>
    <w:rsid w:val="00CD1F75"/>
    <w:rsid w:val="00CD20C6"/>
    <w:rsid w:val="00CD2124"/>
    <w:rsid w:val="00CD21A7"/>
    <w:rsid w:val="00CD2347"/>
    <w:rsid w:val="00CD2408"/>
    <w:rsid w:val="00CD2465"/>
    <w:rsid w:val="00CD258C"/>
    <w:rsid w:val="00CD25C3"/>
    <w:rsid w:val="00CD25E5"/>
    <w:rsid w:val="00CD25E8"/>
    <w:rsid w:val="00CD2624"/>
    <w:rsid w:val="00CD2655"/>
    <w:rsid w:val="00CD27F9"/>
    <w:rsid w:val="00CD2E17"/>
    <w:rsid w:val="00CD2E52"/>
    <w:rsid w:val="00CD2EE6"/>
    <w:rsid w:val="00CD2FC8"/>
    <w:rsid w:val="00CD2FFE"/>
    <w:rsid w:val="00CD3003"/>
    <w:rsid w:val="00CD30E8"/>
    <w:rsid w:val="00CD311F"/>
    <w:rsid w:val="00CD31DC"/>
    <w:rsid w:val="00CD3247"/>
    <w:rsid w:val="00CD332F"/>
    <w:rsid w:val="00CD3468"/>
    <w:rsid w:val="00CD358F"/>
    <w:rsid w:val="00CD3725"/>
    <w:rsid w:val="00CD3812"/>
    <w:rsid w:val="00CD38F9"/>
    <w:rsid w:val="00CD3909"/>
    <w:rsid w:val="00CD390C"/>
    <w:rsid w:val="00CD3A94"/>
    <w:rsid w:val="00CD3C21"/>
    <w:rsid w:val="00CD3CEF"/>
    <w:rsid w:val="00CD3D0B"/>
    <w:rsid w:val="00CD3F78"/>
    <w:rsid w:val="00CD3F96"/>
    <w:rsid w:val="00CD3FDD"/>
    <w:rsid w:val="00CD4023"/>
    <w:rsid w:val="00CD40CA"/>
    <w:rsid w:val="00CD42FB"/>
    <w:rsid w:val="00CD4306"/>
    <w:rsid w:val="00CD4484"/>
    <w:rsid w:val="00CD44D8"/>
    <w:rsid w:val="00CD454C"/>
    <w:rsid w:val="00CD4603"/>
    <w:rsid w:val="00CD47F4"/>
    <w:rsid w:val="00CD4BBB"/>
    <w:rsid w:val="00CD4C05"/>
    <w:rsid w:val="00CD4C59"/>
    <w:rsid w:val="00CD4CA2"/>
    <w:rsid w:val="00CD4CB2"/>
    <w:rsid w:val="00CD4CB9"/>
    <w:rsid w:val="00CD4CBF"/>
    <w:rsid w:val="00CD4E68"/>
    <w:rsid w:val="00CD500D"/>
    <w:rsid w:val="00CD516D"/>
    <w:rsid w:val="00CD5174"/>
    <w:rsid w:val="00CD530D"/>
    <w:rsid w:val="00CD5427"/>
    <w:rsid w:val="00CD55D8"/>
    <w:rsid w:val="00CD5627"/>
    <w:rsid w:val="00CD56EC"/>
    <w:rsid w:val="00CD56F7"/>
    <w:rsid w:val="00CD56FA"/>
    <w:rsid w:val="00CD5741"/>
    <w:rsid w:val="00CD59DB"/>
    <w:rsid w:val="00CD5A4F"/>
    <w:rsid w:val="00CD5C1C"/>
    <w:rsid w:val="00CD5C93"/>
    <w:rsid w:val="00CD5D26"/>
    <w:rsid w:val="00CD5D2A"/>
    <w:rsid w:val="00CD5D5E"/>
    <w:rsid w:val="00CD5E3A"/>
    <w:rsid w:val="00CD5EFD"/>
    <w:rsid w:val="00CD60BC"/>
    <w:rsid w:val="00CD62C2"/>
    <w:rsid w:val="00CD645D"/>
    <w:rsid w:val="00CD652D"/>
    <w:rsid w:val="00CD65C7"/>
    <w:rsid w:val="00CD689B"/>
    <w:rsid w:val="00CD690A"/>
    <w:rsid w:val="00CD69CC"/>
    <w:rsid w:val="00CD6A93"/>
    <w:rsid w:val="00CD6B53"/>
    <w:rsid w:val="00CD6B65"/>
    <w:rsid w:val="00CD6BE5"/>
    <w:rsid w:val="00CD6C19"/>
    <w:rsid w:val="00CD6D0E"/>
    <w:rsid w:val="00CD6D8E"/>
    <w:rsid w:val="00CD6FB9"/>
    <w:rsid w:val="00CD6FF4"/>
    <w:rsid w:val="00CD701A"/>
    <w:rsid w:val="00CD7048"/>
    <w:rsid w:val="00CD70DC"/>
    <w:rsid w:val="00CD72CC"/>
    <w:rsid w:val="00CD733B"/>
    <w:rsid w:val="00CD7509"/>
    <w:rsid w:val="00CD75A3"/>
    <w:rsid w:val="00CD7674"/>
    <w:rsid w:val="00CD7800"/>
    <w:rsid w:val="00CD7915"/>
    <w:rsid w:val="00CD7972"/>
    <w:rsid w:val="00CD7A9F"/>
    <w:rsid w:val="00CD7B88"/>
    <w:rsid w:val="00CD7C23"/>
    <w:rsid w:val="00CD7D39"/>
    <w:rsid w:val="00CD7E2C"/>
    <w:rsid w:val="00CD7EC2"/>
    <w:rsid w:val="00CE0216"/>
    <w:rsid w:val="00CE0255"/>
    <w:rsid w:val="00CE03B8"/>
    <w:rsid w:val="00CE051B"/>
    <w:rsid w:val="00CE0670"/>
    <w:rsid w:val="00CE08F7"/>
    <w:rsid w:val="00CE09A3"/>
    <w:rsid w:val="00CE09D2"/>
    <w:rsid w:val="00CE0B5E"/>
    <w:rsid w:val="00CE0C69"/>
    <w:rsid w:val="00CE0CF2"/>
    <w:rsid w:val="00CE0CF7"/>
    <w:rsid w:val="00CE0D62"/>
    <w:rsid w:val="00CE0E48"/>
    <w:rsid w:val="00CE0F25"/>
    <w:rsid w:val="00CE111A"/>
    <w:rsid w:val="00CE13D4"/>
    <w:rsid w:val="00CE13EB"/>
    <w:rsid w:val="00CE1705"/>
    <w:rsid w:val="00CE17C3"/>
    <w:rsid w:val="00CE1B68"/>
    <w:rsid w:val="00CE1C1C"/>
    <w:rsid w:val="00CE1CE8"/>
    <w:rsid w:val="00CE1CF8"/>
    <w:rsid w:val="00CE1D25"/>
    <w:rsid w:val="00CE1E0E"/>
    <w:rsid w:val="00CE1E43"/>
    <w:rsid w:val="00CE1F25"/>
    <w:rsid w:val="00CE20A5"/>
    <w:rsid w:val="00CE20CA"/>
    <w:rsid w:val="00CE2169"/>
    <w:rsid w:val="00CE21C2"/>
    <w:rsid w:val="00CE23CB"/>
    <w:rsid w:val="00CE2403"/>
    <w:rsid w:val="00CE24AF"/>
    <w:rsid w:val="00CE263B"/>
    <w:rsid w:val="00CE26C6"/>
    <w:rsid w:val="00CE2731"/>
    <w:rsid w:val="00CE280A"/>
    <w:rsid w:val="00CE289A"/>
    <w:rsid w:val="00CE28A3"/>
    <w:rsid w:val="00CE28DC"/>
    <w:rsid w:val="00CE2B49"/>
    <w:rsid w:val="00CE2B77"/>
    <w:rsid w:val="00CE2D2F"/>
    <w:rsid w:val="00CE2D30"/>
    <w:rsid w:val="00CE2DDB"/>
    <w:rsid w:val="00CE2F21"/>
    <w:rsid w:val="00CE300A"/>
    <w:rsid w:val="00CE319B"/>
    <w:rsid w:val="00CE320C"/>
    <w:rsid w:val="00CE33A4"/>
    <w:rsid w:val="00CE3484"/>
    <w:rsid w:val="00CE36AF"/>
    <w:rsid w:val="00CE36B6"/>
    <w:rsid w:val="00CE36D4"/>
    <w:rsid w:val="00CE3915"/>
    <w:rsid w:val="00CE3992"/>
    <w:rsid w:val="00CE3A5E"/>
    <w:rsid w:val="00CE3C72"/>
    <w:rsid w:val="00CE3CF4"/>
    <w:rsid w:val="00CE3DCB"/>
    <w:rsid w:val="00CE3E94"/>
    <w:rsid w:val="00CE3ED9"/>
    <w:rsid w:val="00CE4128"/>
    <w:rsid w:val="00CE4144"/>
    <w:rsid w:val="00CE4190"/>
    <w:rsid w:val="00CE4216"/>
    <w:rsid w:val="00CE4259"/>
    <w:rsid w:val="00CE42EA"/>
    <w:rsid w:val="00CE445C"/>
    <w:rsid w:val="00CE4558"/>
    <w:rsid w:val="00CE4596"/>
    <w:rsid w:val="00CE4670"/>
    <w:rsid w:val="00CE46EF"/>
    <w:rsid w:val="00CE47B9"/>
    <w:rsid w:val="00CE4859"/>
    <w:rsid w:val="00CE485F"/>
    <w:rsid w:val="00CE488E"/>
    <w:rsid w:val="00CE4AAF"/>
    <w:rsid w:val="00CE4ACC"/>
    <w:rsid w:val="00CE4B53"/>
    <w:rsid w:val="00CE4C24"/>
    <w:rsid w:val="00CE4D8E"/>
    <w:rsid w:val="00CE4E99"/>
    <w:rsid w:val="00CE4F29"/>
    <w:rsid w:val="00CE4F5B"/>
    <w:rsid w:val="00CE4F90"/>
    <w:rsid w:val="00CE5098"/>
    <w:rsid w:val="00CE5100"/>
    <w:rsid w:val="00CE522C"/>
    <w:rsid w:val="00CE52C1"/>
    <w:rsid w:val="00CE5462"/>
    <w:rsid w:val="00CE5628"/>
    <w:rsid w:val="00CE572A"/>
    <w:rsid w:val="00CE5800"/>
    <w:rsid w:val="00CE5872"/>
    <w:rsid w:val="00CE592B"/>
    <w:rsid w:val="00CE5B1A"/>
    <w:rsid w:val="00CE5B84"/>
    <w:rsid w:val="00CE5BF2"/>
    <w:rsid w:val="00CE5CE8"/>
    <w:rsid w:val="00CE5D83"/>
    <w:rsid w:val="00CE5D8B"/>
    <w:rsid w:val="00CE606E"/>
    <w:rsid w:val="00CE6173"/>
    <w:rsid w:val="00CE61BD"/>
    <w:rsid w:val="00CE6253"/>
    <w:rsid w:val="00CE62D3"/>
    <w:rsid w:val="00CE66E6"/>
    <w:rsid w:val="00CE683B"/>
    <w:rsid w:val="00CE686E"/>
    <w:rsid w:val="00CE6886"/>
    <w:rsid w:val="00CE69A4"/>
    <w:rsid w:val="00CE69B1"/>
    <w:rsid w:val="00CE6A0D"/>
    <w:rsid w:val="00CE6C76"/>
    <w:rsid w:val="00CE6EB9"/>
    <w:rsid w:val="00CE6F08"/>
    <w:rsid w:val="00CE721C"/>
    <w:rsid w:val="00CE72A9"/>
    <w:rsid w:val="00CE7398"/>
    <w:rsid w:val="00CE7571"/>
    <w:rsid w:val="00CE7640"/>
    <w:rsid w:val="00CE76C5"/>
    <w:rsid w:val="00CE7769"/>
    <w:rsid w:val="00CE7A96"/>
    <w:rsid w:val="00CE7B18"/>
    <w:rsid w:val="00CE7B47"/>
    <w:rsid w:val="00CE7B96"/>
    <w:rsid w:val="00CE7D23"/>
    <w:rsid w:val="00CE7DCE"/>
    <w:rsid w:val="00CE7E24"/>
    <w:rsid w:val="00CF010E"/>
    <w:rsid w:val="00CF01E8"/>
    <w:rsid w:val="00CF047C"/>
    <w:rsid w:val="00CF04EF"/>
    <w:rsid w:val="00CF059A"/>
    <w:rsid w:val="00CF05E5"/>
    <w:rsid w:val="00CF0729"/>
    <w:rsid w:val="00CF07F8"/>
    <w:rsid w:val="00CF083F"/>
    <w:rsid w:val="00CF0920"/>
    <w:rsid w:val="00CF0AD8"/>
    <w:rsid w:val="00CF0B26"/>
    <w:rsid w:val="00CF0B7A"/>
    <w:rsid w:val="00CF0B88"/>
    <w:rsid w:val="00CF0ED2"/>
    <w:rsid w:val="00CF0F8D"/>
    <w:rsid w:val="00CF0FF8"/>
    <w:rsid w:val="00CF10BD"/>
    <w:rsid w:val="00CF11FA"/>
    <w:rsid w:val="00CF1356"/>
    <w:rsid w:val="00CF138A"/>
    <w:rsid w:val="00CF13FF"/>
    <w:rsid w:val="00CF1461"/>
    <w:rsid w:val="00CF15A9"/>
    <w:rsid w:val="00CF16C3"/>
    <w:rsid w:val="00CF19CB"/>
    <w:rsid w:val="00CF19F2"/>
    <w:rsid w:val="00CF1B4A"/>
    <w:rsid w:val="00CF1B5E"/>
    <w:rsid w:val="00CF1BA2"/>
    <w:rsid w:val="00CF1CC4"/>
    <w:rsid w:val="00CF1D9B"/>
    <w:rsid w:val="00CF1DA4"/>
    <w:rsid w:val="00CF1E3D"/>
    <w:rsid w:val="00CF1F47"/>
    <w:rsid w:val="00CF1F85"/>
    <w:rsid w:val="00CF2002"/>
    <w:rsid w:val="00CF2155"/>
    <w:rsid w:val="00CF2293"/>
    <w:rsid w:val="00CF22B3"/>
    <w:rsid w:val="00CF22DA"/>
    <w:rsid w:val="00CF235D"/>
    <w:rsid w:val="00CF25B7"/>
    <w:rsid w:val="00CF264D"/>
    <w:rsid w:val="00CF2661"/>
    <w:rsid w:val="00CF281A"/>
    <w:rsid w:val="00CF29E0"/>
    <w:rsid w:val="00CF2BAC"/>
    <w:rsid w:val="00CF2E54"/>
    <w:rsid w:val="00CF2EA0"/>
    <w:rsid w:val="00CF2F70"/>
    <w:rsid w:val="00CF32F7"/>
    <w:rsid w:val="00CF32FE"/>
    <w:rsid w:val="00CF337E"/>
    <w:rsid w:val="00CF339A"/>
    <w:rsid w:val="00CF3457"/>
    <w:rsid w:val="00CF35CA"/>
    <w:rsid w:val="00CF3661"/>
    <w:rsid w:val="00CF374F"/>
    <w:rsid w:val="00CF3822"/>
    <w:rsid w:val="00CF3853"/>
    <w:rsid w:val="00CF3AE5"/>
    <w:rsid w:val="00CF3AF3"/>
    <w:rsid w:val="00CF3BA7"/>
    <w:rsid w:val="00CF3C4B"/>
    <w:rsid w:val="00CF3CA3"/>
    <w:rsid w:val="00CF3CF0"/>
    <w:rsid w:val="00CF3D5F"/>
    <w:rsid w:val="00CF3F95"/>
    <w:rsid w:val="00CF3FB9"/>
    <w:rsid w:val="00CF3FFA"/>
    <w:rsid w:val="00CF40D2"/>
    <w:rsid w:val="00CF4194"/>
    <w:rsid w:val="00CF41FC"/>
    <w:rsid w:val="00CF4299"/>
    <w:rsid w:val="00CF435D"/>
    <w:rsid w:val="00CF4383"/>
    <w:rsid w:val="00CF451C"/>
    <w:rsid w:val="00CF45AC"/>
    <w:rsid w:val="00CF46CF"/>
    <w:rsid w:val="00CF46F8"/>
    <w:rsid w:val="00CF4844"/>
    <w:rsid w:val="00CF4893"/>
    <w:rsid w:val="00CF4961"/>
    <w:rsid w:val="00CF4C81"/>
    <w:rsid w:val="00CF4CCE"/>
    <w:rsid w:val="00CF4D7A"/>
    <w:rsid w:val="00CF4DA3"/>
    <w:rsid w:val="00CF4FA0"/>
    <w:rsid w:val="00CF4FC3"/>
    <w:rsid w:val="00CF4FF0"/>
    <w:rsid w:val="00CF530A"/>
    <w:rsid w:val="00CF54B1"/>
    <w:rsid w:val="00CF5570"/>
    <w:rsid w:val="00CF566D"/>
    <w:rsid w:val="00CF5777"/>
    <w:rsid w:val="00CF5922"/>
    <w:rsid w:val="00CF5A1E"/>
    <w:rsid w:val="00CF5C77"/>
    <w:rsid w:val="00CF5C94"/>
    <w:rsid w:val="00CF5C9D"/>
    <w:rsid w:val="00CF5CE4"/>
    <w:rsid w:val="00CF5D18"/>
    <w:rsid w:val="00CF5EBB"/>
    <w:rsid w:val="00CF5F59"/>
    <w:rsid w:val="00CF6063"/>
    <w:rsid w:val="00CF61F0"/>
    <w:rsid w:val="00CF62BE"/>
    <w:rsid w:val="00CF630B"/>
    <w:rsid w:val="00CF63F2"/>
    <w:rsid w:val="00CF678B"/>
    <w:rsid w:val="00CF678E"/>
    <w:rsid w:val="00CF687D"/>
    <w:rsid w:val="00CF6AE8"/>
    <w:rsid w:val="00CF6B5E"/>
    <w:rsid w:val="00CF6B7B"/>
    <w:rsid w:val="00CF6DB3"/>
    <w:rsid w:val="00CF709C"/>
    <w:rsid w:val="00CF738F"/>
    <w:rsid w:val="00CF73D2"/>
    <w:rsid w:val="00CF744F"/>
    <w:rsid w:val="00CF752F"/>
    <w:rsid w:val="00CF7652"/>
    <w:rsid w:val="00CF76C6"/>
    <w:rsid w:val="00CF76E8"/>
    <w:rsid w:val="00CF773F"/>
    <w:rsid w:val="00CF77EC"/>
    <w:rsid w:val="00CF78DD"/>
    <w:rsid w:val="00CF7A83"/>
    <w:rsid w:val="00CF7AB7"/>
    <w:rsid w:val="00CF7ACB"/>
    <w:rsid w:val="00CF7B20"/>
    <w:rsid w:val="00CF7CAB"/>
    <w:rsid w:val="00CF7DC2"/>
    <w:rsid w:val="00CF7E36"/>
    <w:rsid w:val="00CF7F03"/>
    <w:rsid w:val="00CF7F69"/>
    <w:rsid w:val="00CF7F9E"/>
    <w:rsid w:val="00D000D3"/>
    <w:rsid w:val="00D00110"/>
    <w:rsid w:val="00D00129"/>
    <w:rsid w:val="00D00141"/>
    <w:rsid w:val="00D00268"/>
    <w:rsid w:val="00D002F9"/>
    <w:rsid w:val="00D0036D"/>
    <w:rsid w:val="00D004C4"/>
    <w:rsid w:val="00D0070F"/>
    <w:rsid w:val="00D0071A"/>
    <w:rsid w:val="00D007E4"/>
    <w:rsid w:val="00D008F1"/>
    <w:rsid w:val="00D00944"/>
    <w:rsid w:val="00D009A3"/>
    <w:rsid w:val="00D00BBF"/>
    <w:rsid w:val="00D00DA8"/>
    <w:rsid w:val="00D00DE1"/>
    <w:rsid w:val="00D00EA0"/>
    <w:rsid w:val="00D00EB8"/>
    <w:rsid w:val="00D0105C"/>
    <w:rsid w:val="00D01062"/>
    <w:rsid w:val="00D0108E"/>
    <w:rsid w:val="00D01167"/>
    <w:rsid w:val="00D0126F"/>
    <w:rsid w:val="00D0128E"/>
    <w:rsid w:val="00D0137C"/>
    <w:rsid w:val="00D013AF"/>
    <w:rsid w:val="00D013E7"/>
    <w:rsid w:val="00D0146B"/>
    <w:rsid w:val="00D01509"/>
    <w:rsid w:val="00D015B9"/>
    <w:rsid w:val="00D01610"/>
    <w:rsid w:val="00D01808"/>
    <w:rsid w:val="00D01975"/>
    <w:rsid w:val="00D01980"/>
    <w:rsid w:val="00D019CE"/>
    <w:rsid w:val="00D01A5F"/>
    <w:rsid w:val="00D01AD9"/>
    <w:rsid w:val="00D01B21"/>
    <w:rsid w:val="00D01B93"/>
    <w:rsid w:val="00D01BB9"/>
    <w:rsid w:val="00D01C83"/>
    <w:rsid w:val="00D01F74"/>
    <w:rsid w:val="00D01FBC"/>
    <w:rsid w:val="00D02028"/>
    <w:rsid w:val="00D0205D"/>
    <w:rsid w:val="00D020EA"/>
    <w:rsid w:val="00D0210E"/>
    <w:rsid w:val="00D022A0"/>
    <w:rsid w:val="00D02306"/>
    <w:rsid w:val="00D02444"/>
    <w:rsid w:val="00D02475"/>
    <w:rsid w:val="00D02510"/>
    <w:rsid w:val="00D02603"/>
    <w:rsid w:val="00D02653"/>
    <w:rsid w:val="00D026C4"/>
    <w:rsid w:val="00D027BF"/>
    <w:rsid w:val="00D027EB"/>
    <w:rsid w:val="00D028AB"/>
    <w:rsid w:val="00D02944"/>
    <w:rsid w:val="00D02BBE"/>
    <w:rsid w:val="00D02C0E"/>
    <w:rsid w:val="00D02CDE"/>
    <w:rsid w:val="00D02D04"/>
    <w:rsid w:val="00D02E2E"/>
    <w:rsid w:val="00D02F2C"/>
    <w:rsid w:val="00D031EE"/>
    <w:rsid w:val="00D03359"/>
    <w:rsid w:val="00D034E3"/>
    <w:rsid w:val="00D035BF"/>
    <w:rsid w:val="00D0362D"/>
    <w:rsid w:val="00D03A4D"/>
    <w:rsid w:val="00D03AA5"/>
    <w:rsid w:val="00D03B91"/>
    <w:rsid w:val="00D03BDD"/>
    <w:rsid w:val="00D03BED"/>
    <w:rsid w:val="00D03C69"/>
    <w:rsid w:val="00D03D14"/>
    <w:rsid w:val="00D03D7C"/>
    <w:rsid w:val="00D04027"/>
    <w:rsid w:val="00D040BA"/>
    <w:rsid w:val="00D040C0"/>
    <w:rsid w:val="00D04221"/>
    <w:rsid w:val="00D04236"/>
    <w:rsid w:val="00D04273"/>
    <w:rsid w:val="00D04508"/>
    <w:rsid w:val="00D04542"/>
    <w:rsid w:val="00D045F1"/>
    <w:rsid w:val="00D04722"/>
    <w:rsid w:val="00D047EE"/>
    <w:rsid w:val="00D04885"/>
    <w:rsid w:val="00D04935"/>
    <w:rsid w:val="00D04AC7"/>
    <w:rsid w:val="00D04BD4"/>
    <w:rsid w:val="00D04BF0"/>
    <w:rsid w:val="00D04DF2"/>
    <w:rsid w:val="00D04E8B"/>
    <w:rsid w:val="00D04F40"/>
    <w:rsid w:val="00D04F73"/>
    <w:rsid w:val="00D04F7F"/>
    <w:rsid w:val="00D05008"/>
    <w:rsid w:val="00D05195"/>
    <w:rsid w:val="00D053B5"/>
    <w:rsid w:val="00D05544"/>
    <w:rsid w:val="00D055F3"/>
    <w:rsid w:val="00D0570A"/>
    <w:rsid w:val="00D05866"/>
    <w:rsid w:val="00D058B7"/>
    <w:rsid w:val="00D05952"/>
    <w:rsid w:val="00D05ACF"/>
    <w:rsid w:val="00D05CB8"/>
    <w:rsid w:val="00D05F86"/>
    <w:rsid w:val="00D05FF6"/>
    <w:rsid w:val="00D05FFE"/>
    <w:rsid w:val="00D060EC"/>
    <w:rsid w:val="00D061F2"/>
    <w:rsid w:val="00D062A4"/>
    <w:rsid w:val="00D062E7"/>
    <w:rsid w:val="00D0659F"/>
    <w:rsid w:val="00D066DF"/>
    <w:rsid w:val="00D069CE"/>
    <w:rsid w:val="00D06B41"/>
    <w:rsid w:val="00D06B60"/>
    <w:rsid w:val="00D06BFC"/>
    <w:rsid w:val="00D06D09"/>
    <w:rsid w:val="00D06DF5"/>
    <w:rsid w:val="00D06EAE"/>
    <w:rsid w:val="00D06F08"/>
    <w:rsid w:val="00D06FA2"/>
    <w:rsid w:val="00D07093"/>
    <w:rsid w:val="00D071B7"/>
    <w:rsid w:val="00D07269"/>
    <w:rsid w:val="00D07625"/>
    <w:rsid w:val="00D0767C"/>
    <w:rsid w:val="00D07693"/>
    <w:rsid w:val="00D077A5"/>
    <w:rsid w:val="00D0789F"/>
    <w:rsid w:val="00D078C5"/>
    <w:rsid w:val="00D07938"/>
    <w:rsid w:val="00D07AE2"/>
    <w:rsid w:val="00D07BA3"/>
    <w:rsid w:val="00D07BB1"/>
    <w:rsid w:val="00D07BD0"/>
    <w:rsid w:val="00D07D6E"/>
    <w:rsid w:val="00D07EF4"/>
    <w:rsid w:val="00D10240"/>
    <w:rsid w:val="00D10273"/>
    <w:rsid w:val="00D102AF"/>
    <w:rsid w:val="00D103A1"/>
    <w:rsid w:val="00D103DA"/>
    <w:rsid w:val="00D106CB"/>
    <w:rsid w:val="00D10742"/>
    <w:rsid w:val="00D1078A"/>
    <w:rsid w:val="00D10959"/>
    <w:rsid w:val="00D10B1E"/>
    <w:rsid w:val="00D10B46"/>
    <w:rsid w:val="00D10C59"/>
    <w:rsid w:val="00D10DF3"/>
    <w:rsid w:val="00D10E90"/>
    <w:rsid w:val="00D10F9E"/>
    <w:rsid w:val="00D111B9"/>
    <w:rsid w:val="00D111F4"/>
    <w:rsid w:val="00D11459"/>
    <w:rsid w:val="00D11494"/>
    <w:rsid w:val="00D114B2"/>
    <w:rsid w:val="00D1153E"/>
    <w:rsid w:val="00D11A69"/>
    <w:rsid w:val="00D11BE7"/>
    <w:rsid w:val="00D11D47"/>
    <w:rsid w:val="00D11DE6"/>
    <w:rsid w:val="00D11DF9"/>
    <w:rsid w:val="00D1205C"/>
    <w:rsid w:val="00D12063"/>
    <w:rsid w:val="00D1233A"/>
    <w:rsid w:val="00D123F0"/>
    <w:rsid w:val="00D1240B"/>
    <w:rsid w:val="00D124E4"/>
    <w:rsid w:val="00D12790"/>
    <w:rsid w:val="00D128CA"/>
    <w:rsid w:val="00D12997"/>
    <w:rsid w:val="00D129D2"/>
    <w:rsid w:val="00D12A86"/>
    <w:rsid w:val="00D12ADF"/>
    <w:rsid w:val="00D12B14"/>
    <w:rsid w:val="00D12B3E"/>
    <w:rsid w:val="00D12BC3"/>
    <w:rsid w:val="00D12BCA"/>
    <w:rsid w:val="00D12D35"/>
    <w:rsid w:val="00D12E61"/>
    <w:rsid w:val="00D12FF9"/>
    <w:rsid w:val="00D131C6"/>
    <w:rsid w:val="00D1320D"/>
    <w:rsid w:val="00D13281"/>
    <w:rsid w:val="00D1329F"/>
    <w:rsid w:val="00D13512"/>
    <w:rsid w:val="00D1379E"/>
    <w:rsid w:val="00D139C3"/>
    <w:rsid w:val="00D13C4E"/>
    <w:rsid w:val="00D13C8D"/>
    <w:rsid w:val="00D13CEE"/>
    <w:rsid w:val="00D13D36"/>
    <w:rsid w:val="00D13E74"/>
    <w:rsid w:val="00D13E79"/>
    <w:rsid w:val="00D13EB2"/>
    <w:rsid w:val="00D13F54"/>
    <w:rsid w:val="00D13F5D"/>
    <w:rsid w:val="00D1419F"/>
    <w:rsid w:val="00D141A5"/>
    <w:rsid w:val="00D142D5"/>
    <w:rsid w:val="00D143A6"/>
    <w:rsid w:val="00D1442D"/>
    <w:rsid w:val="00D144F2"/>
    <w:rsid w:val="00D14620"/>
    <w:rsid w:val="00D146A6"/>
    <w:rsid w:val="00D1478A"/>
    <w:rsid w:val="00D1484B"/>
    <w:rsid w:val="00D148C6"/>
    <w:rsid w:val="00D148D0"/>
    <w:rsid w:val="00D149B0"/>
    <w:rsid w:val="00D14D37"/>
    <w:rsid w:val="00D14E0F"/>
    <w:rsid w:val="00D14E23"/>
    <w:rsid w:val="00D14F44"/>
    <w:rsid w:val="00D150D1"/>
    <w:rsid w:val="00D151B6"/>
    <w:rsid w:val="00D152BF"/>
    <w:rsid w:val="00D15535"/>
    <w:rsid w:val="00D15733"/>
    <w:rsid w:val="00D15737"/>
    <w:rsid w:val="00D157BA"/>
    <w:rsid w:val="00D158B1"/>
    <w:rsid w:val="00D158DB"/>
    <w:rsid w:val="00D1590B"/>
    <w:rsid w:val="00D15BBE"/>
    <w:rsid w:val="00D15CC5"/>
    <w:rsid w:val="00D15D5F"/>
    <w:rsid w:val="00D15D95"/>
    <w:rsid w:val="00D15E96"/>
    <w:rsid w:val="00D15EF7"/>
    <w:rsid w:val="00D15FED"/>
    <w:rsid w:val="00D1607F"/>
    <w:rsid w:val="00D160E0"/>
    <w:rsid w:val="00D161D3"/>
    <w:rsid w:val="00D16212"/>
    <w:rsid w:val="00D16333"/>
    <w:rsid w:val="00D16422"/>
    <w:rsid w:val="00D16450"/>
    <w:rsid w:val="00D164F2"/>
    <w:rsid w:val="00D1665A"/>
    <w:rsid w:val="00D16680"/>
    <w:rsid w:val="00D168C5"/>
    <w:rsid w:val="00D169EB"/>
    <w:rsid w:val="00D16B1F"/>
    <w:rsid w:val="00D16BE1"/>
    <w:rsid w:val="00D16D5D"/>
    <w:rsid w:val="00D16E23"/>
    <w:rsid w:val="00D16EA1"/>
    <w:rsid w:val="00D16FD1"/>
    <w:rsid w:val="00D170F2"/>
    <w:rsid w:val="00D1716E"/>
    <w:rsid w:val="00D17451"/>
    <w:rsid w:val="00D17454"/>
    <w:rsid w:val="00D1750D"/>
    <w:rsid w:val="00D1761E"/>
    <w:rsid w:val="00D17621"/>
    <w:rsid w:val="00D1764D"/>
    <w:rsid w:val="00D17747"/>
    <w:rsid w:val="00D17849"/>
    <w:rsid w:val="00D17880"/>
    <w:rsid w:val="00D17912"/>
    <w:rsid w:val="00D17973"/>
    <w:rsid w:val="00D17ADD"/>
    <w:rsid w:val="00D17B4D"/>
    <w:rsid w:val="00D17B70"/>
    <w:rsid w:val="00D17BEB"/>
    <w:rsid w:val="00D17BF8"/>
    <w:rsid w:val="00D17CB2"/>
    <w:rsid w:val="00D17D77"/>
    <w:rsid w:val="00D17E8C"/>
    <w:rsid w:val="00D17F7E"/>
    <w:rsid w:val="00D20150"/>
    <w:rsid w:val="00D201E9"/>
    <w:rsid w:val="00D20260"/>
    <w:rsid w:val="00D2035E"/>
    <w:rsid w:val="00D20377"/>
    <w:rsid w:val="00D2049E"/>
    <w:rsid w:val="00D20543"/>
    <w:rsid w:val="00D2088D"/>
    <w:rsid w:val="00D2088E"/>
    <w:rsid w:val="00D208AE"/>
    <w:rsid w:val="00D20937"/>
    <w:rsid w:val="00D20A8D"/>
    <w:rsid w:val="00D20B32"/>
    <w:rsid w:val="00D20BFA"/>
    <w:rsid w:val="00D20C57"/>
    <w:rsid w:val="00D20CFA"/>
    <w:rsid w:val="00D20D90"/>
    <w:rsid w:val="00D20E06"/>
    <w:rsid w:val="00D20E3B"/>
    <w:rsid w:val="00D20EBB"/>
    <w:rsid w:val="00D21027"/>
    <w:rsid w:val="00D21166"/>
    <w:rsid w:val="00D211F6"/>
    <w:rsid w:val="00D2121B"/>
    <w:rsid w:val="00D2131D"/>
    <w:rsid w:val="00D21347"/>
    <w:rsid w:val="00D215F5"/>
    <w:rsid w:val="00D2169F"/>
    <w:rsid w:val="00D21725"/>
    <w:rsid w:val="00D21746"/>
    <w:rsid w:val="00D2178F"/>
    <w:rsid w:val="00D21822"/>
    <w:rsid w:val="00D21998"/>
    <w:rsid w:val="00D21A49"/>
    <w:rsid w:val="00D21B41"/>
    <w:rsid w:val="00D21B46"/>
    <w:rsid w:val="00D21BEF"/>
    <w:rsid w:val="00D21C08"/>
    <w:rsid w:val="00D21C81"/>
    <w:rsid w:val="00D21D6C"/>
    <w:rsid w:val="00D21E0F"/>
    <w:rsid w:val="00D21F17"/>
    <w:rsid w:val="00D21FA7"/>
    <w:rsid w:val="00D2204C"/>
    <w:rsid w:val="00D220DF"/>
    <w:rsid w:val="00D2227B"/>
    <w:rsid w:val="00D2231D"/>
    <w:rsid w:val="00D2239F"/>
    <w:rsid w:val="00D22573"/>
    <w:rsid w:val="00D227E4"/>
    <w:rsid w:val="00D22819"/>
    <w:rsid w:val="00D22840"/>
    <w:rsid w:val="00D22946"/>
    <w:rsid w:val="00D229CC"/>
    <w:rsid w:val="00D22D09"/>
    <w:rsid w:val="00D22E7C"/>
    <w:rsid w:val="00D22F9B"/>
    <w:rsid w:val="00D23059"/>
    <w:rsid w:val="00D230EE"/>
    <w:rsid w:val="00D2311C"/>
    <w:rsid w:val="00D231A4"/>
    <w:rsid w:val="00D23212"/>
    <w:rsid w:val="00D2326E"/>
    <w:rsid w:val="00D2334D"/>
    <w:rsid w:val="00D233C8"/>
    <w:rsid w:val="00D2343E"/>
    <w:rsid w:val="00D2364E"/>
    <w:rsid w:val="00D23772"/>
    <w:rsid w:val="00D23830"/>
    <w:rsid w:val="00D23A13"/>
    <w:rsid w:val="00D23A15"/>
    <w:rsid w:val="00D23BFE"/>
    <w:rsid w:val="00D23C69"/>
    <w:rsid w:val="00D23E7A"/>
    <w:rsid w:val="00D24036"/>
    <w:rsid w:val="00D2435C"/>
    <w:rsid w:val="00D2439A"/>
    <w:rsid w:val="00D244C0"/>
    <w:rsid w:val="00D24558"/>
    <w:rsid w:val="00D2455A"/>
    <w:rsid w:val="00D245B4"/>
    <w:rsid w:val="00D246EB"/>
    <w:rsid w:val="00D2470D"/>
    <w:rsid w:val="00D24880"/>
    <w:rsid w:val="00D248C8"/>
    <w:rsid w:val="00D249D1"/>
    <w:rsid w:val="00D24B23"/>
    <w:rsid w:val="00D24BF3"/>
    <w:rsid w:val="00D24C24"/>
    <w:rsid w:val="00D24D81"/>
    <w:rsid w:val="00D250D8"/>
    <w:rsid w:val="00D25173"/>
    <w:rsid w:val="00D2520D"/>
    <w:rsid w:val="00D252FA"/>
    <w:rsid w:val="00D25359"/>
    <w:rsid w:val="00D2551F"/>
    <w:rsid w:val="00D25580"/>
    <w:rsid w:val="00D25811"/>
    <w:rsid w:val="00D258E4"/>
    <w:rsid w:val="00D25992"/>
    <w:rsid w:val="00D259F3"/>
    <w:rsid w:val="00D25B49"/>
    <w:rsid w:val="00D25C51"/>
    <w:rsid w:val="00D25D69"/>
    <w:rsid w:val="00D25DC5"/>
    <w:rsid w:val="00D25FB5"/>
    <w:rsid w:val="00D25FD7"/>
    <w:rsid w:val="00D260BF"/>
    <w:rsid w:val="00D26256"/>
    <w:rsid w:val="00D2625F"/>
    <w:rsid w:val="00D26304"/>
    <w:rsid w:val="00D26638"/>
    <w:rsid w:val="00D26871"/>
    <w:rsid w:val="00D26883"/>
    <w:rsid w:val="00D268ED"/>
    <w:rsid w:val="00D26B0A"/>
    <w:rsid w:val="00D26CD9"/>
    <w:rsid w:val="00D26D0A"/>
    <w:rsid w:val="00D26D23"/>
    <w:rsid w:val="00D26D2F"/>
    <w:rsid w:val="00D270D7"/>
    <w:rsid w:val="00D271DB"/>
    <w:rsid w:val="00D273FE"/>
    <w:rsid w:val="00D27443"/>
    <w:rsid w:val="00D2750C"/>
    <w:rsid w:val="00D27575"/>
    <w:rsid w:val="00D2760E"/>
    <w:rsid w:val="00D276CA"/>
    <w:rsid w:val="00D27929"/>
    <w:rsid w:val="00D27BF0"/>
    <w:rsid w:val="00D27BFC"/>
    <w:rsid w:val="00D27E65"/>
    <w:rsid w:val="00D27E90"/>
    <w:rsid w:val="00D27EAD"/>
    <w:rsid w:val="00D3005A"/>
    <w:rsid w:val="00D30123"/>
    <w:rsid w:val="00D3018A"/>
    <w:rsid w:val="00D30198"/>
    <w:rsid w:val="00D30684"/>
    <w:rsid w:val="00D30746"/>
    <w:rsid w:val="00D30785"/>
    <w:rsid w:val="00D30A6C"/>
    <w:rsid w:val="00D30B57"/>
    <w:rsid w:val="00D30C24"/>
    <w:rsid w:val="00D30C67"/>
    <w:rsid w:val="00D30C8D"/>
    <w:rsid w:val="00D30E0D"/>
    <w:rsid w:val="00D30E41"/>
    <w:rsid w:val="00D30F2C"/>
    <w:rsid w:val="00D3104B"/>
    <w:rsid w:val="00D31070"/>
    <w:rsid w:val="00D31220"/>
    <w:rsid w:val="00D3122C"/>
    <w:rsid w:val="00D31245"/>
    <w:rsid w:val="00D31318"/>
    <w:rsid w:val="00D313ED"/>
    <w:rsid w:val="00D313F8"/>
    <w:rsid w:val="00D31533"/>
    <w:rsid w:val="00D316F9"/>
    <w:rsid w:val="00D318A0"/>
    <w:rsid w:val="00D31912"/>
    <w:rsid w:val="00D31B72"/>
    <w:rsid w:val="00D31BB8"/>
    <w:rsid w:val="00D31D01"/>
    <w:rsid w:val="00D31DB1"/>
    <w:rsid w:val="00D31E1F"/>
    <w:rsid w:val="00D31E58"/>
    <w:rsid w:val="00D31F86"/>
    <w:rsid w:val="00D32155"/>
    <w:rsid w:val="00D32267"/>
    <w:rsid w:val="00D3231C"/>
    <w:rsid w:val="00D32324"/>
    <w:rsid w:val="00D32443"/>
    <w:rsid w:val="00D32483"/>
    <w:rsid w:val="00D32527"/>
    <w:rsid w:val="00D32642"/>
    <w:rsid w:val="00D32693"/>
    <w:rsid w:val="00D3277E"/>
    <w:rsid w:val="00D32846"/>
    <w:rsid w:val="00D3289A"/>
    <w:rsid w:val="00D32989"/>
    <w:rsid w:val="00D32AAC"/>
    <w:rsid w:val="00D32C1B"/>
    <w:rsid w:val="00D32C71"/>
    <w:rsid w:val="00D32EF2"/>
    <w:rsid w:val="00D33050"/>
    <w:rsid w:val="00D331E2"/>
    <w:rsid w:val="00D332B2"/>
    <w:rsid w:val="00D332BA"/>
    <w:rsid w:val="00D33613"/>
    <w:rsid w:val="00D33813"/>
    <w:rsid w:val="00D33974"/>
    <w:rsid w:val="00D33C28"/>
    <w:rsid w:val="00D33C46"/>
    <w:rsid w:val="00D33D0D"/>
    <w:rsid w:val="00D33DEB"/>
    <w:rsid w:val="00D33F94"/>
    <w:rsid w:val="00D33F9F"/>
    <w:rsid w:val="00D34012"/>
    <w:rsid w:val="00D3403C"/>
    <w:rsid w:val="00D3417F"/>
    <w:rsid w:val="00D34186"/>
    <w:rsid w:val="00D3463A"/>
    <w:rsid w:val="00D347CA"/>
    <w:rsid w:val="00D347EE"/>
    <w:rsid w:val="00D349D6"/>
    <w:rsid w:val="00D34A5D"/>
    <w:rsid w:val="00D34A67"/>
    <w:rsid w:val="00D34B45"/>
    <w:rsid w:val="00D34C36"/>
    <w:rsid w:val="00D34DC7"/>
    <w:rsid w:val="00D34EE2"/>
    <w:rsid w:val="00D35174"/>
    <w:rsid w:val="00D35185"/>
    <w:rsid w:val="00D3521B"/>
    <w:rsid w:val="00D35288"/>
    <w:rsid w:val="00D35589"/>
    <w:rsid w:val="00D356F0"/>
    <w:rsid w:val="00D358EE"/>
    <w:rsid w:val="00D358F8"/>
    <w:rsid w:val="00D35A30"/>
    <w:rsid w:val="00D35AB6"/>
    <w:rsid w:val="00D35B3C"/>
    <w:rsid w:val="00D35B8C"/>
    <w:rsid w:val="00D35BC5"/>
    <w:rsid w:val="00D35C18"/>
    <w:rsid w:val="00D35CA9"/>
    <w:rsid w:val="00D35DA9"/>
    <w:rsid w:val="00D35DE4"/>
    <w:rsid w:val="00D35EBD"/>
    <w:rsid w:val="00D35F0C"/>
    <w:rsid w:val="00D35F8A"/>
    <w:rsid w:val="00D36070"/>
    <w:rsid w:val="00D3609C"/>
    <w:rsid w:val="00D3614B"/>
    <w:rsid w:val="00D366B1"/>
    <w:rsid w:val="00D36716"/>
    <w:rsid w:val="00D36A5A"/>
    <w:rsid w:val="00D36AA7"/>
    <w:rsid w:val="00D36B5D"/>
    <w:rsid w:val="00D36BC6"/>
    <w:rsid w:val="00D36C6B"/>
    <w:rsid w:val="00D36D31"/>
    <w:rsid w:val="00D36FB0"/>
    <w:rsid w:val="00D3715A"/>
    <w:rsid w:val="00D3777B"/>
    <w:rsid w:val="00D37917"/>
    <w:rsid w:val="00D37A32"/>
    <w:rsid w:val="00D37A35"/>
    <w:rsid w:val="00D37AFE"/>
    <w:rsid w:val="00D37E4C"/>
    <w:rsid w:val="00D37E57"/>
    <w:rsid w:val="00D37EA0"/>
    <w:rsid w:val="00D37F05"/>
    <w:rsid w:val="00D40040"/>
    <w:rsid w:val="00D4009F"/>
    <w:rsid w:val="00D4019A"/>
    <w:rsid w:val="00D401EF"/>
    <w:rsid w:val="00D4039B"/>
    <w:rsid w:val="00D403D9"/>
    <w:rsid w:val="00D403EB"/>
    <w:rsid w:val="00D4041F"/>
    <w:rsid w:val="00D40620"/>
    <w:rsid w:val="00D406A3"/>
    <w:rsid w:val="00D406D9"/>
    <w:rsid w:val="00D4082F"/>
    <w:rsid w:val="00D40848"/>
    <w:rsid w:val="00D40854"/>
    <w:rsid w:val="00D4086A"/>
    <w:rsid w:val="00D40B34"/>
    <w:rsid w:val="00D40BDA"/>
    <w:rsid w:val="00D40CB5"/>
    <w:rsid w:val="00D40D62"/>
    <w:rsid w:val="00D40EF8"/>
    <w:rsid w:val="00D40F3C"/>
    <w:rsid w:val="00D40F66"/>
    <w:rsid w:val="00D40F81"/>
    <w:rsid w:val="00D410F5"/>
    <w:rsid w:val="00D4125D"/>
    <w:rsid w:val="00D41555"/>
    <w:rsid w:val="00D41703"/>
    <w:rsid w:val="00D41819"/>
    <w:rsid w:val="00D4189C"/>
    <w:rsid w:val="00D419E1"/>
    <w:rsid w:val="00D41A73"/>
    <w:rsid w:val="00D41D6E"/>
    <w:rsid w:val="00D41E30"/>
    <w:rsid w:val="00D42002"/>
    <w:rsid w:val="00D42115"/>
    <w:rsid w:val="00D42158"/>
    <w:rsid w:val="00D421B4"/>
    <w:rsid w:val="00D42276"/>
    <w:rsid w:val="00D42300"/>
    <w:rsid w:val="00D4237F"/>
    <w:rsid w:val="00D426F4"/>
    <w:rsid w:val="00D4271D"/>
    <w:rsid w:val="00D42803"/>
    <w:rsid w:val="00D42869"/>
    <w:rsid w:val="00D4298D"/>
    <w:rsid w:val="00D42A60"/>
    <w:rsid w:val="00D42DBD"/>
    <w:rsid w:val="00D42DCC"/>
    <w:rsid w:val="00D42ED3"/>
    <w:rsid w:val="00D431ED"/>
    <w:rsid w:val="00D43274"/>
    <w:rsid w:val="00D432F3"/>
    <w:rsid w:val="00D43395"/>
    <w:rsid w:val="00D4339D"/>
    <w:rsid w:val="00D435A2"/>
    <w:rsid w:val="00D4363A"/>
    <w:rsid w:val="00D4372C"/>
    <w:rsid w:val="00D4393C"/>
    <w:rsid w:val="00D43AAD"/>
    <w:rsid w:val="00D43B43"/>
    <w:rsid w:val="00D43D31"/>
    <w:rsid w:val="00D43D68"/>
    <w:rsid w:val="00D43DEF"/>
    <w:rsid w:val="00D43F51"/>
    <w:rsid w:val="00D43FA7"/>
    <w:rsid w:val="00D44122"/>
    <w:rsid w:val="00D4425E"/>
    <w:rsid w:val="00D44303"/>
    <w:rsid w:val="00D44334"/>
    <w:rsid w:val="00D443E4"/>
    <w:rsid w:val="00D44478"/>
    <w:rsid w:val="00D44493"/>
    <w:rsid w:val="00D444AB"/>
    <w:rsid w:val="00D44529"/>
    <w:rsid w:val="00D44618"/>
    <w:rsid w:val="00D446B3"/>
    <w:rsid w:val="00D446C9"/>
    <w:rsid w:val="00D44742"/>
    <w:rsid w:val="00D44786"/>
    <w:rsid w:val="00D44791"/>
    <w:rsid w:val="00D447F1"/>
    <w:rsid w:val="00D44ABB"/>
    <w:rsid w:val="00D44B20"/>
    <w:rsid w:val="00D44B38"/>
    <w:rsid w:val="00D44B59"/>
    <w:rsid w:val="00D44D1F"/>
    <w:rsid w:val="00D44E1F"/>
    <w:rsid w:val="00D44F45"/>
    <w:rsid w:val="00D44F73"/>
    <w:rsid w:val="00D44FF6"/>
    <w:rsid w:val="00D45302"/>
    <w:rsid w:val="00D45314"/>
    <w:rsid w:val="00D45387"/>
    <w:rsid w:val="00D45508"/>
    <w:rsid w:val="00D455C0"/>
    <w:rsid w:val="00D45708"/>
    <w:rsid w:val="00D4577E"/>
    <w:rsid w:val="00D458EE"/>
    <w:rsid w:val="00D459CA"/>
    <w:rsid w:val="00D45A1F"/>
    <w:rsid w:val="00D45A25"/>
    <w:rsid w:val="00D45C2C"/>
    <w:rsid w:val="00D45C79"/>
    <w:rsid w:val="00D45CAE"/>
    <w:rsid w:val="00D45F53"/>
    <w:rsid w:val="00D45F9E"/>
    <w:rsid w:val="00D45FBA"/>
    <w:rsid w:val="00D45FD0"/>
    <w:rsid w:val="00D461DE"/>
    <w:rsid w:val="00D466AA"/>
    <w:rsid w:val="00D466E1"/>
    <w:rsid w:val="00D46864"/>
    <w:rsid w:val="00D468C1"/>
    <w:rsid w:val="00D46A8F"/>
    <w:rsid w:val="00D46AA2"/>
    <w:rsid w:val="00D46C69"/>
    <w:rsid w:val="00D46C95"/>
    <w:rsid w:val="00D46CA6"/>
    <w:rsid w:val="00D46F55"/>
    <w:rsid w:val="00D46FF8"/>
    <w:rsid w:val="00D47005"/>
    <w:rsid w:val="00D470A4"/>
    <w:rsid w:val="00D472BA"/>
    <w:rsid w:val="00D47344"/>
    <w:rsid w:val="00D47390"/>
    <w:rsid w:val="00D473BB"/>
    <w:rsid w:val="00D473EF"/>
    <w:rsid w:val="00D47430"/>
    <w:rsid w:val="00D4758E"/>
    <w:rsid w:val="00D47682"/>
    <w:rsid w:val="00D47713"/>
    <w:rsid w:val="00D47780"/>
    <w:rsid w:val="00D47879"/>
    <w:rsid w:val="00D478BF"/>
    <w:rsid w:val="00D47DF5"/>
    <w:rsid w:val="00D47F9A"/>
    <w:rsid w:val="00D50030"/>
    <w:rsid w:val="00D50093"/>
    <w:rsid w:val="00D50114"/>
    <w:rsid w:val="00D5015A"/>
    <w:rsid w:val="00D50356"/>
    <w:rsid w:val="00D503C9"/>
    <w:rsid w:val="00D503F1"/>
    <w:rsid w:val="00D5040C"/>
    <w:rsid w:val="00D50419"/>
    <w:rsid w:val="00D5044D"/>
    <w:rsid w:val="00D505C0"/>
    <w:rsid w:val="00D508B8"/>
    <w:rsid w:val="00D50A36"/>
    <w:rsid w:val="00D50A43"/>
    <w:rsid w:val="00D50A70"/>
    <w:rsid w:val="00D50A99"/>
    <w:rsid w:val="00D50AB5"/>
    <w:rsid w:val="00D50B7F"/>
    <w:rsid w:val="00D50D91"/>
    <w:rsid w:val="00D50EB5"/>
    <w:rsid w:val="00D5111E"/>
    <w:rsid w:val="00D511F7"/>
    <w:rsid w:val="00D512AA"/>
    <w:rsid w:val="00D51352"/>
    <w:rsid w:val="00D5149D"/>
    <w:rsid w:val="00D514AC"/>
    <w:rsid w:val="00D514F7"/>
    <w:rsid w:val="00D51AD2"/>
    <w:rsid w:val="00D51B31"/>
    <w:rsid w:val="00D51FC3"/>
    <w:rsid w:val="00D51FD1"/>
    <w:rsid w:val="00D52068"/>
    <w:rsid w:val="00D52099"/>
    <w:rsid w:val="00D52174"/>
    <w:rsid w:val="00D52188"/>
    <w:rsid w:val="00D5228F"/>
    <w:rsid w:val="00D52339"/>
    <w:rsid w:val="00D524F7"/>
    <w:rsid w:val="00D528B6"/>
    <w:rsid w:val="00D528E4"/>
    <w:rsid w:val="00D52915"/>
    <w:rsid w:val="00D52A6E"/>
    <w:rsid w:val="00D52A76"/>
    <w:rsid w:val="00D52B5D"/>
    <w:rsid w:val="00D52CA1"/>
    <w:rsid w:val="00D530F8"/>
    <w:rsid w:val="00D5324C"/>
    <w:rsid w:val="00D53266"/>
    <w:rsid w:val="00D5346E"/>
    <w:rsid w:val="00D534EF"/>
    <w:rsid w:val="00D53549"/>
    <w:rsid w:val="00D53940"/>
    <w:rsid w:val="00D539A8"/>
    <w:rsid w:val="00D53A58"/>
    <w:rsid w:val="00D53A94"/>
    <w:rsid w:val="00D53BA5"/>
    <w:rsid w:val="00D53C8A"/>
    <w:rsid w:val="00D53DCA"/>
    <w:rsid w:val="00D53DCF"/>
    <w:rsid w:val="00D53E24"/>
    <w:rsid w:val="00D53EA2"/>
    <w:rsid w:val="00D53F57"/>
    <w:rsid w:val="00D53F8D"/>
    <w:rsid w:val="00D540D7"/>
    <w:rsid w:val="00D540FF"/>
    <w:rsid w:val="00D54188"/>
    <w:rsid w:val="00D5419D"/>
    <w:rsid w:val="00D542D9"/>
    <w:rsid w:val="00D542F5"/>
    <w:rsid w:val="00D54438"/>
    <w:rsid w:val="00D54569"/>
    <w:rsid w:val="00D5458B"/>
    <w:rsid w:val="00D5467B"/>
    <w:rsid w:val="00D546C9"/>
    <w:rsid w:val="00D546D3"/>
    <w:rsid w:val="00D54816"/>
    <w:rsid w:val="00D54945"/>
    <w:rsid w:val="00D54A54"/>
    <w:rsid w:val="00D54E24"/>
    <w:rsid w:val="00D54EB0"/>
    <w:rsid w:val="00D550B1"/>
    <w:rsid w:val="00D55299"/>
    <w:rsid w:val="00D552D8"/>
    <w:rsid w:val="00D552F7"/>
    <w:rsid w:val="00D554BB"/>
    <w:rsid w:val="00D555F9"/>
    <w:rsid w:val="00D55641"/>
    <w:rsid w:val="00D557BD"/>
    <w:rsid w:val="00D55964"/>
    <w:rsid w:val="00D55972"/>
    <w:rsid w:val="00D55B3C"/>
    <w:rsid w:val="00D55B7D"/>
    <w:rsid w:val="00D55CF2"/>
    <w:rsid w:val="00D55D4A"/>
    <w:rsid w:val="00D55DE1"/>
    <w:rsid w:val="00D5613B"/>
    <w:rsid w:val="00D561D1"/>
    <w:rsid w:val="00D563D5"/>
    <w:rsid w:val="00D56495"/>
    <w:rsid w:val="00D5655F"/>
    <w:rsid w:val="00D56676"/>
    <w:rsid w:val="00D566B7"/>
    <w:rsid w:val="00D56721"/>
    <w:rsid w:val="00D56790"/>
    <w:rsid w:val="00D5680C"/>
    <w:rsid w:val="00D5683D"/>
    <w:rsid w:val="00D5686A"/>
    <w:rsid w:val="00D568C6"/>
    <w:rsid w:val="00D568C7"/>
    <w:rsid w:val="00D568DE"/>
    <w:rsid w:val="00D56A08"/>
    <w:rsid w:val="00D56AB4"/>
    <w:rsid w:val="00D56B06"/>
    <w:rsid w:val="00D56BEB"/>
    <w:rsid w:val="00D56BEE"/>
    <w:rsid w:val="00D56C1F"/>
    <w:rsid w:val="00D56C34"/>
    <w:rsid w:val="00D56DA8"/>
    <w:rsid w:val="00D56E8E"/>
    <w:rsid w:val="00D57035"/>
    <w:rsid w:val="00D57118"/>
    <w:rsid w:val="00D57189"/>
    <w:rsid w:val="00D57460"/>
    <w:rsid w:val="00D57703"/>
    <w:rsid w:val="00D57727"/>
    <w:rsid w:val="00D57785"/>
    <w:rsid w:val="00D577AF"/>
    <w:rsid w:val="00D578D7"/>
    <w:rsid w:val="00D578DD"/>
    <w:rsid w:val="00D579B5"/>
    <w:rsid w:val="00D57A61"/>
    <w:rsid w:val="00D57BF2"/>
    <w:rsid w:val="00D57C31"/>
    <w:rsid w:val="00D57DD3"/>
    <w:rsid w:val="00D57F72"/>
    <w:rsid w:val="00D57FC6"/>
    <w:rsid w:val="00D60194"/>
    <w:rsid w:val="00D602F9"/>
    <w:rsid w:val="00D60377"/>
    <w:rsid w:val="00D60408"/>
    <w:rsid w:val="00D60486"/>
    <w:rsid w:val="00D60526"/>
    <w:rsid w:val="00D6056D"/>
    <w:rsid w:val="00D605D0"/>
    <w:rsid w:val="00D6060F"/>
    <w:rsid w:val="00D606AD"/>
    <w:rsid w:val="00D60848"/>
    <w:rsid w:val="00D609AF"/>
    <w:rsid w:val="00D609EA"/>
    <w:rsid w:val="00D60A1A"/>
    <w:rsid w:val="00D60B78"/>
    <w:rsid w:val="00D60C18"/>
    <w:rsid w:val="00D60C29"/>
    <w:rsid w:val="00D60C67"/>
    <w:rsid w:val="00D60D0B"/>
    <w:rsid w:val="00D60E02"/>
    <w:rsid w:val="00D61013"/>
    <w:rsid w:val="00D61138"/>
    <w:rsid w:val="00D61152"/>
    <w:rsid w:val="00D6121D"/>
    <w:rsid w:val="00D612CF"/>
    <w:rsid w:val="00D61395"/>
    <w:rsid w:val="00D61456"/>
    <w:rsid w:val="00D6166C"/>
    <w:rsid w:val="00D6175E"/>
    <w:rsid w:val="00D61811"/>
    <w:rsid w:val="00D61861"/>
    <w:rsid w:val="00D6191A"/>
    <w:rsid w:val="00D61960"/>
    <w:rsid w:val="00D61A3B"/>
    <w:rsid w:val="00D61AE1"/>
    <w:rsid w:val="00D61AE2"/>
    <w:rsid w:val="00D61B8A"/>
    <w:rsid w:val="00D61C38"/>
    <w:rsid w:val="00D61C4E"/>
    <w:rsid w:val="00D61C7E"/>
    <w:rsid w:val="00D61CD1"/>
    <w:rsid w:val="00D61CD4"/>
    <w:rsid w:val="00D61CD9"/>
    <w:rsid w:val="00D61D30"/>
    <w:rsid w:val="00D61E6C"/>
    <w:rsid w:val="00D61E79"/>
    <w:rsid w:val="00D61E7B"/>
    <w:rsid w:val="00D61E85"/>
    <w:rsid w:val="00D61FCD"/>
    <w:rsid w:val="00D62166"/>
    <w:rsid w:val="00D621A6"/>
    <w:rsid w:val="00D6238F"/>
    <w:rsid w:val="00D623AE"/>
    <w:rsid w:val="00D625BB"/>
    <w:rsid w:val="00D6271C"/>
    <w:rsid w:val="00D6276F"/>
    <w:rsid w:val="00D6280C"/>
    <w:rsid w:val="00D6282A"/>
    <w:rsid w:val="00D62863"/>
    <w:rsid w:val="00D628B2"/>
    <w:rsid w:val="00D62938"/>
    <w:rsid w:val="00D62945"/>
    <w:rsid w:val="00D629AC"/>
    <w:rsid w:val="00D62A18"/>
    <w:rsid w:val="00D62A3C"/>
    <w:rsid w:val="00D62C42"/>
    <w:rsid w:val="00D62C77"/>
    <w:rsid w:val="00D62D05"/>
    <w:rsid w:val="00D63032"/>
    <w:rsid w:val="00D63093"/>
    <w:rsid w:val="00D63123"/>
    <w:rsid w:val="00D6312B"/>
    <w:rsid w:val="00D632BF"/>
    <w:rsid w:val="00D63465"/>
    <w:rsid w:val="00D634DF"/>
    <w:rsid w:val="00D635D2"/>
    <w:rsid w:val="00D63613"/>
    <w:rsid w:val="00D636DC"/>
    <w:rsid w:val="00D63724"/>
    <w:rsid w:val="00D6379A"/>
    <w:rsid w:val="00D639B5"/>
    <w:rsid w:val="00D639E2"/>
    <w:rsid w:val="00D63BC1"/>
    <w:rsid w:val="00D63C2F"/>
    <w:rsid w:val="00D63CF0"/>
    <w:rsid w:val="00D63D29"/>
    <w:rsid w:val="00D63D69"/>
    <w:rsid w:val="00D63E59"/>
    <w:rsid w:val="00D64096"/>
    <w:rsid w:val="00D646C5"/>
    <w:rsid w:val="00D647EC"/>
    <w:rsid w:val="00D647F0"/>
    <w:rsid w:val="00D64842"/>
    <w:rsid w:val="00D648CE"/>
    <w:rsid w:val="00D648D1"/>
    <w:rsid w:val="00D648DB"/>
    <w:rsid w:val="00D6491A"/>
    <w:rsid w:val="00D64961"/>
    <w:rsid w:val="00D6498E"/>
    <w:rsid w:val="00D64AD1"/>
    <w:rsid w:val="00D64C0B"/>
    <w:rsid w:val="00D64C3A"/>
    <w:rsid w:val="00D64CB8"/>
    <w:rsid w:val="00D64EF0"/>
    <w:rsid w:val="00D6507C"/>
    <w:rsid w:val="00D65154"/>
    <w:rsid w:val="00D65453"/>
    <w:rsid w:val="00D65473"/>
    <w:rsid w:val="00D654DA"/>
    <w:rsid w:val="00D656AE"/>
    <w:rsid w:val="00D65741"/>
    <w:rsid w:val="00D6575C"/>
    <w:rsid w:val="00D658BD"/>
    <w:rsid w:val="00D65A28"/>
    <w:rsid w:val="00D65BAA"/>
    <w:rsid w:val="00D65C41"/>
    <w:rsid w:val="00D66078"/>
    <w:rsid w:val="00D66177"/>
    <w:rsid w:val="00D662C5"/>
    <w:rsid w:val="00D664D2"/>
    <w:rsid w:val="00D66518"/>
    <w:rsid w:val="00D6668F"/>
    <w:rsid w:val="00D666B8"/>
    <w:rsid w:val="00D66745"/>
    <w:rsid w:val="00D6699D"/>
    <w:rsid w:val="00D669AF"/>
    <w:rsid w:val="00D66A22"/>
    <w:rsid w:val="00D66A79"/>
    <w:rsid w:val="00D66D12"/>
    <w:rsid w:val="00D66D8E"/>
    <w:rsid w:val="00D66DD1"/>
    <w:rsid w:val="00D66E51"/>
    <w:rsid w:val="00D66EEE"/>
    <w:rsid w:val="00D66FB2"/>
    <w:rsid w:val="00D67174"/>
    <w:rsid w:val="00D67291"/>
    <w:rsid w:val="00D6738C"/>
    <w:rsid w:val="00D6743A"/>
    <w:rsid w:val="00D6744D"/>
    <w:rsid w:val="00D6745C"/>
    <w:rsid w:val="00D674B8"/>
    <w:rsid w:val="00D67576"/>
    <w:rsid w:val="00D6760A"/>
    <w:rsid w:val="00D67843"/>
    <w:rsid w:val="00D67913"/>
    <w:rsid w:val="00D6797F"/>
    <w:rsid w:val="00D67AC7"/>
    <w:rsid w:val="00D67AF3"/>
    <w:rsid w:val="00D67B94"/>
    <w:rsid w:val="00D67CAC"/>
    <w:rsid w:val="00D67D6B"/>
    <w:rsid w:val="00D67DE9"/>
    <w:rsid w:val="00D67E66"/>
    <w:rsid w:val="00D67EF7"/>
    <w:rsid w:val="00D67F49"/>
    <w:rsid w:val="00D70114"/>
    <w:rsid w:val="00D7018F"/>
    <w:rsid w:val="00D70399"/>
    <w:rsid w:val="00D70451"/>
    <w:rsid w:val="00D70489"/>
    <w:rsid w:val="00D70499"/>
    <w:rsid w:val="00D7063C"/>
    <w:rsid w:val="00D708FA"/>
    <w:rsid w:val="00D709E1"/>
    <w:rsid w:val="00D70A15"/>
    <w:rsid w:val="00D70A43"/>
    <w:rsid w:val="00D70A6A"/>
    <w:rsid w:val="00D70C04"/>
    <w:rsid w:val="00D70C56"/>
    <w:rsid w:val="00D70D10"/>
    <w:rsid w:val="00D70DE6"/>
    <w:rsid w:val="00D70F5B"/>
    <w:rsid w:val="00D7104E"/>
    <w:rsid w:val="00D7110E"/>
    <w:rsid w:val="00D713FD"/>
    <w:rsid w:val="00D71412"/>
    <w:rsid w:val="00D714B7"/>
    <w:rsid w:val="00D715C5"/>
    <w:rsid w:val="00D7169E"/>
    <w:rsid w:val="00D71717"/>
    <w:rsid w:val="00D7176F"/>
    <w:rsid w:val="00D717DA"/>
    <w:rsid w:val="00D71824"/>
    <w:rsid w:val="00D7184A"/>
    <w:rsid w:val="00D71855"/>
    <w:rsid w:val="00D71876"/>
    <w:rsid w:val="00D71890"/>
    <w:rsid w:val="00D718B7"/>
    <w:rsid w:val="00D719EE"/>
    <w:rsid w:val="00D71A49"/>
    <w:rsid w:val="00D71A9A"/>
    <w:rsid w:val="00D71B72"/>
    <w:rsid w:val="00D71BF3"/>
    <w:rsid w:val="00D71BFA"/>
    <w:rsid w:val="00D71C91"/>
    <w:rsid w:val="00D71CEF"/>
    <w:rsid w:val="00D71D22"/>
    <w:rsid w:val="00D71E4E"/>
    <w:rsid w:val="00D71E85"/>
    <w:rsid w:val="00D71EEF"/>
    <w:rsid w:val="00D71FAC"/>
    <w:rsid w:val="00D72206"/>
    <w:rsid w:val="00D7241D"/>
    <w:rsid w:val="00D724FA"/>
    <w:rsid w:val="00D726D8"/>
    <w:rsid w:val="00D727E4"/>
    <w:rsid w:val="00D729F1"/>
    <w:rsid w:val="00D72ABA"/>
    <w:rsid w:val="00D72AD8"/>
    <w:rsid w:val="00D72AE9"/>
    <w:rsid w:val="00D72B0C"/>
    <w:rsid w:val="00D72CFA"/>
    <w:rsid w:val="00D72D43"/>
    <w:rsid w:val="00D72D70"/>
    <w:rsid w:val="00D72DE5"/>
    <w:rsid w:val="00D72DF7"/>
    <w:rsid w:val="00D72E48"/>
    <w:rsid w:val="00D72F96"/>
    <w:rsid w:val="00D72FA1"/>
    <w:rsid w:val="00D7344D"/>
    <w:rsid w:val="00D734BF"/>
    <w:rsid w:val="00D73593"/>
    <w:rsid w:val="00D73645"/>
    <w:rsid w:val="00D736B6"/>
    <w:rsid w:val="00D73707"/>
    <w:rsid w:val="00D73817"/>
    <w:rsid w:val="00D738F6"/>
    <w:rsid w:val="00D739D9"/>
    <w:rsid w:val="00D73AC1"/>
    <w:rsid w:val="00D73AE5"/>
    <w:rsid w:val="00D740EE"/>
    <w:rsid w:val="00D74113"/>
    <w:rsid w:val="00D74180"/>
    <w:rsid w:val="00D741C1"/>
    <w:rsid w:val="00D7424A"/>
    <w:rsid w:val="00D7438E"/>
    <w:rsid w:val="00D743A3"/>
    <w:rsid w:val="00D7451F"/>
    <w:rsid w:val="00D745F9"/>
    <w:rsid w:val="00D74841"/>
    <w:rsid w:val="00D74883"/>
    <w:rsid w:val="00D74912"/>
    <w:rsid w:val="00D74AFD"/>
    <w:rsid w:val="00D74B79"/>
    <w:rsid w:val="00D74B7A"/>
    <w:rsid w:val="00D74BF9"/>
    <w:rsid w:val="00D74C21"/>
    <w:rsid w:val="00D74C42"/>
    <w:rsid w:val="00D74C64"/>
    <w:rsid w:val="00D75000"/>
    <w:rsid w:val="00D750A5"/>
    <w:rsid w:val="00D752A4"/>
    <w:rsid w:val="00D7532A"/>
    <w:rsid w:val="00D753C9"/>
    <w:rsid w:val="00D753E3"/>
    <w:rsid w:val="00D75419"/>
    <w:rsid w:val="00D7542A"/>
    <w:rsid w:val="00D75465"/>
    <w:rsid w:val="00D754AA"/>
    <w:rsid w:val="00D755F9"/>
    <w:rsid w:val="00D75687"/>
    <w:rsid w:val="00D75716"/>
    <w:rsid w:val="00D7578B"/>
    <w:rsid w:val="00D75A47"/>
    <w:rsid w:val="00D75C99"/>
    <w:rsid w:val="00D75CA9"/>
    <w:rsid w:val="00D75E00"/>
    <w:rsid w:val="00D75E55"/>
    <w:rsid w:val="00D75F49"/>
    <w:rsid w:val="00D76001"/>
    <w:rsid w:val="00D761B1"/>
    <w:rsid w:val="00D7628A"/>
    <w:rsid w:val="00D76599"/>
    <w:rsid w:val="00D7664C"/>
    <w:rsid w:val="00D76703"/>
    <w:rsid w:val="00D76718"/>
    <w:rsid w:val="00D767D5"/>
    <w:rsid w:val="00D768F1"/>
    <w:rsid w:val="00D76AE2"/>
    <w:rsid w:val="00D76B57"/>
    <w:rsid w:val="00D76C67"/>
    <w:rsid w:val="00D76CD9"/>
    <w:rsid w:val="00D76D33"/>
    <w:rsid w:val="00D76D34"/>
    <w:rsid w:val="00D76E69"/>
    <w:rsid w:val="00D76F38"/>
    <w:rsid w:val="00D76F9B"/>
    <w:rsid w:val="00D76F9F"/>
    <w:rsid w:val="00D7700A"/>
    <w:rsid w:val="00D7700D"/>
    <w:rsid w:val="00D7715C"/>
    <w:rsid w:val="00D771B7"/>
    <w:rsid w:val="00D77292"/>
    <w:rsid w:val="00D7731A"/>
    <w:rsid w:val="00D77488"/>
    <w:rsid w:val="00D775B9"/>
    <w:rsid w:val="00D7767B"/>
    <w:rsid w:val="00D779A5"/>
    <w:rsid w:val="00D779BC"/>
    <w:rsid w:val="00D77AB0"/>
    <w:rsid w:val="00D77CED"/>
    <w:rsid w:val="00D77E8C"/>
    <w:rsid w:val="00D77EF0"/>
    <w:rsid w:val="00D8004C"/>
    <w:rsid w:val="00D8005F"/>
    <w:rsid w:val="00D80241"/>
    <w:rsid w:val="00D80263"/>
    <w:rsid w:val="00D80373"/>
    <w:rsid w:val="00D803D1"/>
    <w:rsid w:val="00D803DA"/>
    <w:rsid w:val="00D8056D"/>
    <w:rsid w:val="00D805AB"/>
    <w:rsid w:val="00D80685"/>
    <w:rsid w:val="00D80774"/>
    <w:rsid w:val="00D80794"/>
    <w:rsid w:val="00D80938"/>
    <w:rsid w:val="00D80D69"/>
    <w:rsid w:val="00D80EEC"/>
    <w:rsid w:val="00D80F4C"/>
    <w:rsid w:val="00D811CA"/>
    <w:rsid w:val="00D81208"/>
    <w:rsid w:val="00D81342"/>
    <w:rsid w:val="00D81829"/>
    <w:rsid w:val="00D81839"/>
    <w:rsid w:val="00D818AA"/>
    <w:rsid w:val="00D81954"/>
    <w:rsid w:val="00D81AED"/>
    <w:rsid w:val="00D81B8E"/>
    <w:rsid w:val="00D81CD9"/>
    <w:rsid w:val="00D81FA0"/>
    <w:rsid w:val="00D81FB3"/>
    <w:rsid w:val="00D8200E"/>
    <w:rsid w:val="00D820CA"/>
    <w:rsid w:val="00D821C8"/>
    <w:rsid w:val="00D821E7"/>
    <w:rsid w:val="00D822B7"/>
    <w:rsid w:val="00D822C7"/>
    <w:rsid w:val="00D822DB"/>
    <w:rsid w:val="00D823CF"/>
    <w:rsid w:val="00D823D2"/>
    <w:rsid w:val="00D8282C"/>
    <w:rsid w:val="00D828E0"/>
    <w:rsid w:val="00D82C6B"/>
    <w:rsid w:val="00D82DA4"/>
    <w:rsid w:val="00D82E3B"/>
    <w:rsid w:val="00D82E62"/>
    <w:rsid w:val="00D82F4C"/>
    <w:rsid w:val="00D831FC"/>
    <w:rsid w:val="00D83235"/>
    <w:rsid w:val="00D832B4"/>
    <w:rsid w:val="00D835DD"/>
    <w:rsid w:val="00D838E9"/>
    <w:rsid w:val="00D839A3"/>
    <w:rsid w:val="00D83A8E"/>
    <w:rsid w:val="00D83CC4"/>
    <w:rsid w:val="00D83CE1"/>
    <w:rsid w:val="00D83D84"/>
    <w:rsid w:val="00D83E40"/>
    <w:rsid w:val="00D83FA6"/>
    <w:rsid w:val="00D83FE4"/>
    <w:rsid w:val="00D84082"/>
    <w:rsid w:val="00D841D7"/>
    <w:rsid w:val="00D84256"/>
    <w:rsid w:val="00D84271"/>
    <w:rsid w:val="00D842AB"/>
    <w:rsid w:val="00D842DE"/>
    <w:rsid w:val="00D84469"/>
    <w:rsid w:val="00D844DB"/>
    <w:rsid w:val="00D845AF"/>
    <w:rsid w:val="00D845C1"/>
    <w:rsid w:val="00D84716"/>
    <w:rsid w:val="00D8487C"/>
    <w:rsid w:val="00D848EE"/>
    <w:rsid w:val="00D849EC"/>
    <w:rsid w:val="00D84A1C"/>
    <w:rsid w:val="00D84A65"/>
    <w:rsid w:val="00D84BC4"/>
    <w:rsid w:val="00D84D3B"/>
    <w:rsid w:val="00D84F81"/>
    <w:rsid w:val="00D84FBE"/>
    <w:rsid w:val="00D8501C"/>
    <w:rsid w:val="00D85039"/>
    <w:rsid w:val="00D85045"/>
    <w:rsid w:val="00D85381"/>
    <w:rsid w:val="00D85382"/>
    <w:rsid w:val="00D85400"/>
    <w:rsid w:val="00D854F4"/>
    <w:rsid w:val="00D85507"/>
    <w:rsid w:val="00D8550D"/>
    <w:rsid w:val="00D857F5"/>
    <w:rsid w:val="00D8590B"/>
    <w:rsid w:val="00D8594E"/>
    <w:rsid w:val="00D859C8"/>
    <w:rsid w:val="00D859E2"/>
    <w:rsid w:val="00D85C36"/>
    <w:rsid w:val="00D85C57"/>
    <w:rsid w:val="00D85C7F"/>
    <w:rsid w:val="00D85CF9"/>
    <w:rsid w:val="00D8600D"/>
    <w:rsid w:val="00D86162"/>
    <w:rsid w:val="00D861A3"/>
    <w:rsid w:val="00D861E7"/>
    <w:rsid w:val="00D862B2"/>
    <w:rsid w:val="00D868EC"/>
    <w:rsid w:val="00D8696B"/>
    <w:rsid w:val="00D8697B"/>
    <w:rsid w:val="00D86B59"/>
    <w:rsid w:val="00D86C8C"/>
    <w:rsid w:val="00D86DFB"/>
    <w:rsid w:val="00D86E5F"/>
    <w:rsid w:val="00D87062"/>
    <w:rsid w:val="00D870F1"/>
    <w:rsid w:val="00D8710B"/>
    <w:rsid w:val="00D87269"/>
    <w:rsid w:val="00D872A1"/>
    <w:rsid w:val="00D8744B"/>
    <w:rsid w:val="00D874BC"/>
    <w:rsid w:val="00D87581"/>
    <w:rsid w:val="00D87772"/>
    <w:rsid w:val="00D87824"/>
    <w:rsid w:val="00D87826"/>
    <w:rsid w:val="00D87830"/>
    <w:rsid w:val="00D87891"/>
    <w:rsid w:val="00D878CB"/>
    <w:rsid w:val="00D87937"/>
    <w:rsid w:val="00D87B74"/>
    <w:rsid w:val="00D87BCA"/>
    <w:rsid w:val="00D87DAC"/>
    <w:rsid w:val="00D87E46"/>
    <w:rsid w:val="00D87EE5"/>
    <w:rsid w:val="00D90000"/>
    <w:rsid w:val="00D90018"/>
    <w:rsid w:val="00D902A7"/>
    <w:rsid w:val="00D9039B"/>
    <w:rsid w:val="00D90529"/>
    <w:rsid w:val="00D905B8"/>
    <w:rsid w:val="00D90625"/>
    <w:rsid w:val="00D9064A"/>
    <w:rsid w:val="00D9096A"/>
    <w:rsid w:val="00D9099F"/>
    <w:rsid w:val="00D90B2D"/>
    <w:rsid w:val="00D90B94"/>
    <w:rsid w:val="00D90C0C"/>
    <w:rsid w:val="00D90C89"/>
    <w:rsid w:val="00D90EB3"/>
    <w:rsid w:val="00D91231"/>
    <w:rsid w:val="00D91354"/>
    <w:rsid w:val="00D913B2"/>
    <w:rsid w:val="00D91533"/>
    <w:rsid w:val="00D91566"/>
    <w:rsid w:val="00D91690"/>
    <w:rsid w:val="00D916B6"/>
    <w:rsid w:val="00D91A50"/>
    <w:rsid w:val="00D91A9C"/>
    <w:rsid w:val="00D91A9F"/>
    <w:rsid w:val="00D91C66"/>
    <w:rsid w:val="00D91CCA"/>
    <w:rsid w:val="00D91EE8"/>
    <w:rsid w:val="00D920F2"/>
    <w:rsid w:val="00D921AF"/>
    <w:rsid w:val="00D921B3"/>
    <w:rsid w:val="00D92426"/>
    <w:rsid w:val="00D92498"/>
    <w:rsid w:val="00D925A0"/>
    <w:rsid w:val="00D92777"/>
    <w:rsid w:val="00D92853"/>
    <w:rsid w:val="00D929B2"/>
    <w:rsid w:val="00D92A7D"/>
    <w:rsid w:val="00D92AF8"/>
    <w:rsid w:val="00D92C00"/>
    <w:rsid w:val="00D92D9A"/>
    <w:rsid w:val="00D92E00"/>
    <w:rsid w:val="00D92E16"/>
    <w:rsid w:val="00D92FC0"/>
    <w:rsid w:val="00D930C2"/>
    <w:rsid w:val="00D9315B"/>
    <w:rsid w:val="00D93280"/>
    <w:rsid w:val="00D932FD"/>
    <w:rsid w:val="00D9332B"/>
    <w:rsid w:val="00D935A8"/>
    <w:rsid w:val="00D93795"/>
    <w:rsid w:val="00D93879"/>
    <w:rsid w:val="00D9393D"/>
    <w:rsid w:val="00D939A3"/>
    <w:rsid w:val="00D93A00"/>
    <w:rsid w:val="00D93AF7"/>
    <w:rsid w:val="00D93BC7"/>
    <w:rsid w:val="00D93CD0"/>
    <w:rsid w:val="00D93CF2"/>
    <w:rsid w:val="00D93EC9"/>
    <w:rsid w:val="00D93F34"/>
    <w:rsid w:val="00D93FEE"/>
    <w:rsid w:val="00D9413F"/>
    <w:rsid w:val="00D94400"/>
    <w:rsid w:val="00D945DB"/>
    <w:rsid w:val="00D945FC"/>
    <w:rsid w:val="00D9463A"/>
    <w:rsid w:val="00D946E1"/>
    <w:rsid w:val="00D9472C"/>
    <w:rsid w:val="00D94A72"/>
    <w:rsid w:val="00D94A8D"/>
    <w:rsid w:val="00D94B23"/>
    <w:rsid w:val="00D94BD8"/>
    <w:rsid w:val="00D94C43"/>
    <w:rsid w:val="00D94D74"/>
    <w:rsid w:val="00D94D8B"/>
    <w:rsid w:val="00D94DDF"/>
    <w:rsid w:val="00D94E1A"/>
    <w:rsid w:val="00D94E4A"/>
    <w:rsid w:val="00D94E86"/>
    <w:rsid w:val="00D94ECA"/>
    <w:rsid w:val="00D94F04"/>
    <w:rsid w:val="00D94FC0"/>
    <w:rsid w:val="00D94FE6"/>
    <w:rsid w:val="00D95062"/>
    <w:rsid w:val="00D95121"/>
    <w:rsid w:val="00D9512C"/>
    <w:rsid w:val="00D9527B"/>
    <w:rsid w:val="00D9540B"/>
    <w:rsid w:val="00D954EC"/>
    <w:rsid w:val="00D955C6"/>
    <w:rsid w:val="00D9566B"/>
    <w:rsid w:val="00D9573A"/>
    <w:rsid w:val="00D957F4"/>
    <w:rsid w:val="00D95839"/>
    <w:rsid w:val="00D9590F"/>
    <w:rsid w:val="00D9598A"/>
    <w:rsid w:val="00D959A9"/>
    <w:rsid w:val="00D95C7A"/>
    <w:rsid w:val="00D95C9F"/>
    <w:rsid w:val="00D95EC9"/>
    <w:rsid w:val="00D9600F"/>
    <w:rsid w:val="00D96138"/>
    <w:rsid w:val="00D96203"/>
    <w:rsid w:val="00D96333"/>
    <w:rsid w:val="00D964B2"/>
    <w:rsid w:val="00D9663E"/>
    <w:rsid w:val="00D9667E"/>
    <w:rsid w:val="00D966F6"/>
    <w:rsid w:val="00D96753"/>
    <w:rsid w:val="00D967EA"/>
    <w:rsid w:val="00D96A35"/>
    <w:rsid w:val="00D96D42"/>
    <w:rsid w:val="00D96DB0"/>
    <w:rsid w:val="00D96DFF"/>
    <w:rsid w:val="00D96E24"/>
    <w:rsid w:val="00D96F8B"/>
    <w:rsid w:val="00D97049"/>
    <w:rsid w:val="00D9708B"/>
    <w:rsid w:val="00D973B3"/>
    <w:rsid w:val="00D97469"/>
    <w:rsid w:val="00D974DE"/>
    <w:rsid w:val="00D97543"/>
    <w:rsid w:val="00D976C4"/>
    <w:rsid w:val="00D976DE"/>
    <w:rsid w:val="00D97888"/>
    <w:rsid w:val="00D97891"/>
    <w:rsid w:val="00D97894"/>
    <w:rsid w:val="00D97993"/>
    <w:rsid w:val="00D97A6D"/>
    <w:rsid w:val="00D97B66"/>
    <w:rsid w:val="00D97C15"/>
    <w:rsid w:val="00D97F25"/>
    <w:rsid w:val="00D97F94"/>
    <w:rsid w:val="00DA0279"/>
    <w:rsid w:val="00DA02C7"/>
    <w:rsid w:val="00DA04D2"/>
    <w:rsid w:val="00DA058F"/>
    <w:rsid w:val="00DA05C9"/>
    <w:rsid w:val="00DA0724"/>
    <w:rsid w:val="00DA0798"/>
    <w:rsid w:val="00DA07F8"/>
    <w:rsid w:val="00DA08B7"/>
    <w:rsid w:val="00DA09A4"/>
    <w:rsid w:val="00DA0AAA"/>
    <w:rsid w:val="00DA0C03"/>
    <w:rsid w:val="00DA0C87"/>
    <w:rsid w:val="00DA0D1C"/>
    <w:rsid w:val="00DA0D49"/>
    <w:rsid w:val="00DA0EB9"/>
    <w:rsid w:val="00DA0F5A"/>
    <w:rsid w:val="00DA0FFF"/>
    <w:rsid w:val="00DA1163"/>
    <w:rsid w:val="00DA11A3"/>
    <w:rsid w:val="00DA11C1"/>
    <w:rsid w:val="00DA11F2"/>
    <w:rsid w:val="00DA130F"/>
    <w:rsid w:val="00DA132C"/>
    <w:rsid w:val="00DA1386"/>
    <w:rsid w:val="00DA14A6"/>
    <w:rsid w:val="00DA1535"/>
    <w:rsid w:val="00DA158C"/>
    <w:rsid w:val="00DA168F"/>
    <w:rsid w:val="00DA1694"/>
    <w:rsid w:val="00DA17D5"/>
    <w:rsid w:val="00DA1868"/>
    <w:rsid w:val="00DA18A2"/>
    <w:rsid w:val="00DA19D0"/>
    <w:rsid w:val="00DA1ADD"/>
    <w:rsid w:val="00DA1B42"/>
    <w:rsid w:val="00DA1B57"/>
    <w:rsid w:val="00DA1BDF"/>
    <w:rsid w:val="00DA1C7A"/>
    <w:rsid w:val="00DA1E04"/>
    <w:rsid w:val="00DA1FAE"/>
    <w:rsid w:val="00DA1FC7"/>
    <w:rsid w:val="00DA2094"/>
    <w:rsid w:val="00DA2133"/>
    <w:rsid w:val="00DA215C"/>
    <w:rsid w:val="00DA2201"/>
    <w:rsid w:val="00DA2209"/>
    <w:rsid w:val="00DA2610"/>
    <w:rsid w:val="00DA2663"/>
    <w:rsid w:val="00DA28D7"/>
    <w:rsid w:val="00DA2B4C"/>
    <w:rsid w:val="00DA2B86"/>
    <w:rsid w:val="00DA2CF5"/>
    <w:rsid w:val="00DA2EFD"/>
    <w:rsid w:val="00DA3053"/>
    <w:rsid w:val="00DA3056"/>
    <w:rsid w:val="00DA328A"/>
    <w:rsid w:val="00DA3349"/>
    <w:rsid w:val="00DA34B6"/>
    <w:rsid w:val="00DA34D7"/>
    <w:rsid w:val="00DA357F"/>
    <w:rsid w:val="00DA3643"/>
    <w:rsid w:val="00DA3903"/>
    <w:rsid w:val="00DA3B12"/>
    <w:rsid w:val="00DA3B6B"/>
    <w:rsid w:val="00DA3BA1"/>
    <w:rsid w:val="00DA3BB4"/>
    <w:rsid w:val="00DA3BFF"/>
    <w:rsid w:val="00DA3CAF"/>
    <w:rsid w:val="00DA3DBD"/>
    <w:rsid w:val="00DA3E44"/>
    <w:rsid w:val="00DA3EEF"/>
    <w:rsid w:val="00DA4094"/>
    <w:rsid w:val="00DA4202"/>
    <w:rsid w:val="00DA45CB"/>
    <w:rsid w:val="00DA4728"/>
    <w:rsid w:val="00DA4787"/>
    <w:rsid w:val="00DA4878"/>
    <w:rsid w:val="00DA492A"/>
    <w:rsid w:val="00DA4A52"/>
    <w:rsid w:val="00DA4B0F"/>
    <w:rsid w:val="00DA4B15"/>
    <w:rsid w:val="00DA4BDB"/>
    <w:rsid w:val="00DA4C54"/>
    <w:rsid w:val="00DA51F4"/>
    <w:rsid w:val="00DA53E5"/>
    <w:rsid w:val="00DA53FC"/>
    <w:rsid w:val="00DA5436"/>
    <w:rsid w:val="00DA562A"/>
    <w:rsid w:val="00DA56E3"/>
    <w:rsid w:val="00DA57EF"/>
    <w:rsid w:val="00DA599E"/>
    <w:rsid w:val="00DA59C7"/>
    <w:rsid w:val="00DA5A66"/>
    <w:rsid w:val="00DA5B9A"/>
    <w:rsid w:val="00DA5C76"/>
    <w:rsid w:val="00DA5CF5"/>
    <w:rsid w:val="00DA5DB1"/>
    <w:rsid w:val="00DA61E4"/>
    <w:rsid w:val="00DA642F"/>
    <w:rsid w:val="00DA6464"/>
    <w:rsid w:val="00DA6709"/>
    <w:rsid w:val="00DA6BB0"/>
    <w:rsid w:val="00DA6E5B"/>
    <w:rsid w:val="00DA6EEE"/>
    <w:rsid w:val="00DA7103"/>
    <w:rsid w:val="00DA7161"/>
    <w:rsid w:val="00DA71AD"/>
    <w:rsid w:val="00DA7378"/>
    <w:rsid w:val="00DA73AC"/>
    <w:rsid w:val="00DA7405"/>
    <w:rsid w:val="00DA74D4"/>
    <w:rsid w:val="00DA758A"/>
    <w:rsid w:val="00DA77B4"/>
    <w:rsid w:val="00DA77EB"/>
    <w:rsid w:val="00DA782C"/>
    <w:rsid w:val="00DA78D1"/>
    <w:rsid w:val="00DA794F"/>
    <w:rsid w:val="00DA79CE"/>
    <w:rsid w:val="00DA7AAD"/>
    <w:rsid w:val="00DA7B34"/>
    <w:rsid w:val="00DA7E6D"/>
    <w:rsid w:val="00DA7F0E"/>
    <w:rsid w:val="00DA7F7B"/>
    <w:rsid w:val="00DB009D"/>
    <w:rsid w:val="00DB0293"/>
    <w:rsid w:val="00DB02D0"/>
    <w:rsid w:val="00DB03AF"/>
    <w:rsid w:val="00DB03F5"/>
    <w:rsid w:val="00DB05AE"/>
    <w:rsid w:val="00DB0817"/>
    <w:rsid w:val="00DB086D"/>
    <w:rsid w:val="00DB087B"/>
    <w:rsid w:val="00DB088B"/>
    <w:rsid w:val="00DB0A00"/>
    <w:rsid w:val="00DB0A45"/>
    <w:rsid w:val="00DB0A74"/>
    <w:rsid w:val="00DB0A8C"/>
    <w:rsid w:val="00DB0CEC"/>
    <w:rsid w:val="00DB0D2C"/>
    <w:rsid w:val="00DB0E79"/>
    <w:rsid w:val="00DB0E99"/>
    <w:rsid w:val="00DB0EB0"/>
    <w:rsid w:val="00DB0F18"/>
    <w:rsid w:val="00DB10F5"/>
    <w:rsid w:val="00DB116E"/>
    <w:rsid w:val="00DB13A1"/>
    <w:rsid w:val="00DB141D"/>
    <w:rsid w:val="00DB156E"/>
    <w:rsid w:val="00DB15FF"/>
    <w:rsid w:val="00DB16CE"/>
    <w:rsid w:val="00DB17C1"/>
    <w:rsid w:val="00DB17E2"/>
    <w:rsid w:val="00DB1875"/>
    <w:rsid w:val="00DB187C"/>
    <w:rsid w:val="00DB18FC"/>
    <w:rsid w:val="00DB190F"/>
    <w:rsid w:val="00DB1A0B"/>
    <w:rsid w:val="00DB1A88"/>
    <w:rsid w:val="00DB1E48"/>
    <w:rsid w:val="00DB1E7D"/>
    <w:rsid w:val="00DB1F0B"/>
    <w:rsid w:val="00DB1F25"/>
    <w:rsid w:val="00DB1F32"/>
    <w:rsid w:val="00DB1F71"/>
    <w:rsid w:val="00DB1F98"/>
    <w:rsid w:val="00DB1FAB"/>
    <w:rsid w:val="00DB2016"/>
    <w:rsid w:val="00DB20CE"/>
    <w:rsid w:val="00DB211D"/>
    <w:rsid w:val="00DB216F"/>
    <w:rsid w:val="00DB2260"/>
    <w:rsid w:val="00DB27C6"/>
    <w:rsid w:val="00DB2824"/>
    <w:rsid w:val="00DB29F9"/>
    <w:rsid w:val="00DB2A97"/>
    <w:rsid w:val="00DB2C9B"/>
    <w:rsid w:val="00DB2E42"/>
    <w:rsid w:val="00DB2FC9"/>
    <w:rsid w:val="00DB30AF"/>
    <w:rsid w:val="00DB3124"/>
    <w:rsid w:val="00DB3126"/>
    <w:rsid w:val="00DB31AE"/>
    <w:rsid w:val="00DB32FA"/>
    <w:rsid w:val="00DB336B"/>
    <w:rsid w:val="00DB33EE"/>
    <w:rsid w:val="00DB3433"/>
    <w:rsid w:val="00DB345C"/>
    <w:rsid w:val="00DB34D7"/>
    <w:rsid w:val="00DB351A"/>
    <w:rsid w:val="00DB35A1"/>
    <w:rsid w:val="00DB35C9"/>
    <w:rsid w:val="00DB37C0"/>
    <w:rsid w:val="00DB39D4"/>
    <w:rsid w:val="00DB3AE1"/>
    <w:rsid w:val="00DB3EDC"/>
    <w:rsid w:val="00DB3FBE"/>
    <w:rsid w:val="00DB41A2"/>
    <w:rsid w:val="00DB4296"/>
    <w:rsid w:val="00DB442D"/>
    <w:rsid w:val="00DB442E"/>
    <w:rsid w:val="00DB45F7"/>
    <w:rsid w:val="00DB48FE"/>
    <w:rsid w:val="00DB4921"/>
    <w:rsid w:val="00DB4A92"/>
    <w:rsid w:val="00DB4B76"/>
    <w:rsid w:val="00DB4CA7"/>
    <w:rsid w:val="00DB4D91"/>
    <w:rsid w:val="00DB4DC6"/>
    <w:rsid w:val="00DB5081"/>
    <w:rsid w:val="00DB526E"/>
    <w:rsid w:val="00DB52FB"/>
    <w:rsid w:val="00DB5497"/>
    <w:rsid w:val="00DB5540"/>
    <w:rsid w:val="00DB55C3"/>
    <w:rsid w:val="00DB56F3"/>
    <w:rsid w:val="00DB56FC"/>
    <w:rsid w:val="00DB5706"/>
    <w:rsid w:val="00DB5743"/>
    <w:rsid w:val="00DB5838"/>
    <w:rsid w:val="00DB5879"/>
    <w:rsid w:val="00DB5963"/>
    <w:rsid w:val="00DB5A7A"/>
    <w:rsid w:val="00DB5C4C"/>
    <w:rsid w:val="00DB5CE0"/>
    <w:rsid w:val="00DB5CE3"/>
    <w:rsid w:val="00DB5D1C"/>
    <w:rsid w:val="00DB5F2E"/>
    <w:rsid w:val="00DB5FAE"/>
    <w:rsid w:val="00DB5FB1"/>
    <w:rsid w:val="00DB5FC4"/>
    <w:rsid w:val="00DB625E"/>
    <w:rsid w:val="00DB62BE"/>
    <w:rsid w:val="00DB6367"/>
    <w:rsid w:val="00DB641E"/>
    <w:rsid w:val="00DB6431"/>
    <w:rsid w:val="00DB66DA"/>
    <w:rsid w:val="00DB66E6"/>
    <w:rsid w:val="00DB6707"/>
    <w:rsid w:val="00DB6758"/>
    <w:rsid w:val="00DB6789"/>
    <w:rsid w:val="00DB67B0"/>
    <w:rsid w:val="00DB68FA"/>
    <w:rsid w:val="00DB6A54"/>
    <w:rsid w:val="00DB6B67"/>
    <w:rsid w:val="00DB6CEA"/>
    <w:rsid w:val="00DB6D03"/>
    <w:rsid w:val="00DB6DBF"/>
    <w:rsid w:val="00DB6F2D"/>
    <w:rsid w:val="00DB6FC6"/>
    <w:rsid w:val="00DB72E7"/>
    <w:rsid w:val="00DB73E4"/>
    <w:rsid w:val="00DB75A8"/>
    <w:rsid w:val="00DB76ED"/>
    <w:rsid w:val="00DB77A4"/>
    <w:rsid w:val="00DB77AE"/>
    <w:rsid w:val="00DB7899"/>
    <w:rsid w:val="00DB7AFB"/>
    <w:rsid w:val="00DB7B07"/>
    <w:rsid w:val="00DB7B40"/>
    <w:rsid w:val="00DB7D07"/>
    <w:rsid w:val="00DB7DFB"/>
    <w:rsid w:val="00DC02F3"/>
    <w:rsid w:val="00DC0380"/>
    <w:rsid w:val="00DC0405"/>
    <w:rsid w:val="00DC046D"/>
    <w:rsid w:val="00DC04C2"/>
    <w:rsid w:val="00DC0538"/>
    <w:rsid w:val="00DC0635"/>
    <w:rsid w:val="00DC06D2"/>
    <w:rsid w:val="00DC0801"/>
    <w:rsid w:val="00DC081A"/>
    <w:rsid w:val="00DC08B4"/>
    <w:rsid w:val="00DC0B04"/>
    <w:rsid w:val="00DC0CD7"/>
    <w:rsid w:val="00DC1182"/>
    <w:rsid w:val="00DC1268"/>
    <w:rsid w:val="00DC1280"/>
    <w:rsid w:val="00DC12C5"/>
    <w:rsid w:val="00DC14AB"/>
    <w:rsid w:val="00DC167F"/>
    <w:rsid w:val="00DC16B6"/>
    <w:rsid w:val="00DC186B"/>
    <w:rsid w:val="00DC18E1"/>
    <w:rsid w:val="00DC1961"/>
    <w:rsid w:val="00DC19ED"/>
    <w:rsid w:val="00DC1B4B"/>
    <w:rsid w:val="00DC1B89"/>
    <w:rsid w:val="00DC1C7B"/>
    <w:rsid w:val="00DC1DA3"/>
    <w:rsid w:val="00DC1E60"/>
    <w:rsid w:val="00DC1F2F"/>
    <w:rsid w:val="00DC2372"/>
    <w:rsid w:val="00DC24BA"/>
    <w:rsid w:val="00DC24F4"/>
    <w:rsid w:val="00DC256D"/>
    <w:rsid w:val="00DC2581"/>
    <w:rsid w:val="00DC2597"/>
    <w:rsid w:val="00DC2604"/>
    <w:rsid w:val="00DC2622"/>
    <w:rsid w:val="00DC26DC"/>
    <w:rsid w:val="00DC28F4"/>
    <w:rsid w:val="00DC29B0"/>
    <w:rsid w:val="00DC2A1D"/>
    <w:rsid w:val="00DC2A92"/>
    <w:rsid w:val="00DC2E47"/>
    <w:rsid w:val="00DC2E81"/>
    <w:rsid w:val="00DC2EC7"/>
    <w:rsid w:val="00DC3183"/>
    <w:rsid w:val="00DC31C6"/>
    <w:rsid w:val="00DC31D1"/>
    <w:rsid w:val="00DC31DD"/>
    <w:rsid w:val="00DC343A"/>
    <w:rsid w:val="00DC3505"/>
    <w:rsid w:val="00DC3624"/>
    <w:rsid w:val="00DC3780"/>
    <w:rsid w:val="00DC38CB"/>
    <w:rsid w:val="00DC392C"/>
    <w:rsid w:val="00DC3A36"/>
    <w:rsid w:val="00DC3AD7"/>
    <w:rsid w:val="00DC3B3F"/>
    <w:rsid w:val="00DC3CAF"/>
    <w:rsid w:val="00DC3D2F"/>
    <w:rsid w:val="00DC3ED5"/>
    <w:rsid w:val="00DC3FE9"/>
    <w:rsid w:val="00DC4206"/>
    <w:rsid w:val="00DC4263"/>
    <w:rsid w:val="00DC4464"/>
    <w:rsid w:val="00DC44A3"/>
    <w:rsid w:val="00DC45DB"/>
    <w:rsid w:val="00DC4608"/>
    <w:rsid w:val="00DC46E2"/>
    <w:rsid w:val="00DC4943"/>
    <w:rsid w:val="00DC4A41"/>
    <w:rsid w:val="00DC4A94"/>
    <w:rsid w:val="00DC4A99"/>
    <w:rsid w:val="00DC4B0C"/>
    <w:rsid w:val="00DC4B1D"/>
    <w:rsid w:val="00DC4B77"/>
    <w:rsid w:val="00DC4E04"/>
    <w:rsid w:val="00DC4E32"/>
    <w:rsid w:val="00DC50DD"/>
    <w:rsid w:val="00DC50DE"/>
    <w:rsid w:val="00DC5451"/>
    <w:rsid w:val="00DC54D8"/>
    <w:rsid w:val="00DC54F4"/>
    <w:rsid w:val="00DC57E0"/>
    <w:rsid w:val="00DC5A53"/>
    <w:rsid w:val="00DC5A58"/>
    <w:rsid w:val="00DC5A7F"/>
    <w:rsid w:val="00DC5B55"/>
    <w:rsid w:val="00DC5E8B"/>
    <w:rsid w:val="00DC5FF0"/>
    <w:rsid w:val="00DC609E"/>
    <w:rsid w:val="00DC620A"/>
    <w:rsid w:val="00DC6255"/>
    <w:rsid w:val="00DC632D"/>
    <w:rsid w:val="00DC64AC"/>
    <w:rsid w:val="00DC6511"/>
    <w:rsid w:val="00DC6618"/>
    <w:rsid w:val="00DC6707"/>
    <w:rsid w:val="00DC6727"/>
    <w:rsid w:val="00DC67CB"/>
    <w:rsid w:val="00DC6889"/>
    <w:rsid w:val="00DC6909"/>
    <w:rsid w:val="00DC69A7"/>
    <w:rsid w:val="00DC6A09"/>
    <w:rsid w:val="00DC6A2A"/>
    <w:rsid w:val="00DC6B70"/>
    <w:rsid w:val="00DC6C86"/>
    <w:rsid w:val="00DC6C93"/>
    <w:rsid w:val="00DC6D68"/>
    <w:rsid w:val="00DC6E2C"/>
    <w:rsid w:val="00DC6FC3"/>
    <w:rsid w:val="00DC70AD"/>
    <w:rsid w:val="00DC7178"/>
    <w:rsid w:val="00DC717D"/>
    <w:rsid w:val="00DC7287"/>
    <w:rsid w:val="00DC72BE"/>
    <w:rsid w:val="00DC7364"/>
    <w:rsid w:val="00DC7419"/>
    <w:rsid w:val="00DC746A"/>
    <w:rsid w:val="00DC75BC"/>
    <w:rsid w:val="00DC75DA"/>
    <w:rsid w:val="00DC761D"/>
    <w:rsid w:val="00DC76DE"/>
    <w:rsid w:val="00DC778B"/>
    <w:rsid w:val="00DC78D7"/>
    <w:rsid w:val="00DC7972"/>
    <w:rsid w:val="00DC79D8"/>
    <w:rsid w:val="00DC7E08"/>
    <w:rsid w:val="00DC7E13"/>
    <w:rsid w:val="00DC7E7B"/>
    <w:rsid w:val="00DC7F69"/>
    <w:rsid w:val="00DD025D"/>
    <w:rsid w:val="00DD0316"/>
    <w:rsid w:val="00DD06F9"/>
    <w:rsid w:val="00DD0782"/>
    <w:rsid w:val="00DD08B3"/>
    <w:rsid w:val="00DD0914"/>
    <w:rsid w:val="00DD0993"/>
    <w:rsid w:val="00DD09CC"/>
    <w:rsid w:val="00DD0A47"/>
    <w:rsid w:val="00DD0A88"/>
    <w:rsid w:val="00DD0B99"/>
    <w:rsid w:val="00DD0BF7"/>
    <w:rsid w:val="00DD0D1C"/>
    <w:rsid w:val="00DD1074"/>
    <w:rsid w:val="00DD11E6"/>
    <w:rsid w:val="00DD12D1"/>
    <w:rsid w:val="00DD1311"/>
    <w:rsid w:val="00DD1424"/>
    <w:rsid w:val="00DD1501"/>
    <w:rsid w:val="00DD1677"/>
    <w:rsid w:val="00DD17C5"/>
    <w:rsid w:val="00DD1806"/>
    <w:rsid w:val="00DD196C"/>
    <w:rsid w:val="00DD199F"/>
    <w:rsid w:val="00DD1B17"/>
    <w:rsid w:val="00DD1BD5"/>
    <w:rsid w:val="00DD1D47"/>
    <w:rsid w:val="00DD1DE7"/>
    <w:rsid w:val="00DD1EB0"/>
    <w:rsid w:val="00DD21B6"/>
    <w:rsid w:val="00DD2263"/>
    <w:rsid w:val="00DD22C5"/>
    <w:rsid w:val="00DD22F7"/>
    <w:rsid w:val="00DD248B"/>
    <w:rsid w:val="00DD258B"/>
    <w:rsid w:val="00DD269D"/>
    <w:rsid w:val="00DD26BF"/>
    <w:rsid w:val="00DD26CD"/>
    <w:rsid w:val="00DD277F"/>
    <w:rsid w:val="00DD27A1"/>
    <w:rsid w:val="00DD2901"/>
    <w:rsid w:val="00DD294C"/>
    <w:rsid w:val="00DD2985"/>
    <w:rsid w:val="00DD2DA8"/>
    <w:rsid w:val="00DD2F63"/>
    <w:rsid w:val="00DD30B3"/>
    <w:rsid w:val="00DD3225"/>
    <w:rsid w:val="00DD339A"/>
    <w:rsid w:val="00DD3409"/>
    <w:rsid w:val="00DD3429"/>
    <w:rsid w:val="00DD3472"/>
    <w:rsid w:val="00DD3514"/>
    <w:rsid w:val="00DD3696"/>
    <w:rsid w:val="00DD380C"/>
    <w:rsid w:val="00DD3AEE"/>
    <w:rsid w:val="00DD3B55"/>
    <w:rsid w:val="00DD3CEB"/>
    <w:rsid w:val="00DD3EDA"/>
    <w:rsid w:val="00DD3F89"/>
    <w:rsid w:val="00DD40AD"/>
    <w:rsid w:val="00DD4224"/>
    <w:rsid w:val="00DD42C6"/>
    <w:rsid w:val="00DD4323"/>
    <w:rsid w:val="00DD43E5"/>
    <w:rsid w:val="00DD45BA"/>
    <w:rsid w:val="00DD46D5"/>
    <w:rsid w:val="00DD4740"/>
    <w:rsid w:val="00DD4845"/>
    <w:rsid w:val="00DD48BD"/>
    <w:rsid w:val="00DD4A88"/>
    <w:rsid w:val="00DD4B17"/>
    <w:rsid w:val="00DD4B99"/>
    <w:rsid w:val="00DD4BB6"/>
    <w:rsid w:val="00DD4FBC"/>
    <w:rsid w:val="00DD50AB"/>
    <w:rsid w:val="00DD50B5"/>
    <w:rsid w:val="00DD51A3"/>
    <w:rsid w:val="00DD520E"/>
    <w:rsid w:val="00DD5378"/>
    <w:rsid w:val="00DD5476"/>
    <w:rsid w:val="00DD5545"/>
    <w:rsid w:val="00DD5586"/>
    <w:rsid w:val="00DD570B"/>
    <w:rsid w:val="00DD5897"/>
    <w:rsid w:val="00DD59A9"/>
    <w:rsid w:val="00DD5A46"/>
    <w:rsid w:val="00DD5A6A"/>
    <w:rsid w:val="00DD5B7E"/>
    <w:rsid w:val="00DD5BA1"/>
    <w:rsid w:val="00DD5D03"/>
    <w:rsid w:val="00DD5D18"/>
    <w:rsid w:val="00DD5D5D"/>
    <w:rsid w:val="00DD5DD0"/>
    <w:rsid w:val="00DD5F88"/>
    <w:rsid w:val="00DD61C6"/>
    <w:rsid w:val="00DD61D1"/>
    <w:rsid w:val="00DD640C"/>
    <w:rsid w:val="00DD65CE"/>
    <w:rsid w:val="00DD65ED"/>
    <w:rsid w:val="00DD6625"/>
    <w:rsid w:val="00DD66ED"/>
    <w:rsid w:val="00DD678B"/>
    <w:rsid w:val="00DD6826"/>
    <w:rsid w:val="00DD69D5"/>
    <w:rsid w:val="00DD69F3"/>
    <w:rsid w:val="00DD6B57"/>
    <w:rsid w:val="00DD6B9F"/>
    <w:rsid w:val="00DD6BF7"/>
    <w:rsid w:val="00DD6E83"/>
    <w:rsid w:val="00DD71A2"/>
    <w:rsid w:val="00DD72D6"/>
    <w:rsid w:val="00DD734A"/>
    <w:rsid w:val="00DD74E9"/>
    <w:rsid w:val="00DD74ED"/>
    <w:rsid w:val="00DD75D3"/>
    <w:rsid w:val="00DD771A"/>
    <w:rsid w:val="00DD774D"/>
    <w:rsid w:val="00DD7752"/>
    <w:rsid w:val="00DD77C4"/>
    <w:rsid w:val="00DD7854"/>
    <w:rsid w:val="00DD78E3"/>
    <w:rsid w:val="00DD7BAD"/>
    <w:rsid w:val="00DD7BAE"/>
    <w:rsid w:val="00DD7C42"/>
    <w:rsid w:val="00DD7D10"/>
    <w:rsid w:val="00DD7E76"/>
    <w:rsid w:val="00DD7EA7"/>
    <w:rsid w:val="00DD7EAA"/>
    <w:rsid w:val="00DE0227"/>
    <w:rsid w:val="00DE03BF"/>
    <w:rsid w:val="00DE03F4"/>
    <w:rsid w:val="00DE0528"/>
    <w:rsid w:val="00DE05A4"/>
    <w:rsid w:val="00DE080A"/>
    <w:rsid w:val="00DE09D5"/>
    <w:rsid w:val="00DE09E9"/>
    <w:rsid w:val="00DE0A79"/>
    <w:rsid w:val="00DE0A96"/>
    <w:rsid w:val="00DE0D98"/>
    <w:rsid w:val="00DE0DB0"/>
    <w:rsid w:val="00DE0EA8"/>
    <w:rsid w:val="00DE0F7D"/>
    <w:rsid w:val="00DE0FC1"/>
    <w:rsid w:val="00DE10D8"/>
    <w:rsid w:val="00DE13EA"/>
    <w:rsid w:val="00DE16A4"/>
    <w:rsid w:val="00DE16B9"/>
    <w:rsid w:val="00DE17AA"/>
    <w:rsid w:val="00DE17D5"/>
    <w:rsid w:val="00DE193A"/>
    <w:rsid w:val="00DE1BA4"/>
    <w:rsid w:val="00DE1BB4"/>
    <w:rsid w:val="00DE1BCE"/>
    <w:rsid w:val="00DE1D28"/>
    <w:rsid w:val="00DE1E7B"/>
    <w:rsid w:val="00DE1F8C"/>
    <w:rsid w:val="00DE1FAE"/>
    <w:rsid w:val="00DE1FDC"/>
    <w:rsid w:val="00DE2018"/>
    <w:rsid w:val="00DE2106"/>
    <w:rsid w:val="00DE2185"/>
    <w:rsid w:val="00DE2268"/>
    <w:rsid w:val="00DE22AF"/>
    <w:rsid w:val="00DE2497"/>
    <w:rsid w:val="00DE25BA"/>
    <w:rsid w:val="00DE2755"/>
    <w:rsid w:val="00DE2762"/>
    <w:rsid w:val="00DE2808"/>
    <w:rsid w:val="00DE28A2"/>
    <w:rsid w:val="00DE28CD"/>
    <w:rsid w:val="00DE29A8"/>
    <w:rsid w:val="00DE2ADA"/>
    <w:rsid w:val="00DE2B59"/>
    <w:rsid w:val="00DE2B63"/>
    <w:rsid w:val="00DE2CB3"/>
    <w:rsid w:val="00DE2DC4"/>
    <w:rsid w:val="00DE2E33"/>
    <w:rsid w:val="00DE3037"/>
    <w:rsid w:val="00DE3117"/>
    <w:rsid w:val="00DE33C5"/>
    <w:rsid w:val="00DE3A7E"/>
    <w:rsid w:val="00DE3B25"/>
    <w:rsid w:val="00DE3EF7"/>
    <w:rsid w:val="00DE406F"/>
    <w:rsid w:val="00DE41EF"/>
    <w:rsid w:val="00DE42D1"/>
    <w:rsid w:val="00DE4325"/>
    <w:rsid w:val="00DE43C0"/>
    <w:rsid w:val="00DE450D"/>
    <w:rsid w:val="00DE45B1"/>
    <w:rsid w:val="00DE462D"/>
    <w:rsid w:val="00DE4635"/>
    <w:rsid w:val="00DE4661"/>
    <w:rsid w:val="00DE4673"/>
    <w:rsid w:val="00DE491E"/>
    <w:rsid w:val="00DE49BF"/>
    <w:rsid w:val="00DE4A5B"/>
    <w:rsid w:val="00DE4A62"/>
    <w:rsid w:val="00DE4BD2"/>
    <w:rsid w:val="00DE4CAE"/>
    <w:rsid w:val="00DE4D90"/>
    <w:rsid w:val="00DE4F43"/>
    <w:rsid w:val="00DE4F59"/>
    <w:rsid w:val="00DE4F65"/>
    <w:rsid w:val="00DE51F8"/>
    <w:rsid w:val="00DE5305"/>
    <w:rsid w:val="00DE5398"/>
    <w:rsid w:val="00DE540A"/>
    <w:rsid w:val="00DE5583"/>
    <w:rsid w:val="00DE57E8"/>
    <w:rsid w:val="00DE58C7"/>
    <w:rsid w:val="00DE58DB"/>
    <w:rsid w:val="00DE5A16"/>
    <w:rsid w:val="00DE5BCC"/>
    <w:rsid w:val="00DE5E53"/>
    <w:rsid w:val="00DE5EDE"/>
    <w:rsid w:val="00DE6092"/>
    <w:rsid w:val="00DE60E2"/>
    <w:rsid w:val="00DE6192"/>
    <w:rsid w:val="00DE61E3"/>
    <w:rsid w:val="00DE62FF"/>
    <w:rsid w:val="00DE63A8"/>
    <w:rsid w:val="00DE64D9"/>
    <w:rsid w:val="00DE6536"/>
    <w:rsid w:val="00DE6550"/>
    <w:rsid w:val="00DE6561"/>
    <w:rsid w:val="00DE66DC"/>
    <w:rsid w:val="00DE6703"/>
    <w:rsid w:val="00DE6B1A"/>
    <w:rsid w:val="00DE6B65"/>
    <w:rsid w:val="00DE6CF1"/>
    <w:rsid w:val="00DE6CF6"/>
    <w:rsid w:val="00DE6D11"/>
    <w:rsid w:val="00DE6D4A"/>
    <w:rsid w:val="00DE6F5A"/>
    <w:rsid w:val="00DE707A"/>
    <w:rsid w:val="00DE718B"/>
    <w:rsid w:val="00DE720D"/>
    <w:rsid w:val="00DE776D"/>
    <w:rsid w:val="00DE781B"/>
    <w:rsid w:val="00DE7972"/>
    <w:rsid w:val="00DE7A01"/>
    <w:rsid w:val="00DE7A73"/>
    <w:rsid w:val="00DE7C35"/>
    <w:rsid w:val="00DE7C5D"/>
    <w:rsid w:val="00DE7CBE"/>
    <w:rsid w:val="00DE7CD9"/>
    <w:rsid w:val="00DE7ED9"/>
    <w:rsid w:val="00DE7F30"/>
    <w:rsid w:val="00DE7F9E"/>
    <w:rsid w:val="00DF00C9"/>
    <w:rsid w:val="00DF01CA"/>
    <w:rsid w:val="00DF0207"/>
    <w:rsid w:val="00DF022B"/>
    <w:rsid w:val="00DF0292"/>
    <w:rsid w:val="00DF032D"/>
    <w:rsid w:val="00DF03A6"/>
    <w:rsid w:val="00DF0459"/>
    <w:rsid w:val="00DF07A8"/>
    <w:rsid w:val="00DF0851"/>
    <w:rsid w:val="00DF08BF"/>
    <w:rsid w:val="00DF0955"/>
    <w:rsid w:val="00DF0989"/>
    <w:rsid w:val="00DF09BD"/>
    <w:rsid w:val="00DF0DDF"/>
    <w:rsid w:val="00DF0F26"/>
    <w:rsid w:val="00DF0F43"/>
    <w:rsid w:val="00DF102E"/>
    <w:rsid w:val="00DF1046"/>
    <w:rsid w:val="00DF10B2"/>
    <w:rsid w:val="00DF1157"/>
    <w:rsid w:val="00DF125E"/>
    <w:rsid w:val="00DF1332"/>
    <w:rsid w:val="00DF13F8"/>
    <w:rsid w:val="00DF14B2"/>
    <w:rsid w:val="00DF14B9"/>
    <w:rsid w:val="00DF16AB"/>
    <w:rsid w:val="00DF17F5"/>
    <w:rsid w:val="00DF180A"/>
    <w:rsid w:val="00DF1816"/>
    <w:rsid w:val="00DF192C"/>
    <w:rsid w:val="00DF193F"/>
    <w:rsid w:val="00DF1C6B"/>
    <w:rsid w:val="00DF1CD2"/>
    <w:rsid w:val="00DF1D35"/>
    <w:rsid w:val="00DF1E95"/>
    <w:rsid w:val="00DF20AE"/>
    <w:rsid w:val="00DF213F"/>
    <w:rsid w:val="00DF2150"/>
    <w:rsid w:val="00DF2215"/>
    <w:rsid w:val="00DF22D1"/>
    <w:rsid w:val="00DF22E9"/>
    <w:rsid w:val="00DF2334"/>
    <w:rsid w:val="00DF2498"/>
    <w:rsid w:val="00DF2586"/>
    <w:rsid w:val="00DF259B"/>
    <w:rsid w:val="00DF2664"/>
    <w:rsid w:val="00DF26A7"/>
    <w:rsid w:val="00DF26B0"/>
    <w:rsid w:val="00DF283B"/>
    <w:rsid w:val="00DF28F7"/>
    <w:rsid w:val="00DF2972"/>
    <w:rsid w:val="00DF2AEE"/>
    <w:rsid w:val="00DF2C1A"/>
    <w:rsid w:val="00DF2E47"/>
    <w:rsid w:val="00DF2E65"/>
    <w:rsid w:val="00DF2F2D"/>
    <w:rsid w:val="00DF3046"/>
    <w:rsid w:val="00DF3170"/>
    <w:rsid w:val="00DF31BD"/>
    <w:rsid w:val="00DF32A2"/>
    <w:rsid w:val="00DF34EC"/>
    <w:rsid w:val="00DF3575"/>
    <w:rsid w:val="00DF35CF"/>
    <w:rsid w:val="00DF36FF"/>
    <w:rsid w:val="00DF371C"/>
    <w:rsid w:val="00DF3794"/>
    <w:rsid w:val="00DF3951"/>
    <w:rsid w:val="00DF3981"/>
    <w:rsid w:val="00DF39B6"/>
    <w:rsid w:val="00DF39FB"/>
    <w:rsid w:val="00DF3A41"/>
    <w:rsid w:val="00DF3A74"/>
    <w:rsid w:val="00DF3B84"/>
    <w:rsid w:val="00DF3CED"/>
    <w:rsid w:val="00DF3E4A"/>
    <w:rsid w:val="00DF3F3B"/>
    <w:rsid w:val="00DF3FCA"/>
    <w:rsid w:val="00DF40A5"/>
    <w:rsid w:val="00DF417A"/>
    <w:rsid w:val="00DF41A4"/>
    <w:rsid w:val="00DF41E5"/>
    <w:rsid w:val="00DF4301"/>
    <w:rsid w:val="00DF449B"/>
    <w:rsid w:val="00DF44DD"/>
    <w:rsid w:val="00DF4507"/>
    <w:rsid w:val="00DF45A7"/>
    <w:rsid w:val="00DF4617"/>
    <w:rsid w:val="00DF46E0"/>
    <w:rsid w:val="00DF4726"/>
    <w:rsid w:val="00DF4902"/>
    <w:rsid w:val="00DF4908"/>
    <w:rsid w:val="00DF4AD6"/>
    <w:rsid w:val="00DF4C10"/>
    <w:rsid w:val="00DF4C78"/>
    <w:rsid w:val="00DF4C7C"/>
    <w:rsid w:val="00DF4CD1"/>
    <w:rsid w:val="00DF4E74"/>
    <w:rsid w:val="00DF4F52"/>
    <w:rsid w:val="00DF5105"/>
    <w:rsid w:val="00DF5247"/>
    <w:rsid w:val="00DF526E"/>
    <w:rsid w:val="00DF5337"/>
    <w:rsid w:val="00DF5382"/>
    <w:rsid w:val="00DF5394"/>
    <w:rsid w:val="00DF53A9"/>
    <w:rsid w:val="00DF5554"/>
    <w:rsid w:val="00DF5733"/>
    <w:rsid w:val="00DF5909"/>
    <w:rsid w:val="00DF597C"/>
    <w:rsid w:val="00DF59F8"/>
    <w:rsid w:val="00DF5A36"/>
    <w:rsid w:val="00DF5BDC"/>
    <w:rsid w:val="00DF5BEC"/>
    <w:rsid w:val="00DF5C8C"/>
    <w:rsid w:val="00DF5CD8"/>
    <w:rsid w:val="00DF5E22"/>
    <w:rsid w:val="00DF5E53"/>
    <w:rsid w:val="00DF5E71"/>
    <w:rsid w:val="00DF6048"/>
    <w:rsid w:val="00DF648B"/>
    <w:rsid w:val="00DF64BB"/>
    <w:rsid w:val="00DF64DE"/>
    <w:rsid w:val="00DF66A1"/>
    <w:rsid w:val="00DF66F3"/>
    <w:rsid w:val="00DF67B7"/>
    <w:rsid w:val="00DF67DF"/>
    <w:rsid w:val="00DF680F"/>
    <w:rsid w:val="00DF69D8"/>
    <w:rsid w:val="00DF6ADE"/>
    <w:rsid w:val="00DF6D56"/>
    <w:rsid w:val="00DF6E08"/>
    <w:rsid w:val="00DF712A"/>
    <w:rsid w:val="00DF73D2"/>
    <w:rsid w:val="00DF73F7"/>
    <w:rsid w:val="00DF7411"/>
    <w:rsid w:val="00DF7457"/>
    <w:rsid w:val="00DF746F"/>
    <w:rsid w:val="00DF74F5"/>
    <w:rsid w:val="00DF75BE"/>
    <w:rsid w:val="00DF7662"/>
    <w:rsid w:val="00DF7769"/>
    <w:rsid w:val="00DF7855"/>
    <w:rsid w:val="00DF7915"/>
    <w:rsid w:val="00DF7938"/>
    <w:rsid w:val="00DF7A02"/>
    <w:rsid w:val="00DF7A29"/>
    <w:rsid w:val="00DF7A55"/>
    <w:rsid w:val="00DF7A98"/>
    <w:rsid w:val="00DF7B19"/>
    <w:rsid w:val="00DF7C5D"/>
    <w:rsid w:val="00DF7D13"/>
    <w:rsid w:val="00DF7D8B"/>
    <w:rsid w:val="00DF7E88"/>
    <w:rsid w:val="00DF7EFB"/>
    <w:rsid w:val="00E00021"/>
    <w:rsid w:val="00E0004D"/>
    <w:rsid w:val="00E000EF"/>
    <w:rsid w:val="00E0020F"/>
    <w:rsid w:val="00E002BB"/>
    <w:rsid w:val="00E0042A"/>
    <w:rsid w:val="00E004E4"/>
    <w:rsid w:val="00E0061C"/>
    <w:rsid w:val="00E0082A"/>
    <w:rsid w:val="00E008AF"/>
    <w:rsid w:val="00E0092A"/>
    <w:rsid w:val="00E0099E"/>
    <w:rsid w:val="00E009A9"/>
    <w:rsid w:val="00E00A34"/>
    <w:rsid w:val="00E00ADD"/>
    <w:rsid w:val="00E00AEC"/>
    <w:rsid w:val="00E00BA2"/>
    <w:rsid w:val="00E00C0C"/>
    <w:rsid w:val="00E00DEC"/>
    <w:rsid w:val="00E00EFA"/>
    <w:rsid w:val="00E01016"/>
    <w:rsid w:val="00E014F6"/>
    <w:rsid w:val="00E01533"/>
    <w:rsid w:val="00E0185C"/>
    <w:rsid w:val="00E018E5"/>
    <w:rsid w:val="00E01C1D"/>
    <w:rsid w:val="00E01CB7"/>
    <w:rsid w:val="00E022F7"/>
    <w:rsid w:val="00E0234D"/>
    <w:rsid w:val="00E02469"/>
    <w:rsid w:val="00E0254E"/>
    <w:rsid w:val="00E025DE"/>
    <w:rsid w:val="00E028DC"/>
    <w:rsid w:val="00E02916"/>
    <w:rsid w:val="00E02A35"/>
    <w:rsid w:val="00E02B01"/>
    <w:rsid w:val="00E02E5E"/>
    <w:rsid w:val="00E02E60"/>
    <w:rsid w:val="00E02E6A"/>
    <w:rsid w:val="00E02FA9"/>
    <w:rsid w:val="00E02FEB"/>
    <w:rsid w:val="00E030EB"/>
    <w:rsid w:val="00E0319F"/>
    <w:rsid w:val="00E0329B"/>
    <w:rsid w:val="00E032A6"/>
    <w:rsid w:val="00E0334A"/>
    <w:rsid w:val="00E033EA"/>
    <w:rsid w:val="00E034E2"/>
    <w:rsid w:val="00E03513"/>
    <w:rsid w:val="00E03651"/>
    <w:rsid w:val="00E037E2"/>
    <w:rsid w:val="00E0390F"/>
    <w:rsid w:val="00E0394C"/>
    <w:rsid w:val="00E03C85"/>
    <w:rsid w:val="00E03CAB"/>
    <w:rsid w:val="00E03D1E"/>
    <w:rsid w:val="00E03DC7"/>
    <w:rsid w:val="00E03EC2"/>
    <w:rsid w:val="00E03F34"/>
    <w:rsid w:val="00E03F4C"/>
    <w:rsid w:val="00E03FEB"/>
    <w:rsid w:val="00E0405C"/>
    <w:rsid w:val="00E040BE"/>
    <w:rsid w:val="00E042A2"/>
    <w:rsid w:val="00E044C3"/>
    <w:rsid w:val="00E045EC"/>
    <w:rsid w:val="00E046A8"/>
    <w:rsid w:val="00E0480A"/>
    <w:rsid w:val="00E04885"/>
    <w:rsid w:val="00E04908"/>
    <w:rsid w:val="00E0490E"/>
    <w:rsid w:val="00E049E7"/>
    <w:rsid w:val="00E04A56"/>
    <w:rsid w:val="00E04D7A"/>
    <w:rsid w:val="00E0500B"/>
    <w:rsid w:val="00E050CE"/>
    <w:rsid w:val="00E0512C"/>
    <w:rsid w:val="00E051A5"/>
    <w:rsid w:val="00E051CD"/>
    <w:rsid w:val="00E051EE"/>
    <w:rsid w:val="00E05254"/>
    <w:rsid w:val="00E052A0"/>
    <w:rsid w:val="00E0546B"/>
    <w:rsid w:val="00E054B9"/>
    <w:rsid w:val="00E055AE"/>
    <w:rsid w:val="00E05B3A"/>
    <w:rsid w:val="00E05CB5"/>
    <w:rsid w:val="00E05F73"/>
    <w:rsid w:val="00E05F85"/>
    <w:rsid w:val="00E06166"/>
    <w:rsid w:val="00E06310"/>
    <w:rsid w:val="00E0639A"/>
    <w:rsid w:val="00E063C0"/>
    <w:rsid w:val="00E063EA"/>
    <w:rsid w:val="00E06479"/>
    <w:rsid w:val="00E064E9"/>
    <w:rsid w:val="00E06507"/>
    <w:rsid w:val="00E0670E"/>
    <w:rsid w:val="00E06A39"/>
    <w:rsid w:val="00E06A3C"/>
    <w:rsid w:val="00E06C3D"/>
    <w:rsid w:val="00E06CDB"/>
    <w:rsid w:val="00E06E71"/>
    <w:rsid w:val="00E06F07"/>
    <w:rsid w:val="00E06F3E"/>
    <w:rsid w:val="00E06FBD"/>
    <w:rsid w:val="00E07024"/>
    <w:rsid w:val="00E07160"/>
    <w:rsid w:val="00E072DA"/>
    <w:rsid w:val="00E07310"/>
    <w:rsid w:val="00E0736A"/>
    <w:rsid w:val="00E073A0"/>
    <w:rsid w:val="00E074E0"/>
    <w:rsid w:val="00E07658"/>
    <w:rsid w:val="00E077E8"/>
    <w:rsid w:val="00E0780E"/>
    <w:rsid w:val="00E0781E"/>
    <w:rsid w:val="00E078BD"/>
    <w:rsid w:val="00E078EC"/>
    <w:rsid w:val="00E07ADE"/>
    <w:rsid w:val="00E07B85"/>
    <w:rsid w:val="00E07F4A"/>
    <w:rsid w:val="00E101F3"/>
    <w:rsid w:val="00E1024B"/>
    <w:rsid w:val="00E102B0"/>
    <w:rsid w:val="00E1038C"/>
    <w:rsid w:val="00E103CD"/>
    <w:rsid w:val="00E10485"/>
    <w:rsid w:val="00E106CF"/>
    <w:rsid w:val="00E10758"/>
    <w:rsid w:val="00E10768"/>
    <w:rsid w:val="00E107D7"/>
    <w:rsid w:val="00E107EC"/>
    <w:rsid w:val="00E109C6"/>
    <w:rsid w:val="00E10ABA"/>
    <w:rsid w:val="00E10D74"/>
    <w:rsid w:val="00E10D95"/>
    <w:rsid w:val="00E11166"/>
    <w:rsid w:val="00E11240"/>
    <w:rsid w:val="00E11386"/>
    <w:rsid w:val="00E114B5"/>
    <w:rsid w:val="00E11548"/>
    <w:rsid w:val="00E11597"/>
    <w:rsid w:val="00E117D5"/>
    <w:rsid w:val="00E1181B"/>
    <w:rsid w:val="00E1182F"/>
    <w:rsid w:val="00E1190B"/>
    <w:rsid w:val="00E11A13"/>
    <w:rsid w:val="00E11A50"/>
    <w:rsid w:val="00E11B6A"/>
    <w:rsid w:val="00E11B8F"/>
    <w:rsid w:val="00E11B9D"/>
    <w:rsid w:val="00E11D4A"/>
    <w:rsid w:val="00E11D9B"/>
    <w:rsid w:val="00E11DEE"/>
    <w:rsid w:val="00E11E2B"/>
    <w:rsid w:val="00E11E44"/>
    <w:rsid w:val="00E11E85"/>
    <w:rsid w:val="00E11E98"/>
    <w:rsid w:val="00E120E2"/>
    <w:rsid w:val="00E12136"/>
    <w:rsid w:val="00E12376"/>
    <w:rsid w:val="00E123AB"/>
    <w:rsid w:val="00E123DD"/>
    <w:rsid w:val="00E125AD"/>
    <w:rsid w:val="00E125DF"/>
    <w:rsid w:val="00E12703"/>
    <w:rsid w:val="00E12744"/>
    <w:rsid w:val="00E127A2"/>
    <w:rsid w:val="00E127E3"/>
    <w:rsid w:val="00E12942"/>
    <w:rsid w:val="00E129CD"/>
    <w:rsid w:val="00E12A1D"/>
    <w:rsid w:val="00E12A87"/>
    <w:rsid w:val="00E12B8D"/>
    <w:rsid w:val="00E12C93"/>
    <w:rsid w:val="00E12E3F"/>
    <w:rsid w:val="00E12F96"/>
    <w:rsid w:val="00E13048"/>
    <w:rsid w:val="00E1323A"/>
    <w:rsid w:val="00E132DA"/>
    <w:rsid w:val="00E13396"/>
    <w:rsid w:val="00E13469"/>
    <w:rsid w:val="00E134BD"/>
    <w:rsid w:val="00E134FB"/>
    <w:rsid w:val="00E138BD"/>
    <w:rsid w:val="00E13974"/>
    <w:rsid w:val="00E13A5A"/>
    <w:rsid w:val="00E13AC9"/>
    <w:rsid w:val="00E13BA1"/>
    <w:rsid w:val="00E13D1F"/>
    <w:rsid w:val="00E13DC3"/>
    <w:rsid w:val="00E13E02"/>
    <w:rsid w:val="00E13E88"/>
    <w:rsid w:val="00E13F7F"/>
    <w:rsid w:val="00E14165"/>
    <w:rsid w:val="00E14301"/>
    <w:rsid w:val="00E14360"/>
    <w:rsid w:val="00E143BC"/>
    <w:rsid w:val="00E143ED"/>
    <w:rsid w:val="00E14442"/>
    <w:rsid w:val="00E14585"/>
    <w:rsid w:val="00E145B3"/>
    <w:rsid w:val="00E14760"/>
    <w:rsid w:val="00E14767"/>
    <w:rsid w:val="00E14897"/>
    <w:rsid w:val="00E148BC"/>
    <w:rsid w:val="00E148DD"/>
    <w:rsid w:val="00E14C1F"/>
    <w:rsid w:val="00E14C73"/>
    <w:rsid w:val="00E14D45"/>
    <w:rsid w:val="00E14F2E"/>
    <w:rsid w:val="00E14F89"/>
    <w:rsid w:val="00E14FD0"/>
    <w:rsid w:val="00E151A3"/>
    <w:rsid w:val="00E151EE"/>
    <w:rsid w:val="00E15404"/>
    <w:rsid w:val="00E15503"/>
    <w:rsid w:val="00E15896"/>
    <w:rsid w:val="00E15A8B"/>
    <w:rsid w:val="00E15AC4"/>
    <w:rsid w:val="00E15C0D"/>
    <w:rsid w:val="00E15C17"/>
    <w:rsid w:val="00E15ECE"/>
    <w:rsid w:val="00E15EF8"/>
    <w:rsid w:val="00E16207"/>
    <w:rsid w:val="00E163F0"/>
    <w:rsid w:val="00E164A1"/>
    <w:rsid w:val="00E16655"/>
    <w:rsid w:val="00E166C7"/>
    <w:rsid w:val="00E167E2"/>
    <w:rsid w:val="00E167E7"/>
    <w:rsid w:val="00E168FD"/>
    <w:rsid w:val="00E16999"/>
    <w:rsid w:val="00E169B1"/>
    <w:rsid w:val="00E169E3"/>
    <w:rsid w:val="00E169EE"/>
    <w:rsid w:val="00E16A82"/>
    <w:rsid w:val="00E16C09"/>
    <w:rsid w:val="00E16C7B"/>
    <w:rsid w:val="00E16E4A"/>
    <w:rsid w:val="00E16FC3"/>
    <w:rsid w:val="00E17078"/>
    <w:rsid w:val="00E171B3"/>
    <w:rsid w:val="00E171BA"/>
    <w:rsid w:val="00E17300"/>
    <w:rsid w:val="00E1746D"/>
    <w:rsid w:val="00E174E6"/>
    <w:rsid w:val="00E1768F"/>
    <w:rsid w:val="00E1771C"/>
    <w:rsid w:val="00E1776B"/>
    <w:rsid w:val="00E177D3"/>
    <w:rsid w:val="00E17810"/>
    <w:rsid w:val="00E17972"/>
    <w:rsid w:val="00E17990"/>
    <w:rsid w:val="00E17A33"/>
    <w:rsid w:val="00E17AD4"/>
    <w:rsid w:val="00E17B61"/>
    <w:rsid w:val="00E17BF2"/>
    <w:rsid w:val="00E17C75"/>
    <w:rsid w:val="00E17DB0"/>
    <w:rsid w:val="00E17DC8"/>
    <w:rsid w:val="00E17E9A"/>
    <w:rsid w:val="00E17EC2"/>
    <w:rsid w:val="00E17FF3"/>
    <w:rsid w:val="00E20276"/>
    <w:rsid w:val="00E205CC"/>
    <w:rsid w:val="00E20605"/>
    <w:rsid w:val="00E2067D"/>
    <w:rsid w:val="00E20703"/>
    <w:rsid w:val="00E20781"/>
    <w:rsid w:val="00E207FB"/>
    <w:rsid w:val="00E20815"/>
    <w:rsid w:val="00E2084A"/>
    <w:rsid w:val="00E208BB"/>
    <w:rsid w:val="00E20AD1"/>
    <w:rsid w:val="00E20AE3"/>
    <w:rsid w:val="00E20BB4"/>
    <w:rsid w:val="00E20BC1"/>
    <w:rsid w:val="00E20BFC"/>
    <w:rsid w:val="00E20DDE"/>
    <w:rsid w:val="00E20E2A"/>
    <w:rsid w:val="00E20E2F"/>
    <w:rsid w:val="00E21242"/>
    <w:rsid w:val="00E21397"/>
    <w:rsid w:val="00E213A0"/>
    <w:rsid w:val="00E21537"/>
    <w:rsid w:val="00E216EF"/>
    <w:rsid w:val="00E21839"/>
    <w:rsid w:val="00E21A02"/>
    <w:rsid w:val="00E21BBF"/>
    <w:rsid w:val="00E21BC0"/>
    <w:rsid w:val="00E21C63"/>
    <w:rsid w:val="00E21C80"/>
    <w:rsid w:val="00E21FCE"/>
    <w:rsid w:val="00E22296"/>
    <w:rsid w:val="00E222CB"/>
    <w:rsid w:val="00E22356"/>
    <w:rsid w:val="00E2237E"/>
    <w:rsid w:val="00E22472"/>
    <w:rsid w:val="00E224D4"/>
    <w:rsid w:val="00E22512"/>
    <w:rsid w:val="00E2279B"/>
    <w:rsid w:val="00E22843"/>
    <w:rsid w:val="00E228FD"/>
    <w:rsid w:val="00E22960"/>
    <w:rsid w:val="00E22C17"/>
    <w:rsid w:val="00E22C21"/>
    <w:rsid w:val="00E22D8D"/>
    <w:rsid w:val="00E22E9F"/>
    <w:rsid w:val="00E22EAD"/>
    <w:rsid w:val="00E22EC1"/>
    <w:rsid w:val="00E22F06"/>
    <w:rsid w:val="00E22F27"/>
    <w:rsid w:val="00E23000"/>
    <w:rsid w:val="00E2308B"/>
    <w:rsid w:val="00E230BC"/>
    <w:rsid w:val="00E2338C"/>
    <w:rsid w:val="00E2341E"/>
    <w:rsid w:val="00E234B4"/>
    <w:rsid w:val="00E236BF"/>
    <w:rsid w:val="00E236DC"/>
    <w:rsid w:val="00E2370A"/>
    <w:rsid w:val="00E2371E"/>
    <w:rsid w:val="00E237A0"/>
    <w:rsid w:val="00E239DC"/>
    <w:rsid w:val="00E23BAB"/>
    <w:rsid w:val="00E23BAC"/>
    <w:rsid w:val="00E23BEE"/>
    <w:rsid w:val="00E23E0D"/>
    <w:rsid w:val="00E23F29"/>
    <w:rsid w:val="00E240C2"/>
    <w:rsid w:val="00E2417E"/>
    <w:rsid w:val="00E24215"/>
    <w:rsid w:val="00E2449D"/>
    <w:rsid w:val="00E245F2"/>
    <w:rsid w:val="00E2488E"/>
    <w:rsid w:val="00E249FC"/>
    <w:rsid w:val="00E24CD8"/>
    <w:rsid w:val="00E24E3E"/>
    <w:rsid w:val="00E24FC2"/>
    <w:rsid w:val="00E24FEF"/>
    <w:rsid w:val="00E25036"/>
    <w:rsid w:val="00E25061"/>
    <w:rsid w:val="00E250ED"/>
    <w:rsid w:val="00E25130"/>
    <w:rsid w:val="00E25266"/>
    <w:rsid w:val="00E252D4"/>
    <w:rsid w:val="00E253A6"/>
    <w:rsid w:val="00E25449"/>
    <w:rsid w:val="00E254A5"/>
    <w:rsid w:val="00E254C8"/>
    <w:rsid w:val="00E25671"/>
    <w:rsid w:val="00E25680"/>
    <w:rsid w:val="00E256CE"/>
    <w:rsid w:val="00E25744"/>
    <w:rsid w:val="00E2578B"/>
    <w:rsid w:val="00E25939"/>
    <w:rsid w:val="00E25B6E"/>
    <w:rsid w:val="00E25C22"/>
    <w:rsid w:val="00E25CD3"/>
    <w:rsid w:val="00E25ECE"/>
    <w:rsid w:val="00E25FD1"/>
    <w:rsid w:val="00E260CA"/>
    <w:rsid w:val="00E2610A"/>
    <w:rsid w:val="00E261B7"/>
    <w:rsid w:val="00E26230"/>
    <w:rsid w:val="00E262DB"/>
    <w:rsid w:val="00E263D0"/>
    <w:rsid w:val="00E263F4"/>
    <w:rsid w:val="00E264F4"/>
    <w:rsid w:val="00E26553"/>
    <w:rsid w:val="00E2658F"/>
    <w:rsid w:val="00E265F0"/>
    <w:rsid w:val="00E2665B"/>
    <w:rsid w:val="00E2669F"/>
    <w:rsid w:val="00E2670C"/>
    <w:rsid w:val="00E2686C"/>
    <w:rsid w:val="00E268F7"/>
    <w:rsid w:val="00E269E7"/>
    <w:rsid w:val="00E26BE1"/>
    <w:rsid w:val="00E26BFB"/>
    <w:rsid w:val="00E26C2F"/>
    <w:rsid w:val="00E26C5B"/>
    <w:rsid w:val="00E26CEA"/>
    <w:rsid w:val="00E26D41"/>
    <w:rsid w:val="00E26E8C"/>
    <w:rsid w:val="00E26EC7"/>
    <w:rsid w:val="00E26EEB"/>
    <w:rsid w:val="00E26F56"/>
    <w:rsid w:val="00E270C1"/>
    <w:rsid w:val="00E270D0"/>
    <w:rsid w:val="00E27254"/>
    <w:rsid w:val="00E272C3"/>
    <w:rsid w:val="00E2738F"/>
    <w:rsid w:val="00E273AF"/>
    <w:rsid w:val="00E274D9"/>
    <w:rsid w:val="00E27728"/>
    <w:rsid w:val="00E2787F"/>
    <w:rsid w:val="00E2796B"/>
    <w:rsid w:val="00E27A87"/>
    <w:rsid w:val="00E27B03"/>
    <w:rsid w:val="00E27D9D"/>
    <w:rsid w:val="00E27DD0"/>
    <w:rsid w:val="00E27E77"/>
    <w:rsid w:val="00E27F6A"/>
    <w:rsid w:val="00E30144"/>
    <w:rsid w:val="00E30156"/>
    <w:rsid w:val="00E301FA"/>
    <w:rsid w:val="00E3025A"/>
    <w:rsid w:val="00E30271"/>
    <w:rsid w:val="00E30287"/>
    <w:rsid w:val="00E3031E"/>
    <w:rsid w:val="00E3034F"/>
    <w:rsid w:val="00E30386"/>
    <w:rsid w:val="00E304E1"/>
    <w:rsid w:val="00E30534"/>
    <w:rsid w:val="00E3071C"/>
    <w:rsid w:val="00E3075F"/>
    <w:rsid w:val="00E30915"/>
    <w:rsid w:val="00E30A2A"/>
    <w:rsid w:val="00E30A5C"/>
    <w:rsid w:val="00E30A81"/>
    <w:rsid w:val="00E30A91"/>
    <w:rsid w:val="00E30B96"/>
    <w:rsid w:val="00E30C72"/>
    <w:rsid w:val="00E30CAE"/>
    <w:rsid w:val="00E30DA6"/>
    <w:rsid w:val="00E310DA"/>
    <w:rsid w:val="00E31119"/>
    <w:rsid w:val="00E3113F"/>
    <w:rsid w:val="00E31217"/>
    <w:rsid w:val="00E312D7"/>
    <w:rsid w:val="00E31308"/>
    <w:rsid w:val="00E313BE"/>
    <w:rsid w:val="00E31490"/>
    <w:rsid w:val="00E31565"/>
    <w:rsid w:val="00E31684"/>
    <w:rsid w:val="00E3181C"/>
    <w:rsid w:val="00E31884"/>
    <w:rsid w:val="00E31A95"/>
    <w:rsid w:val="00E31CA8"/>
    <w:rsid w:val="00E31D24"/>
    <w:rsid w:val="00E31E40"/>
    <w:rsid w:val="00E31E73"/>
    <w:rsid w:val="00E31EAC"/>
    <w:rsid w:val="00E31EEC"/>
    <w:rsid w:val="00E31F4F"/>
    <w:rsid w:val="00E32001"/>
    <w:rsid w:val="00E32121"/>
    <w:rsid w:val="00E3217F"/>
    <w:rsid w:val="00E3226A"/>
    <w:rsid w:val="00E32298"/>
    <w:rsid w:val="00E323B8"/>
    <w:rsid w:val="00E32637"/>
    <w:rsid w:val="00E327DD"/>
    <w:rsid w:val="00E32828"/>
    <w:rsid w:val="00E32917"/>
    <w:rsid w:val="00E32932"/>
    <w:rsid w:val="00E329E9"/>
    <w:rsid w:val="00E32C87"/>
    <w:rsid w:val="00E32CDE"/>
    <w:rsid w:val="00E32D4B"/>
    <w:rsid w:val="00E32D75"/>
    <w:rsid w:val="00E32F26"/>
    <w:rsid w:val="00E32F34"/>
    <w:rsid w:val="00E32FBC"/>
    <w:rsid w:val="00E3319F"/>
    <w:rsid w:val="00E33258"/>
    <w:rsid w:val="00E333F1"/>
    <w:rsid w:val="00E333FE"/>
    <w:rsid w:val="00E334F5"/>
    <w:rsid w:val="00E33550"/>
    <w:rsid w:val="00E33601"/>
    <w:rsid w:val="00E3363C"/>
    <w:rsid w:val="00E3370B"/>
    <w:rsid w:val="00E3370C"/>
    <w:rsid w:val="00E337FE"/>
    <w:rsid w:val="00E33830"/>
    <w:rsid w:val="00E338F0"/>
    <w:rsid w:val="00E33944"/>
    <w:rsid w:val="00E33A86"/>
    <w:rsid w:val="00E33BB3"/>
    <w:rsid w:val="00E33BC9"/>
    <w:rsid w:val="00E33D2B"/>
    <w:rsid w:val="00E33D56"/>
    <w:rsid w:val="00E33F3D"/>
    <w:rsid w:val="00E33F92"/>
    <w:rsid w:val="00E34086"/>
    <w:rsid w:val="00E340A6"/>
    <w:rsid w:val="00E341FD"/>
    <w:rsid w:val="00E34261"/>
    <w:rsid w:val="00E3428D"/>
    <w:rsid w:val="00E34353"/>
    <w:rsid w:val="00E34373"/>
    <w:rsid w:val="00E343A7"/>
    <w:rsid w:val="00E3458E"/>
    <w:rsid w:val="00E345A5"/>
    <w:rsid w:val="00E345A6"/>
    <w:rsid w:val="00E345DC"/>
    <w:rsid w:val="00E347A2"/>
    <w:rsid w:val="00E347C9"/>
    <w:rsid w:val="00E3480B"/>
    <w:rsid w:val="00E3486D"/>
    <w:rsid w:val="00E348BC"/>
    <w:rsid w:val="00E34A6B"/>
    <w:rsid w:val="00E34C47"/>
    <w:rsid w:val="00E34CCB"/>
    <w:rsid w:val="00E34DC7"/>
    <w:rsid w:val="00E34F09"/>
    <w:rsid w:val="00E35071"/>
    <w:rsid w:val="00E35167"/>
    <w:rsid w:val="00E351AA"/>
    <w:rsid w:val="00E3537F"/>
    <w:rsid w:val="00E35479"/>
    <w:rsid w:val="00E35562"/>
    <w:rsid w:val="00E3567B"/>
    <w:rsid w:val="00E35712"/>
    <w:rsid w:val="00E3574B"/>
    <w:rsid w:val="00E35761"/>
    <w:rsid w:val="00E357D6"/>
    <w:rsid w:val="00E35823"/>
    <w:rsid w:val="00E3595A"/>
    <w:rsid w:val="00E35A16"/>
    <w:rsid w:val="00E35AA7"/>
    <w:rsid w:val="00E35ACE"/>
    <w:rsid w:val="00E35B59"/>
    <w:rsid w:val="00E35C0E"/>
    <w:rsid w:val="00E35CB8"/>
    <w:rsid w:val="00E35CCE"/>
    <w:rsid w:val="00E35D40"/>
    <w:rsid w:val="00E35D9E"/>
    <w:rsid w:val="00E35DE6"/>
    <w:rsid w:val="00E35E03"/>
    <w:rsid w:val="00E36190"/>
    <w:rsid w:val="00E36299"/>
    <w:rsid w:val="00E3649F"/>
    <w:rsid w:val="00E36520"/>
    <w:rsid w:val="00E366F0"/>
    <w:rsid w:val="00E367EF"/>
    <w:rsid w:val="00E36831"/>
    <w:rsid w:val="00E36870"/>
    <w:rsid w:val="00E368D2"/>
    <w:rsid w:val="00E368DD"/>
    <w:rsid w:val="00E369FB"/>
    <w:rsid w:val="00E36C47"/>
    <w:rsid w:val="00E36C68"/>
    <w:rsid w:val="00E36C74"/>
    <w:rsid w:val="00E36E5A"/>
    <w:rsid w:val="00E36E5B"/>
    <w:rsid w:val="00E36E70"/>
    <w:rsid w:val="00E36FE6"/>
    <w:rsid w:val="00E3705C"/>
    <w:rsid w:val="00E370E6"/>
    <w:rsid w:val="00E37392"/>
    <w:rsid w:val="00E37592"/>
    <w:rsid w:val="00E3762E"/>
    <w:rsid w:val="00E37642"/>
    <w:rsid w:val="00E3766B"/>
    <w:rsid w:val="00E377B7"/>
    <w:rsid w:val="00E377CF"/>
    <w:rsid w:val="00E37865"/>
    <w:rsid w:val="00E37868"/>
    <w:rsid w:val="00E378A0"/>
    <w:rsid w:val="00E37A4E"/>
    <w:rsid w:val="00E37AAB"/>
    <w:rsid w:val="00E37B2E"/>
    <w:rsid w:val="00E37CC4"/>
    <w:rsid w:val="00E37EB1"/>
    <w:rsid w:val="00E402F0"/>
    <w:rsid w:val="00E40340"/>
    <w:rsid w:val="00E4041E"/>
    <w:rsid w:val="00E40499"/>
    <w:rsid w:val="00E404CB"/>
    <w:rsid w:val="00E40540"/>
    <w:rsid w:val="00E406C4"/>
    <w:rsid w:val="00E406D2"/>
    <w:rsid w:val="00E409B8"/>
    <w:rsid w:val="00E40A2F"/>
    <w:rsid w:val="00E40B32"/>
    <w:rsid w:val="00E40B5F"/>
    <w:rsid w:val="00E40B6D"/>
    <w:rsid w:val="00E40B7D"/>
    <w:rsid w:val="00E40B83"/>
    <w:rsid w:val="00E40B9A"/>
    <w:rsid w:val="00E40BBE"/>
    <w:rsid w:val="00E40D52"/>
    <w:rsid w:val="00E40DBB"/>
    <w:rsid w:val="00E40E3F"/>
    <w:rsid w:val="00E40ECA"/>
    <w:rsid w:val="00E40F5C"/>
    <w:rsid w:val="00E40FD1"/>
    <w:rsid w:val="00E41029"/>
    <w:rsid w:val="00E412A3"/>
    <w:rsid w:val="00E413E3"/>
    <w:rsid w:val="00E4148F"/>
    <w:rsid w:val="00E41800"/>
    <w:rsid w:val="00E4187D"/>
    <w:rsid w:val="00E4194C"/>
    <w:rsid w:val="00E419F9"/>
    <w:rsid w:val="00E41A3C"/>
    <w:rsid w:val="00E41A5C"/>
    <w:rsid w:val="00E41CD7"/>
    <w:rsid w:val="00E41CEA"/>
    <w:rsid w:val="00E41E7C"/>
    <w:rsid w:val="00E41FAD"/>
    <w:rsid w:val="00E4204F"/>
    <w:rsid w:val="00E42225"/>
    <w:rsid w:val="00E422CB"/>
    <w:rsid w:val="00E423D3"/>
    <w:rsid w:val="00E42421"/>
    <w:rsid w:val="00E42521"/>
    <w:rsid w:val="00E42565"/>
    <w:rsid w:val="00E4260C"/>
    <w:rsid w:val="00E42750"/>
    <w:rsid w:val="00E42818"/>
    <w:rsid w:val="00E42950"/>
    <w:rsid w:val="00E42A4B"/>
    <w:rsid w:val="00E42B17"/>
    <w:rsid w:val="00E42C0A"/>
    <w:rsid w:val="00E42C86"/>
    <w:rsid w:val="00E42E7B"/>
    <w:rsid w:val="00E42E7D"/>
    <w:rsid w:val="00E42EAD"/>
    <w:rsid w:val="00E43025"/>
    <w:rsid w:val="00E4304F"/>
    <w:rsid w:val="00E430D6"/>
    <w:rsid w:val="00E4312C"/>
    <w:rsid w:val="00E431F5"/>
    <w:rsid w:val="00E4320B"/>
    <w:rsid w:val="00E433FD"/>
    <w:rsid w:val="00E4345D"/>
    <w:rsid w:val="00E436C7"/>
    <w:rsid w:val="00E4386C"/>
    <w:rsid w:val="00E43910"/>
    <w:rsid w:val="00E43925"/>
    <w:rsid w:val="00E439FC"/>
    <w:rsid w:val="00E43ADE"/>
    <w:rsid w:val="00E43B63"/>
    <w:rsid w:val="00E43B6D"/>
    <w:rsid w:val="00E43B8B"/>
    <w:rsid w:val="00E43DCC"/>
    <w:rsid w:val="00E43F2D"/>
    <w:rsid w:val="00E43F95"/>
    <w:rsid w:val="00E443A1"/>
    <w:rsid w:val="00E44869"/>
    <w:rsid w:val="00E448C5"/>
    <w:rsid w:val="00E448F8"/>
    <w:rsid w:val="00E44954"/>
    <w:rsid w:val="00E44A91"/>
    <w:rsid w:val="00E44C8F"/>
    <w:rsid w:val="00E44D63"/>
    <w:rsid w:val="00E44E37"/>
    <w:rsid w:val="00E44E53"/>
    <w:rsid w:val="00E44EEB"/>
    <w:rsid w:val="00E44F21"/>
    <w:rsid w:val="00E44F34"/>
    <w:rsid w:val="00E452B2"/>
    <w:rsid w:val="00E452DF"/>
    <w:rsid w:val="00E45326"/>
    <w:rsid w:val="00E4539F"/>
    <w:rsid w:val="00E45737"/>
    <w:rsid w:val="00E4573E"/>
    <w:rsid w:val="00E4574C"/>
    <w:rsid w:val="00E4577F"/>
    <w:rsid w:val="00E457B5"/>
    <w:rsid w:val="00E45AF5"/>
    <w:rsid w:val="00E45CEE"/>
    <w:rsid w:val="00E45D82"/>
    <w:rsid w:val="00E45E08"/>
    <w:rsid w:val="00E461CF"/>
    <w:rsid w:val="00E46201"/>
    <w:rsid w:val="00E46288"/>
    <w:rsid w:val="00E462B9"/>
    <w:rsid w:val="00E46358"/>
    <w:rsid w:val="00E46453"/>
    <w:rsid w:val="00E4675E"/>
    <w:rsid w:val="00E467D9"/>
    <w:rsid w:val="00E4687F"/>
    <w:rsid w:val="00E468F7"/>
    <w:rsid w:val="00E46942"/>
    <w:rsid w:val="00E46BF6"/>
    <w:rsid w:val="00E46C09"/>
    <w:rsid w:val="00E46C73"/>
    <w:rsid w:val="00E46E14"/>
    <w:rsid w:val="00E46F06"/>
    <w:rsid w:val="00E46FA9"/>
    <w:rsid w:val="00E47075"/>
    <w:rsid w:val="00E47088"/>
    <w:rsid w:val="00E47099"/>
    <w:rsid w:val="00E471E8"/>
    <w:rsid w:val="00E47242"/>
    <w:rsid w:val="00E472F7"/>
    <w:rsid w:val="00E4732E"/>
    <w:rsid w:val="00E474F6"/>
    <w:rsid w:val="00E476B5"/>
    <w:rsid w:val="00E4780D"/>
    <w:rsid w:val="00E47980"/>
    <w:rsid w:val="00E4799E"/>
    <w:rsid w:val="00E479AC"/>
    <w:rsid w:val="00E479EA"/>
    <w:rsid w:val="00E47B49"/>
    <w:rsid w:val="00E47B5B"/>
    <w:rsid w:val="00E47BDC"/>
    <w:rsid w:val="00E47CFB"/>
    <w:rsid w:val="00E47D33"/>
    <w:rsid w:val="00E47E9D"/>
    <w:rsid w:val="00E47F3B"/>
    <w:rsid w:val="00E5007D"/>
    <w:rsid w:val="00E500B3"/>
    <w:rsid w:val="00E50143"/>
    <w:rsid w:val="00E50195"/>
    <w:rsid w:val="00E50266"/>
    <w:rsid w:val="00E50445"/>
    <w:rsid w:val="00E5047A"/>
    <w:rsid w:val="00E504FC"/>
    <w:rsid w:val="00E5057B"/>
    <w:rsid w:val="00E506BA"/>
    <w:rsid w:val="00E507AD"/>
    <w:rsid w:val="00E50888"/>
    <w:rsid w:val="00E508E8"/>
    <w:rsid w:val="00E50A27"/>
    <w:rsid w:val="00E50B51"/>
    <w:rsid w:val="00E50C08"/>
    <w:rsid w:val="00E50F4D"/>
    <w:rsid w:val="00E50F72"/>
    <w:rsid w:val="00E50FA6"/>
    <w:rsid w:val="00E5127A"/>
    <w:rsid w:val="00E51351"/>
    <w:rsid w:val="00E51354"/>
    <w:rsid w:val="00E5138E"/>
    <w:rsid w:val="00E515EB"/>
    <w:rsid w:val="00E516F6"/>
    <w:rsid w:val="00E51710"/>
    <w:rsid w:val="00E51845"/>
    <w:rsid w:val="00E51855"/>
    <w:rsid w:val="00E5193E"/>
    <w:rsid w:val="00E519BA"/>
    <w:rsid w:val="00E51C33"/>
    <w:rsid w:val="00E51DF5"/>
    <w:rsid w:val="00E51E64"/>
    <w:rsid w:val="00E51FC9"/>
    <w:rsid w:val="00E51FCB"/>
    <w:rsid w:val="00E52098"/>
    <w:rsid w:val="00E5212A"/>
    <w:rsid w:val="00E52158"/>
    <w:rsid w:val="00E5225E"/>
    <w:rsid w:val="00E5236A"/>
    <w:rsid w:val="00E523D1"/>
    <w:rsid w:val="00E523F0"/>
    <w:rsid w:val="00E52477"/>
    <w:rsid w:val="00E52488"/>
    <w:rsid w:val="00E52544"/>
    <w:rsid w:val="00E52896"/>
    <w:rsid w:val="00E52A68"/>
    <w:rsid w:val="00E52B21"/>
    <w:rsid w:val="00E52CA7"/>
    <w:rsid w:val="00E52DAC"/>
    <w:rsid w:val="00E52E9A"/>
    <w:rsid w:val="00E52F89"/>
    <w:rsid w:val="00E53404"/>
    <w:rsid w:val="00E5347F"/>
    <w:rsid w:val="00E534F4"/>
    <w:rsid w:val="00E53574"/>
    <w:rsid w:val="00E53664"/>
    <w:rsid w:val="00E5367B"/>
    <w:rsid w:val="00E5373E"/>
    <w:rsid w:val="00E53848"/>
    <w:rsid w:val="00E53943"/>
    <w:rsid w:val="00E539CD"/>
    <w:rsid w:val="00E53C99"/>
    <w:rsid w:val="00E53D1B"/>
    <w:rsid w:val="00E53E77"/>
    <w:rsid w:val="00E53FD9"/>
    <w:rsid w:val="00E54064"/>
    <w:rsid w:val="00E541E5"/>
    <w:rsid w:val="00E542BE"/>
    <w:rsid w:val="00E543F5"/>
    <w:rsid w:val="00E544E2"/>
    <w:rsid w:val="00E544F5"/>
    <w:rsid w:val="00E54591"/>
    <w:rsid w:val="00E547BE"/>
    <w:rsid w:val="00E548D7"/>
    <w:rsid w:val="00E54934"/>
    <w:rsid w:val="00E54B2C"/>
    <w:rsid w:val="00E54BF7"/>
    <w:rsid w:val="00E54C82"/>
    <w:rsid w:val="00E54D0B"/>
    <w:rsid w:val="00E54EBC"/>
    <w:rsid w:val="00E55180"/>
    <w:rsid w:val="00E55223"/>
    <w:rsid w:val="00E55349"/>
    <w:rsid w:val="00E553A2"/>
    <w:rsid w:val="00E554A5"/>
    <w:rsid w:val="00E5577B"/>
    <w:rsid w:val="00E55801"/>
    <w:rsid w:val="00E5599A"/>
    <w:rsid w:val="00E55A0B"/>
    <w:rsid w:val="00E55B9F"/>
    <w:rsid w:val="00E55EA9"/>
    <w:rsid w:val="00E55F58"/>
    <w:rsid w:val="00E55FB5"/>
    <w:rsid w:val="00E55FBF"/>
    <w:rsid w:val="00E56018"/>
    <w:rsid w:val="00E56042"/>
    <w:rsid w:val="00E561F6"/>
    <w:rsid w:val="00E5621C"/>
    <w:rsid w:val="00E564A1"/>
    <w:rsid w:val="00E565DA"/>
    <w:rsid w:val="00E56769"/>
    <w:rsid w:val="00E5678D"/>
    <w:rsid w:val="00E56961"/>
    <w:rsid w:val="00E569A1"/>
    <w:rsid w:val="00E56A0C"/>
    <w:rsid w:val="00E56D5C"/>
    <w:rsid w:val="00E56DB2"/>
    <w:rsid w:val="00E56FF2"/>
    <w:rsid w:val="00E57019"/>
    <w:rsid w:val="00E571EB"/>
    <w:rsid w:val="00E57203"/>
    <w:rsid w:val="00E5770D"/>
    <w:rsid w:val="00E57719"/>
    <w:rsid w:val="00E5778A"/>
    <w:rsid w:val="00E577D8"/>
    <w:rsid w:val="00E577F9"/>
    <w:rsid w:val="00E5799C"/>
    <w:rsid w:val="00E57B26"/>
    <w:rsid w:val="00E57B89"/>
    <w:rsid w:val="00E57B9E"/>
    <w:rsid w:val="00E57D07"/>
    <w:rsid w:val="00E57E36"/>
    <w:rsid w:val="00E57E7F"/>
    <w:rsid w:val="00E57E94"/>
    <w:rsid w:val="00E57EC5"/>
    <w:rsid w:val="00E57FE2"/>
    <w:rsid w:val="00E6003D"/>
    <w:rsid w:val="00E600F0"/>
    <w:rsid w:val="00E601DA"/>
    <w:rsid w:val="00E60343"/>
    <w:rsid w:val="00E603A8"/>
    <w:rsid w:val="00E60465"/>
    <w:rsid w:val="00E60719"/>
    <w:rsid w:val="00E608BB"/>
    <w:rsid w:val="00E60A0A"/>
    <w:rsid w:val="00E60A1D"/>
    <w:rsid w:val="00E60B73"/>
    <w:rsid w:val="00E60C5A"/>
    <w:rsid w:val="00E60CF4"/>
    <w:rsid w:val="00E6112C"/>
    <w:rsid w:val="00E611C3"/>
    <w:rsid w:val="00E612A4"/>
    <w:rsid w:val="00E61306"/>
    <w:rsid w:val="00E61669"/>
    <w:rsid w:val="00E6166E"/>
    <w:rsid w:val="00E6179C"/>
    <w:rsid w:val="00E618A1"/>
    <w:rsid w:val="00E619DC"/>
    <w:rsid w:val="00E61AF6"/>
    <w:rsid w:val="00E61C0C"/>
    <w:rsid w:val="00E61D0F"/>
    <w:rsid w:val="00E61DF3"/>
    <w:rsid w:val="00E61E62"/>
    <w:rsid w:val="00E61EBD"/>
    <w:rsid w:val="00E61F58"/>
    <w:rsid w:val="00E61F6F"/>
    <w:rsid w:val="00E61FA0"/>
    <w:rsid w:val="00E620EF"/>
    <w:rsid w:val="00E620F7"/>
    <w:rsid w:val="00E6217D"/>
    <w:rsid w:val="00E621B0"/>
    <w:rsid w:val="00E62419"/>
    <w:rsid w:val="00E62488"/>
    <w:rsid w:val="00E6249B"/>
    <w:rsid w:val="00E624D5"/>
    <w:rsid w:val="00E6258F"/>
    <w:rsid w:val="00E6264E"/>
    <w:rsid w:val="00E62677"/>
    <w:rsid w:val="00E62819"/>
    <w:rsid w:val="00E628DD"/>
    <w:rsid w:val="00E62A0A"/>
    <w:rsid w:val="00E62A55"/>
    <w:rsid w:val="00E62BF5"/>
    <w:rsid w:val="00E62D4C"/>
    <w:rsid w:val="00E63143"/>
    <w:rsid w:val="00E631E0"/>
    <w:rsid w:val="00E6327E"/>
    <w:rsid w:val="00E63387"/>
    <w:rsid w:val="00E63410"/>
    <w:rsid w:val="00E63430"/>
    <w:rsid w:val="00E6343A"/>
    <w:rsid w:val="00E63561"/>
    <w:rsid w:val="00E63813"/>
    <w:rsid w:val="00E63873"/>
    <w:rsid w:val="00E63B0A"/>
    <w:rsid w:val="00E63BAC"/>
    <w:rsid w:val="00E63CC2"/>
    <w:rsid w:val="00E63DEA"/>
    <w:rsid w:val="00E63E41"/>
    <w:rsid w:val="00E63E69"/>
    <w:rsid w:val="00E63E93"/>
    <w:rsid w:val="00E63F1C"/>
    <w:rsid w:val="00E63F5B"/>
    <w:rsid w:val="00E64043"/>
    <w:rsid w:val="00E64137"/>
    <w:rsid w:val="00E6415B"/>
    <w:rsid w:val="00E641C4"/>
    <w:rsid w:val="00E6433D"/>
    <w:rsid w:val="00E6435A"/>
    <w:rsid w:val="00E643BD"/>
    <w:rsid w:val="00E64451"/>
    <w:rsid w:val="00E64572"/>
    <w:rsid w:val="00E645A9"/>
    <w:rsid w:val="00E647A5"/>
    <w:rsid w:val="00E647E1"/>
    <w:rsid w:val="00E64871"/>
    <w:rsid w:val="00E64944"/>
    <w:rsid w:val="00E6495C"/>
    <w:rsid w:val="00E64ADA"/>
    <w:rsid w:val="00E64AE9"/>
    <w:rsid w:val="00E64BA3"/>
    <w:rsid w:val="00E64C19"/>
    <w:rsid w:val="00E64C67"/>
    <w:rsid w:val="00E64F4B"/>
    <w:rsid w:val="00E64FA9"/>
    <w:rsid w:val="00E65092"/>
    <w:rsid w:val="00E650CA"/>
    <w:rsid w:val="00E653AA"/>
    <w:rsid w:val="00E6546D"/>
    <w:rsid w:val="00E654A0"/>
    <w:rsid w:val="00E654BF"/>
    <w:rsid w:val="00E6565E"/>
    <w:rsid w:val="00E656CB"/>
    <w:rsid w:val="00E65A36"/>
    <w:rsid w:val="00E65A9A"/>
    <w:rsid w:val="00E65AD0"/>
    <w:rsid w:val="00E65B28"/>
    <w:rsid w:val="00E65C4B"/>
    <w:rsid w:val="00E65E25"/>
    <w:rsid w:val="00E65EC9"/>
    <w:rsid w:val="00E65F6B"/>
    <w:rsid w:val="00E66009"/>
    <w:rsid w:val="00E66030"/>
    <w:rsid w:val="00E66126"/>
    <w:rsid w:val="00E66277"/>
    <w:rsid w:val="00E6648E"/>
    <w:rsid w:val="00E6663F"/>
    <w:rsid w:val="00E667C3"/>
    <w:rsid w:val="00E66854"/>
    <w:rsid w:val="00E66884"/>
    <w:rsid w:val="00E66913"/>
    <w:rsid w:val="00E66A28"/>
    <w:rsid w:val="00E66B16"/>
    <w:rsid w:val="00E66B17"/>
    <w:rsid w:val="00E66BDD"/>
    <w:rsid w:val="00E66C03"/>
    <w:rsid w:val="00E66C32"/>
    <w:rsid w:val="00E66D28"/>
    <w:rsid w:val="00E66D92"/>
    <w:rsid w:val="00E66E5A"/>
    <w:rsid w:val="00E66F0D"/>
    <w:rsid w:val="00E66FAC"/>
    <w:rsid w:val="00E6701A"/>
    <w:rsid w:val="00E67178"/>
    <w:rsid w:val="00E67198"/>
    <w:rsid w:val="00E672F3"/>
    <w:rsid w:val="00E674B0"/>
    <w:rsid w:val="00E6788A"/>
    <w:rsid w:val="00E6789A"/>
    <w:rsid w:val="00E67901"/>
    <w:rsid w:val="00E67B80"/>
    <w:rsid w:val="00E67D00"/>
    <w:rsid w:val="00E67D1D"/>
    <w:rsid w:val="00E67E0C"/>
    <w:rsid w:val="00E67F63"/>
    <w:rsid w:val="00E67FCA"/>
    <w:rsid w:val="00E70102"/>
    <w:rsid w:val="00E70134"/>
    <w:rsid w:val="00E701C4"/>
    <w:rsid w:val="00E703C0"/>
    <w:rsid w:val="00E7041A"/>
    <w:rsid w:val="00E7064A"/>
    <w:rsid w:val="00E70705"/>
    <w:rsid w:val="00E708F6"/>
    <w:rsid w:val="00E7094C"/>
    <w:rsid w:val="00E709BD"/>
    <w:rsid w:val="00E70B09"/>
    <w:rsid w:val="00E70D15"/>
    <w:rsid w:val="00E70D9C"/>
    <w:rsid w:val="00E70EC3"/>
    <w:rsid w:val="00E70F38"/>
    <w:rsid w:val="00E70F3F"/>
    <w:rsid w:val="00E71095"/>
    <w:rsid w:val="00E710B2"/>
    <w:rsid w:val="00E71361"/>
    <w:rsid w:val="00E7148C"/>
    <w:rsid w:val="00E714A5"/>
    <w:rsid w:val="00E71577"/>
    <w:rsid w:val="00E715F4"/>
    <w:rsid w:val="00E7186C"/>
    <w:rsid w:val="00E71984"/>
    <w:rsid w:val="00E71AD5"/>
    <w:rsid w:val="00E71D9A"/>
    <w:rsid w:val="00E71E4B"/>
    <w:rsid w:val="00E7202A"/>
    <w:rsid w:val="00E72101"/>
    <w:rsid w:val="00E7210C"/>
    <w:rsid w:val="00E723E6"/>
    <w:rsid w:val="00E72481"/>
    <w:rsid w:val="00E72575"/>
    <w:rsid w:val="00E72650"/>
    <w:rsid w:val="00E7276C"/>
    <w:rsid w:val="00E727F2"/>
    <w:rsid w:val="00E7285C"/>
    <w:rsid w:val="00E728F4"/>
    <w:rsid w:val="00E72948"/>
    <w:rsid w:val="00E72A00"/>
    <w:rsid w:val="00E72AD9"/>
    <w:rsid w:val="00E72AFB"/>
    <w:rsid w:val="00E72CE7"/>
    <w:rsid w:val="00E72D21"/>
    <w:rsid w:val="00E72E4C"/>
    <w:rsid w:val="00E73064"/>
    <w:rsid w:val="00E73169"/>
    <w:rsid w:val="00E73243"/>
    <w:rsid w:val="00E73395"/>
    <w:rsid w:val="00E733C6"/>
    <w:rsid w:val="00E73486"/>
    <w:rsid w:val="00E734EC"/>
    <w:rsid w:val="00E73549"/>
    <w:rsid w:val="00E735E2"/>
    <w:rsid w:val="00E73620"/>
    <w:rsid w:val="00E73629"/>
    <w:rsid w:val="00E73660"/>
    <w:rsid w:val="00E73798"/>
    <w:rsid w:val="00E737A7"/>
    <w:rsid w:val="00E737AB"/>
    <w:rsid w:val="00E73826"/>
    <w:rsid w:val="00E7389C"/>
    <w:rsid w:val="00E739E8"/>
    <w:rsid w:val="00E73CA5"/>
    <w:rsid w:val="00E73DC9"/>
    <w:rsid w:val="00E73E02"/>
    <w:rsid w:val="00E73FB5"/>
    <w:rsid w:val="00E740EA"/>
    <w:rsid w:val="00E740F0"/>
    <w:rsid w:val="00E74182"/>
    <w:rsid w:val="00E741A0"/>
    <w:rsid w:val="00E74260"/>
    <w:rsid w:val="00E7431E"/>
    <w:rsid w:val="00E743A8"/>
    <w:rsid w:val="00E74430"/>
    <w:rsid w:val="00E74652"/>
    <w:rsid w:val="00E7467C"/>
    <w:rsid w:val="00E74731"/>
    <w:rsid w:val="00E74744"/>
    <w:rsid w:val="00E74786"/>
    <w:rsid w:val="00E74812"/>
    <w:rsid w:val="00E748B8"/>
    <w:rsid w:val="00E749CD"/>
    <w:rsid w:val="00E74B2D"/>
    <w:rsid w:val="00E74BAB"/>
    <w:rsid w:val="00E74C70"/>
    <w:rsid w:val="00E74D89"/>
    <w:rsid w:val="00E74E4E"/>
    <w:rsid w:val="00E74F1A"/>
    <w:rsid w:val="00E7503F"/>
    <w:rsid w:val="00E752E7"/>
    <w:rsid w:val="00E75817"/>
    <w:rsid w:val="00E75B5B"/>
    <w:rsid w:val="00E75BB4"/>
    <w:rsid w:val="00E75CAC"/>
    <w:rsid w:val="00E75F66"/>
    <w:rsid w:val="00E75F7F"/>
    <w:rsid w:val="00E76035"/>
    <w:rsid w:val="00E7612E"/>
    <w:rsid w:val="00E76179"/>
    <w:rsid w:val="00E761D9"/>
    <w:rsid w:val="00E76239"/>
    <w:rsid w:val="00E7638F"/>
    <w:rsid w:val="00E76407"/>
    <w:rsid w:val="00E76464"/>
    <w:rsid w:val="00E76549"/>
    <w:rsid w:val="00E7654A"/>
    <w:rsid w:val="00E7685B"/>
    <w:rsid w:val="00E76925"/>
    <w:rsid w:val="00E769D2"/>
    <w:rsid w:val="00E76A36"/>
    <w:rsid w:val="00E76C0C"/>
    <w:rsid w:val="00E76E7E"/>
    <w:rsid w:val="00E76E89"/>
    <w:rsid w:val="00E76F7C"/>
    <w:rsid w:val="00E76F86"/>
    <w:rsid w:val="00E76F9B"/>
    <w:rsid w:val="00E76FAD"/>
    <w:rsid w:val="00E76FDB"/>
    <w:rsid w:val="00E77016"/>
    <w:rsid w:val="00E770AF"/>
    <w:rsid w:val="00E770FB"/>
    <w:rsid w:val="00E77190"/>
    <w:rsid w:val="00E772E0"/>
    <w:rsid w:val="00E77321"/>
    <w:rsid w:val="00E77526"/>
    <w:rsid w:val="00E7759A"/>
    <w:rsid w:val="00E775F4"/>
    <w:rsid w:val="00E776ED"/>
    <w:rsid w:val="00E77751"/>
    <w:rsid w:val="00E77764"/>
    <w:rsid w:val="00E777B4"/>
    <w:rsid w:val="00E777EC"/>
    <w:rsid w:val="00E77A38"/>
    <w:rsid w:val="00E77D76"/>
    <w:rsid w:val="00E77DD1"/>
    <w:rsid w:val="00E77EC3"/>
    <w:rsid w:val="00E77F9D"/>
    <w:rsid w:val="00E80031"/>
    <w:rsid w:val="00E80084"/>
    <w:rsid w:val="00E8010C"/>
    <w:rsid w:val="00E80134"/>
    <w:rsid w:val="00E80427"/>
    <w:rsid w:val="00E80473"/>
    <w:rsid w:val="00E804E2"/>
    <w:rsid w:val="00E805D0"/>
    <w:rsid w:val="00E805ED"/>
    <w:rsid w:val="00E806E2"/>
    <w:rsid w:val="00E807AF"/>
    <w:rsid w:val="00E80834"/>
    <w:rsid w:val="00E80897"/>
    <w:rsid w:val="00E80898"/>
    <w:rsid w:val="00E80A82"/>
    <w:rsid w:val="00E80D05"/>
    <w:rsid w:val="00E80D48"/>
    <w:rsid w:val="00E80EDC"/>
    <w:rsid w:val="00E80EDE"/>
    <w:rsid w:val="00E80FCE"/>
    <w:rsid w:val="00E8100E"/>
    <w:rsid w:val="00E81021"/>
    <w:rsid w:val="00E810D8"/>
    <w:rsid w:val="00E81163"/>
    <w:rsid w:val="00E81279"/>
    <w:rsid w:val="00E812C7"/>
    <w:rsid w:val="00E814C4"/>
    <w:rsid w:val="00E81542"/>
    <w:rsid w:val="00E816D6"/>
    <w:rsid w:val="00E81715"/>
    <w:rsid w:val="00E817AE"/>
    <w:rsid w:val="00E81973"/>
    <w:rsid w:val="00E819A0"/>
    <w:rsid w:val="00E819C1"/>
    <w:rsid w:val="00E81B73"/>
    <w:rsid w:val="00E81DE9"/>
    <w:rsid w:val="00E81FAF"/>
    <w:rsid w:val="00E8201F"/>
    <w:rsid w:val="00E82064"/>
    <w:rsid w:val="00E82096"/>
    <w:rsid w:val="00E82167"/>
    <w:rsid w:val="00E82345"/>
    <w:rsid w:val="00E82432"/>
    <w:rsid w:val="00E8251F"/>
    <w:rsid w:val="00E825D5"/>
    <w:rsid w:val="00E827FB"/>
    <w:rsid w:val="00E828E3"/>
    <w:rsid w:val="00E82C4E"/>
    <w:rsid w:val="00E82C65"/>
    <w:rsid w:val="00E82C7B"/>
    <w:rsid w:val="00E82C9C"/>
    <w:rsid w:val="00E82E55"/>
    <w:rsid w:val="00E832AE"/>
    <w:rsid w:val="00E8334E"/>
    <w:rsid w:val="00E834C0"/>
    <w:rsid w:val="00E834E0"/>
    <w:rsid w:val="00E8360D"/>
    <w:rsid w:val="00E83659"/>
    <w:rsid w:val="00E8389A"/>
    <w:rsid w:val="00E8389B"/>
    <w:rsid w:val="00E8390B"/>
    <w:rsid w:val="00E83B6A"/>
    <w:rsid w:val="00E83E9F"/>
    <w:rsid w:val="00E83EFD"/>
    <w:rsid w:val="00E83F35"/>
    <w:rsid w:val="00E8405A"/>
    <w:rsid w:val="00E84359"/>
    <w:rsid w:val="00E846FE"/>
    <w:rsid w:val="00E84712"/>
    <w:rsid w:val="00E84896"/>
    <w:rsid w:val="00E84A84"/>
    <w:rsid w:val="00E84AD8"/>
    <w:rsid w:val="00E84B45"/>
    <w:rsid w:val="00E84CC5"/>
    <w:rsid w:val="00E84D7F"/>
    <w:rsid w:val="00E84E19"/>
    <w:rsid w:val="00E84F4A"/>
    <w:rsid w:val="00E84FD1"/>
    <w:rsid w:val="00E84FF6"/>
    <w:rsid w:val="00E852F3"/>
    <w:rsid w:val="00E85396"/>
    <w:rsid w:val="00E853B8"/>
    <w:rsid w:val="00E853CE"/>
    <w:rsid w:val="00E856B0"/>
    <w:rsid w:val="00E856E8"/>
    <w:rsid w:val="00E85754"/>
    <w:rsid w:val="00E857F4"/>
    <w:rsid w:val="00E858A7"/>
    <w:rsid w:val="00E858D4"/>
    <w:rsid w:val="00E8590D"/>
    <w:rsid w:val="00E859AB"/>
    <w:rsid w:val="00E85B58"/>
    <w:rsid w:val="00E85BB0"/>
    <w:rsid w:val="00E85BDE"/>
    <w:rsid w:val="00E85D60"/>
    <w:rsid w:val="00E85DD6"/>
    <w:rsid w:val="00E85E55"/>
    <w:rsid w:val="00E85F2C"/>
    <w:rsid w:val="00E86208"/>
    <w:rsid w:val="00E862C2"/>
    <w:rsid w:val="00E86311"/>
    <w:rsid w:val="00E86334"/>
    <w:rsid w:val="00E86360"/>
    <w:rsid w:val="00E863BD"/>
    <w:rsid w:val="00E863EC"/>
    <w:rsid w:val="00E86432"/>
    <w:rsid w:val="00E8661A"/>
    <w:rsid w:val="00E8661D"/>
    <w:rsid w:val="00E86628"/>
    <w:rsid w:val="00E8664A"/>
    <w:rsid w:val="00E86727"/>
    <w:rsid w:val="00E8681E"/>
    <w:rsid w:val="00E86862"/>
    <w:rsid w:val="00E8688B"/>
    <w:rsid w:val="00E869AD"/>
    <w:rsid w:val="00E86A2E"/>
    <w:rsid w:val="00E86A5E"/>
    <w:rsid w:val="00E86BF5"/>
    <w:rsid w:val="00E86C45"/>
    <w:rsid w:val="00E86D2A"/>
    <w:rsid w:val="00E86D58"/>
    <w:rsid w:val="00E8706F"/>
    <w:rsid w:val="00E87315"/>
    <w:rsid w:val="00E87470"/>
    <w:rsid w:val="00E8769B"/>
    <w:rsid w:val="00E876FD"/>
    <w:rsid w:val="00E87786"/>
    <w:rsid w:val="00E87816"/>
    <w:rsid w:val="00E878D5"/>
    <w:rsid w:val="00E87B82"/>
    <w:rsid w:val="00E87CED"/>
    <w:rsid w:val="00E87D98"/>
    <w:rsid w:val="00E87DA7"/>
    <w:rsid w:val="00E87FDE"/>
    <w:rsid w:val="00E90007"/>
    <w:rsid w:val="00E90030"/>
    <w:rsid w:val="00E90075"/>
    <w:rsid w:val="00E901DB"/>
    <w:rsid w:val="00E90227"/>
    <w:rsid w:val="00E9027B"/>
    <w:rsid w:val="00E902B9"/>
    <w:rsid w:val="00E902DE"/>
    <w:rsid w:val="00E90420"/>
    <w:rsid w:val="00E9042A"/>
    <w:rsid w:val="00E904E9"/>
    <w:rsid w:val="00E9055B"/>
    <w:rsid w:val="00E9068D"/>
    <w:rsid w:val="00E906A6"/>
    <w:rsid w:val="00E90C7F"/>
    <w:rsid w:val="00E90E1B"/>
    <w:rsid w:val="00E90E1C"/>
    <w:rsid w:val="00E90F28"/>
    <w:rsid w:val="00E90FD9"/>
    <w:rsid w:val="00E91132"/>
    <w:rsid w:val="00E91142"/>
    <w:rsid w:val="00E9118D"/>
    <w:rsid w:val="00E91278"/>
    <w:rsid w:val="00E9134F"/>
    <w:rsid w:val="00E913F3"/>
    <w:rsid w:val="00E91684"/>
    <w:rsid w:val="00E91698"/>
    <w:rsid w:val="00E917D6"/>
    <w:rsid w:val="00E91897"/>
    <w:rsid w:val="00E918D8"/>
    <w:rsid w:val="00E91A12"/>
    <w:rsid w:val="00E91B91"/>
    <w:rsid w:val="00E91E12"/>
    <w:rsid w:val="00E91F89"/>
    <w:rsid w:val="00E92006"/>
    <w:rsid w:val="00E9202B"/>
    <w:rsid w:val="00E921F6"/>
    <w:rsid w:val="00E9223F"/>
    <w:rsid w:val="00E9225C"/>
    <w:rsid w:val="00E92354"/>
    <w:rsid w:val="00E924BA"/>
    <w:rsid w:val="00E925E6"/>
    <w:rsid w:val="00E9262E"/>
    <w:rsid w:val="00E9279E"/>
    <w:rsid w:val="00E92858"/>
    <w:rsid w:val="00E92A1E"/>
    <w:rsid w:val="00E92B4D"/>
    <w:rsid w:val="00E92B83"/>
    <w:rsid w:val="00E92BEB"/>
    <w:rsid w:val="00E92C79"/>
    <w:rsid w:val="00E92D32"/>
    <w:rsid w:val="00E92E4B"/>
    <w:rsid w:val="00E92F21"/>
    <w:rsid w:val="00E92FF2"/>
    <w:rsid w:val="00E9310E"/>
    <w:rsid w:val="00E93114"/>
    <w:rsid w:val="00E93157"/>
    <w:rsid w:val="00E93210"/>
    <w:rsid w:val="00E9337E"/>
    <w:rsid w:val="00E933F2"/>
    <w:rsid w:val="00E934F4"/>
    <w:rsid w:val="00E934FA"/>
    <w:rsid w:val="00E936F8"/>
    <w:rsid w:val="00E9390D"/>
    <w:rsid w:val="00E93970"/>
    <w:rsid w:val="00E939EB"/>
    <w:rsid w:val="00E93C09"/>
    <w:rsid w:val="00E93E09"/>
    <w:rsid w:val="00E93EBF"/>
    <w:rsid w:val="00E93F22"/>
    <w:rsid w:val="00E93F78"/>
    <w:rsid w:val="00E94161"/>
    <w:rsid w:val="00E94165"/>
    <w:rsid w:val="00E9467F"/>
    <w:rsid w:val="00E946AC"/>
    <w:rsid w:val="00E947FE"/>
    <w:rsid w:val="00E9487C"/>
    <w:rsid w:val="00E94CCE"/>
    <w:rsid w:val="00E94E0B"/>
    <w:rsid w:val="00E94EC4"/>
    <w:rsid w:val="00E94ED8"/>
    <w:rsid w:val="00E94F78"/>
    <w:rsid w:val="00E95008"/>
    <w:rsid w:val="00E95042"/>
    <w:rsid w:val="00E95148"/>
    <w:rsid w:val="00E95317"/>
    <w:rsid w:val="00E9541D"/>
    <w:rsid w:val="00E9549D"/>
    <w:rsid w:val="00E95617"/>
    <w:rsid w:val="00E95713"/>
    <w:rsid w:val="00E957B1"/>
    <w:rsid w:val="00E957B3"/>
    <w:rsid w:val="00E957B5"/>
    <w:rsid w:val="00E95802"/>
    <w:rsid w:val="00E95861"/>
    <w:rsid w:val="00E95C5A"/>
    <w:rsid w:val="00E95D19"/>
    <w:rsid w:val="00E95DCB"/>
    <w:rsid w:val="00E95EF8"/>
    <w:rsid w:val="00E96001"/>
    <w:rsid w:val="00E96084"/>
    <w:rsid w:val="00E9614E"/>
    <w:rsid w:val="00E961BF"/>
    <w:rsid w:val="00E961EC"/>
    <w:rsid w:val="00E96221"/>
    <w:rsid w:val="00E9633C"/>
    <w:rsid w:val="00E964B2"/>
    <w:rsid w:val="00E965B9"/>
    <w:rsid w:val="00E966F2"/>
    <w:rsid w:val="00E96764"/>
    <w:rsid w:val="00E967E4"/>
    <w:rsid w:val="00E967E7"/>
    <w:rsid w:val="00E9686B"/>
    <w:rsid w:val="00E969CB"/>
    <w:rsid w:val="00E96ACE"/>
    <w:rsid w:val="00E96BB2"/>
    <w:rsid w:val="00E96D0E"/>
    <w:rsid w:val="00E96E27"/>
    <w:rsid w:val="00E96EB3"/>
    <w:rsid w:val="00E96EEB"/>
    <w:rsid w:val="00E96F71"/>
    <w:rsid w:val="00E970FA"/>
    <w:rsid w:val="00E971DE"/>
    <w:rsid w:val="00E972BF"/>
    <w:rsid w:val="00E972D1"/>
    <w:rsid w:val="00E97360"/>
    <w:rsid w:val="00E97602"/>
    <w:rsid w:val="00E97765"/>
    <w:rsid w:val="00E97775"/>
    <w:rsid w:val="00E9796B"/>
    <w:rsid w:val="00E97ACA"/>
    <w:rsid w:val="00E97C9D"/>
    <w:rsid w:val="00E97CD4"/>
    <w:rsid w:val="00E97DE0"/>
    <w:rsid w:val="00E97F0A"/>
    <w:rsid w:val="00E97F2C"/>
    <w:rsid w:val="00E97FEB"/>
    <w:rsid w:val="00EA0146"/>
    <w:rsid w:val="00EA020F"/>
    <w:rsid w:val="00EA02A6"/>
    <w:rsid w:val="00EA0379"/>
    <w:rsid w:val="00EA06BE"/>
    <w:rsid w:val="00EA06D0"/>
    <w:rsid w:val="00EA08F4"/>
    <w:rsid w:val="00EA0903"/>
    <w:rsid w:val="00EA0AD7"/>
    <w:rsid w:val="00EA0B0C"/>
    <w:rsid w:val="00EA0B2C"/>
    <w:rsid w:val="00EA0BC0"/>
    <w:rsid w:val="00EA0C88"/>
    <w:rsid w:val="00EA0C8A"/>
    <w:rsid w:val="00EA0D41"/>
    <w:rsid w:val="00EA0D8B"/>
    <w:rsid w:val="00EA0E56"/>
    <w:rsid w:val="00EA0EA8"/>
    <w:rsid w:val="00EA0EF1"/>
    <w:rsid w:val="00EA0EF4"/>
    <w:rsid w:val="00EA0F08"/>
    <w:rsid w:val="00EA0F8B"/>
    <w:rsid w:val="00EA0FD4"/>
    <w:rsid w:val="00EA1035"/>
    <w:rsid w:val="00EA1056"/>
    <w:rsid w:val="00EA1058"/>
    <w:rsid w:val="00EA10FA"/>
    <w:rsid w:val="00EA11DB"/>
    <w:rsid w:val="00EA11FD"/>
    <w:rsid w:val="00EA12AF"/>
    <w:rsid w:val="00EA134B"/>
    <w:rsid w:val="00EA14C3"/>
    <w:rsid w:val="00EA18B7"/>
    <w:rsid w:val="00EA1941"/>
    <w:rsid w:val="00EA19FC"/>
    <w:rsid w:val="00EA1A3D"/>
    <w:rsid w:val="00EA1AAC"/>
    <w:rsid w:val="00EA1AD7"/>
    <w:rsid w:val="00EA1B1A"/>
    <w:rsid w:val="00EA1B61"/>
    <w:rsid w:val="00EA1BBA"/>
    <w:rsid w:val="00EA1BCF"/>
    <w:rsid w:val="00EA1BEB"/>
    <w:rsid w:val="00EA1D45"/>
    <w:rsid w:val="00EA1E19"/>
    <w:rsid w:val="00EA1FA3"/>
    <w:rsid w:val="00EA22A2"/>
    <w:rsid w:val="00EA23F6"/>
    <w:rsid w:val="00EA23FD"/>
    <w:rsid w:val="00EA242E"/>
    <w:rsid w:val="00EA24B7"/>
    <w:rsid w:val="00EA2622"/>
    <w:rsid w:val="00EA277B"/>
    <w:rsid w:val="00EA279B"/>
    <w:rsid w:val="00EA2884"/>
    <w:rsid w:val="00EA288D"/>
    <w:rsid w:val="00EA2A50"/>
    <w:rsid w:val="00EA2AAA"/>
    <w:rsid w:val="00EA2BAD"/>
    <w:rsid w:val="00EA2CE0"/>
    <w:rsid w:val="00EA2CEC"/>
    <w:rsid w:val="00EA2E31"/>
    <w:rsid w:val="00EA2EF3"/>
    <w:rsid w:val="00EA301D"/>
    <w:rsid w:val="00EA30F6"/>
    <w:rsid w:val="00EA327C"/>
    <w:rsid w:val="00EA32E7"/>
    <w:rsid w:val="00EA33DB"/>
    <w:rsid w:val="00EA34C2"/>
    <w:rsid w:val="00EA34D7"/>
    <w:rsid w:val="00EA35DE"/>
    <w:rsid w:val="00EA37B2"/>
    <w:rsid w:val="00EA38C5"/>
    <w:rsid w:val="00EA391F"/>
    <w:rsid w:val="00EA3A3B"/>
    <w:rsid w:val="00EA3AE4"/>
    <w:rsid w:val="00EA3B7D"/>
    <w:rsid w:val="00EA3C3E"/>
    <w:rsid w:val="00EA3D83"/>
    <w:rsid w:val="00EA3D89"/>
    <w:rsid w:val="00EA3DD5"/>
    <w:rsid w:val="00EA3E2A"/>
    <w:rsid w:val="00EA3E76"/>
    <w:rsid w:val="00EA3EF9"/>
    <w:rsid w:val="00EA3FDB"/>
    <w:rsid w:val="00EA4052"/>
    <w:rsid w:val="00EA40C4"/>
    <w:rsid w:val="00EA414D"/>
    <w:rsid w:val="00EA4314"/>
    <w:rsid w:val="00EA440B"/>
    <w:rsid w:val="00EA4468"/>
    <w:rsid w:val="00EA4493"/>
    <w:rsid w:val="00EA4531"/>
    <w:rsid w:val="00EA4991"/>
    <w:rsid w:val="00EA4A84"/>
    <w:rsid w:val="00EA4B8A"/>
    <w:rsid w:val="00EA4C6D"/>
    <w:rsid w:val="00EA4CD2"/>
    <w:rsid w:val="00EA4D71"/>
    <w:rsid w:val="00EA4D81"/>
    <w:rsid w:val="00EA4F3B"/>
    <w:rsid w:val="00EA4F67"/>
    <w:rsid w:val="00EA4FA3"/>
    <w:rsid w:val="00EA5001"/>
    <w:rsid w:val="00EA5186"/>
    <w:rsid w:val="00EA519C"/>
    <w:rsid w:val="00EA519D"/>
    <w:rsid w:val="00EA51D9"/>
    <w:rsid w:val="00EA548C"/>
    <w:rsid w:val="00EA5525"/>
    <w:rsid w:val="00EA55AC"/>
    <w:rsid w:val="00EA571D"/>
    <w:rsid w:val="00EA57CB"/>
    <w:rsid w:val="00EA5844"/>
    <w:rsid w:val="00EA5A2B"/>
    <w:rsid w:val="00EA5B6A"/>
    <w:rsid w:val="00EA5C1A"/>
    <w:rsid w:val="00EA5E9A"/>
    <w:rsid w:val="00EA5EE0"/>
    <w:rsid w:val="00EA5FC9"/>
    <w:rsid w:val="00EA6075"/>
    <w:rsid w:val="00EA61B9"/>
    <w:rsid w:val="00EA6208"/>
    <w:rsid w:val="00EA63F1"/>
    <w:rsid w:val="00EA64DC"/>
    <w:rsid w:val="00EA6688"/>
    <w:rsid w:val="00EA6A5C"/>
    <w:rsid w:val="00EA6AE1"/>
    <w:rsid w:val="00EA6B04"/>
    <w:rsid w:val="00EA6B53"/>
    <w:rsid w:val="00EA6B7A"/>
    <w:rsid w:val="00EA6BC8"/>
    <w:rsid w:val="00EA6BF7"/>
    <w:rsid w:val="00EA6DC6"/>
    <w:rsid w:val="00EA6E75"/>
    <w:rsid w:val="00EA6EF8"/>
    <w:rsid w:val="00EA6FFA"/>
    <w:rsid w:val="00EA7173"/>
    <w:rsid w:val="00EA728F"/>
    <w:rsid w:val="00EA72E1"/>
    <w:rsid w:val="00EA73D0"/>
    <w:rsid w:val="00EA7455"/>
    <w:rsid w:val="00EA7469"/>
    <w:rsid w:val="00EA74BA"/>
    <w:rsid w:val="00EA75BA"/>
    <w:rsid w:val="00EA75E5"/>
    <w:rsid w:val="00EA76C7"/>
    <w:rsid w:val="00EA7739"/>
    <w:rsid w:val="00EA799F"/>
    <w:rsid w:val="00EA7AC3"/>
    <w:rsid w:val="00EA7B6D"/>
    <w:rsid w:val="00EA7BD9"/>
    <w:rsid w:val="00EA7C9F"/>
    <w:rsid w:val="00EA7D76"/>
    <w:rsid w:val="00EA7E3A"/>
    <w:rsid w:val="00EA7E91"/>
    <w:rsid w:val="00EA7E95"/>
    <w:rsid w:val="00EA7EB3"/>
    <w:rsid w:val="00EA7F42"/>
    <w:rsid w:val="00EB0009"/>
    <w:rsid w:val="00EB00EA"/>
    <w:rsid w:val="00EB00ED"/>
    <w:rsid w:val="00EB012F"/>
    <w:rsid w:val="00EB0139"/>
    <w:rsid w:val="00EB016F"/>
    <w:rsid w:val="00EB01A0"/>
    <w:rsid w:val="00EB01E5"/>
    <w:rsid w:val="00EB0396"/>
    <w:rsid w:val="00EB04B9"/>
    <w:rsid w:val="00EB04FB"/>
    <w:rsid w:val="00EB0503"/>
    <w:rsid w:val="00EB057A"/>
    <w:rsid w:val="00EB0595"/>
    <w:rsid w:val="00EB05A3"/>
    <w:rsid w:val="00EB061F"/>
    <w:rsid w:val="00EB072E"/>
    <w:rsid w:val="00EB07DF"/>
    <w:rsid w:val="00EB08CC"/>
    <w:rsid w:val="00EB0A5E"/>
    <w:rsid w:val="00EB0B3B"/>
    <w:rsid w:val="00EB0B5C"/>
    <w:rsid w:val="00EB0B64"/>
    <w:rsid w:val="00EB0B7A"/>
    <w:rsid w:val="00EB0D23"/>
    <w:rsid w:val="00EB11FA"/>
    <w:rsid w:val="00EB1430"/>
    <w:rsid w:val="00EB14E0"/>
    <w:rsid w:val="00EB15AC"/>
    <w:rsid w:val="00EB15D1"/>
    <w:rsid w:val="00EB184A"/>
    <w:rsid w:val="00EB1958"/>
    <w:rsid w:val="00EB199C"/>
    <w:rsid w:val="00EB1A12"/>
    <w:rsid w:val="00EB1B4C"/>
    <w:rsid w:val="00EB1D37"/>
    <w:rsid w:val="00EB1D68"/>
    <w:rsid w:val="00EB1D72"/>
    <w:rsid w:val="00EB1DB2"/>
    <w:rsid w:val="00EB1E26"/>
    <w:rsid w:val="00EB1F53"/>
    <w:rsid w:val="00EB215A"/>
    <w:rsid w:val="00EB2255"/>
    <w:rsid w:val="00EB23A4"/>
    <w:rsid w:val="00EB264E"/>
    <w:rsid w:val="00EB269E"/>
    <w:rsid w:val="00EB2722"/>
    <w:rsid w:val="00EB2768"/>
    <w:rsid w:val="00EB2880"/>
    <w:rsid w:val="00EB295B"/>
    <w:rsid w:val="00EB29ED"/>
    <w:rsid w:val="00EB2A0D"/>
    <w:rsid w:val="00EB2A32"/>
    <w:rsid w:val="00EB2AD3"/>
    <w:rsid w:val="00EB2CBE"/>
    <w:rsid w:val="00EB2CC3"/>
    <w:rsid w:val="00EB2D4A"/>
    <w:rsid w:val="00EB2D71"/>
    <w:rsid w:val="00EB2DC2"/>
    <w:rsid w:val="00EB2E45"/>
    <w:rsid w:val="00EB2E6F"/>
    <w:rsid w:val="00EB2E93"/>
    <w:rsid w:val="00EB2F8A"/>
    <w:rsid w:val="00EB3095"/>
    <w:rsid w:val="00EB31DF"/>
    <w:rsid w:val="00EB337F"/>
    <w:rsid w:val="00EB354E"/>
    <w:rsid w:val="00EB36D3"/>
    <w:rsid w:val="00EB37BF"/>
    <w:rsid w:val="00EB3AB1"/>
    <w:rsid w:val="00EB3ADC"/>
    <w:rsid w:val="00EB3C4A"/>
    <w:rsid w:val="00EB3E5F"/>
    <w:rsid w:val="00EB3F30"/>
    <w:rsid w:val="00EB3FB8"/>
    <w:rsid w:val="00EB404B"/>
    <w:rsid w:val="00EB40A3"/>
    <w:rsid w:val="00EB40F5"/>
    <w:rsid w:val="00EB410D"/>
    <w:rsid w:val="00EB4167"/>
    <w:rsid w:val="00EB41CC"/>
    <w:rsid w:val="00EB42D9"/>
    <w:rsid w:val="00EB4580"/>
    <w:rsid w:val="00EB46D7"/>
    <w:rsid w:val="00EB4705"/>
    <w:rsid w:val="00EB47EC"/>
    <w:rsid w:val="00EB4948"/>
    <w:rsid w:val="00EB4957"/>
    <w:rsid w:val="00EB49D0"/>
    <w:rsid w:val="00EB4AEC"/>
    <w:rsid w:val="00EB4B4A"/>
    <w:rsid w:val="00EB4B77"/>
    <w:rsid w:val="00EB4C9D"/>
    <w:rsid w:val="00EB4D89"/>
    <w:rsid w:val="00EB4ECF"/>
    <w:rsid w:val="00EB5058"/>
    <w:rsid w:val="00EB5148"/>
    <w:rsid w:val="00EB5396"/>
    <w:rsid w:val="00EB5443"/>
    <w:rsid w:val="00EB5470"/>
    <w:rsid w:val="00EB5568"/>
    <w:rsid w:val="00EB5621"/>
    <w:rsid w:val="00EB562E"/>
    <w:rsid w:val="00EB56C4"/>
    <w:rsid w:val="00EB56D8"/>
    <w:rsid w:val="00EB5789"/>
    <w:rsid w:val="00EB57CF"/>
    <w:rsid w:val="00EB58A1"/>
    <w:rsid w:val="00EB5962"/>
    <w:rsid w:val="00EB5A58"/>
    <w:rsid w:val="00EB5A5A"/>
    <w:rsid w:val="00EB5BB6"/>
    <w:rsid w:val="00EB5C8F"/>
    <w:rsid w:val="00EB5E4E"/>
    <w:rsid w:val="00EB5EAA"/>
    <w:rsid w:val="00EB5FC5"/>
    <w:rsid w:val="00EB602C"/>
    <w:rsid w:val="00EB60B0"/>
    <w:rsid w:val="00EB60F1"/>
    <w:rsid w:val="00EB61BF"/>
    <w:rsid w:val="00EB6250"/>
    <w:rsid w:val="00EB639D"/>
    <w:rsid w:val="00EB63B3"/>
    <w:rsid w:val="00EB6407"/>
    <w:rsid w:val="00EB6590"/>
    <w:rsid w:val="00EB6598"/>
    <w:rsid w:val="00EB6607"/>
    <w:rsid w:val="00EB6686"/>
    <w:rsid w:val="00EB6707"/>
    <w:rsid w:val="00EB6807"/>
    <w:rsid w:val="00EB6895"/>
    <w:rsid w:val="00EB690F"/>
    <w:rsid w:val="00EB6A0A"/>
    <w:rsid w:val="00EB6A2B"/>
    <w:rsid w:val="00EB6A36"/>
    <w:rsid w:val="00EB6AEC"/>
    <w:rsid w:val="00EB6B61"/>
    <w:rsid w:val="00EB6BAF"/>
    <w:rsid w:val="00EB6C04"/>
    <w:rsid w:val="00EB6E60"/>
    <w:rsid w:val="00EB7036"/>
    <w:rsid w:val="00EB7068"/>
    <w:rsid w:val="00EB718D"/>
    <w:rsid w:val="00EB71E8"/>
    <w:rsid w:val="00EB733E"/>
    <w:rsid w:val="00EB7442"/>
    <w:rsid w:val="00EB7596"/>
    <w:rsid w:val="00EB761A"/>
    <w:rsid w:val="00EB76A0"/>
    <w:rsid w:val="00EB7714"/>
    <w:rsid w:val="00EB7750"/>
    <w:rsid w:val="00EB77A3"/>
    <w:rsid w:val="00EB79A1"/>
    <w:rsid w:val="00EB7A48"/>
    <w:rsid w:val="00EB7AA2"/>
    <w:rsid w:val="00EB7C14"/>
    <w:rsid w:val="00EB7D2E"/>
    <w:rsid w:val="00EB7D37"/>
    <w:rsid w:val="00EB7F06"/>
    <w:rsid w:val="00EB7FBE"/>
    <w:rsid w:val="00EC0014"/>
    <w:rsid w:val="00EC0233"/>
    <w:rsid w:val="00EC02D1"/>
    <w:rsid w:val="00EC0354"/>
    <w:rsid w:val="00EC043C"/>
    <w:rsid w:val="00EC04DF"/>
    <w:rsid w:val="00EC05A4"/>
    <w:rsid w:val="00EC0776"/>
    <w:rsid w:val="00EC079B"/>
    <w:rsid w:val="00EC083F"/>
    <w:rsid w:val="00EC0864"/>
    <w:rsid w:val="00EC093D"/>
    <w:rsid w:val="00EC0983"/>
    <w:rsid w:val="00EC099B"/>
    <w:rsid w:val="00EC09E6"/>
    <w:rsid w:val="00EC0A1A"/>
    <w:rsid w:val="00EC0AAF"/>
    <w:rsid w:val="00EC0BF1"/>
    <w:rsid w:val="00EC0E8B"/>
    <w:rsid w:val="00EC0FEE"/>
    <w:rsid w:val="00EC1100"/>
    <w:rsid w:val="00EC115C"/>
    <w:rsid w:val="00EC122B"/>
    <w:rsid w:val="00EC127A"/>
    <w:rsid w:val="00EC12B3"/>
    <w:rsid w:val="00EC1366"/>
    <w:rsid w:val="00EC13C4"/>
    <w:rsid w:val="00EC1461"/>
    <w:rsid w:val="00EC1495"/>
    <w:rsid w:val="00EC1537"/>
    <w:rsid w:val="00EC1683"/>
    <w:rsid w:val="00EC1691"/>
    <w:rsid w:val="00EC1732"/>
    <w:rsid w:val="00EC1770"/>
    <w:rsid w:val="00EC18E7"/>
    <w:rsid w:val="00EC1A3C"/>
    <w:rsid w:val="00EC1ADD"/>
    <w:rsid w:val="00EC1B81"/>
    <w:rsid w:val="00EC1BAD"/>
    <w:rsid w:val="00EC1CF2"/>
    <w:rsid w:val="00EC1D17"/>
    <w:rsid w:val="00EC1DFD"/>
    <w:rsid w:val="00EC1E2C"/>
    <w:rsid w:val="00EC1E80"/>
    <w:rsid w:val="00EC1F1B"/>
    <w:rsid w:val="00EC2121"/>
    <w:rsid w:val="00EC213F"/>
    <w:rsid w:val="00EC22A4"/>
    <w:rsid w:val="00EC23F5"/>
    <w:rsid w:val="00EC252D"/>
    <w:rsid w:val="00EC2810"/>
    <w:rsid w:val="00EC2936"/>
    <w:rsid w:val="00EC2ADB"/>
    <w:rsid w:val="00EC2C12"/>
    <w:rsid w:val="00EC2C17"/>
    <w:rsid w:val="00EC2CA3"/>
    <w:rsid w:val="00EC2D22"/>
    <w:rsid w:val="00EC2D29"/>
    <w:rsid w:val="00EC2D3B"/>
    <w:rsid w:val="00EC2F13"/>
    <w:rsid w:val="00EC30F4"/>
    <w:rsid w:val="00EC310B"/>
    <w:rsid w:val="00EC31DE"/>
    <w:rsid w:val="00EC338A"/>
    <w:rsid w:val="00EC340C"/>
    <w:rsid w:val="00EC3447"/>
    <w:rsid w:val="00EC3537"/>
    <w:rsid w:val="00EC3538"/>
    <w:rsid w:val="00EC368B"/>
    <w:rsid w:val="00EC3844"/>
    <w:rsid w:val="00EC38E5"/>
    <w:rsid w:val="00EC3975"/>
    <w:rsid w:val="00EC3A18"/>
    <w:rsid w:val="00EC3A99"/>
    <w:rsid w:val="00EC3E39"/>
    <w:rsid w:val="00EC3EA1"/>
    <w:rsid w:val="00EC3F9F"/>
    <w:rsid w:val="00EC404E"/>
    <w:rsid w:val="00EC4101"/>
    <w:rsid w:val="00EC4185"/>
    <w:rsid w:val="00EC41D9"/>
    <w:rsid w:val="00EC41FD"/>
    <w:rsid w:val="00EC4232"/>
    <w:rsid w:val="00EC4288"/>
    <w:rsid w:val="00EC428E"/>
    <w:rsid w:val="00EC4440"/>
    <w:rsid w:val="00EC459C"/>
    <w:rsid w:val="00EC45A6"/>
    <w:rsid w:val="00EC4652"/>
    <w:rsid w:val="00EC46E6"/>
    <w:rsid w:val="00EC4878"/>
    <w:rsid w:val="00EC48B1"/>
    <w:rsid w:val="00EC4A81"/>
    <w:rsid w:val="00EC4AAC"/>
    <w:rsid w:val="00EC4AB1"/>
    <w:rsid w:val="00EC4D68"/>
    <w:rsid w:val="00EC4ED0"/>
    <w:rsid w:val="00EC4FDB"/>
    <w:rsid w:val="00EC51C4"/>
    <w:rsid w:val="00EC552F"/>
    <w:rsid w:val="00EC55BE"/>
    <w:rsid w:val="00EC566C"/>
    <w:rsid w:val="00EC57CB"/>
    <w:rsid w:val="00EC5864"/>
    <w:rsid w:val="00EC58F6"/>
    <w:rsid w:val="00EC59C6"/>
    <w:rsid w:val="00EC5A20"/>
    <w:rsid w:val="00EC5A2B"/>
    <w:rsid w:val="00EC5B6A"/>
    <w:rsid w:val="00EC5BE3"/>
    <w:rsid w:val="00EC5D30"/>
    <w:rsid w:val="00EC5D65"/>
    <w:rsid w:val="00EC5E72"/>
    <w:rsid w:val="00EC5E86"/>
    <w:rsid w:val="00EC6119"/>
    <w:rsid w:val="00EC6226"/>
    <w:rsid w:val="00EC62CD"/>
    <w:rsid w:val="00EC637D"/>
    <w:rsid w:val="00EC63F1"/>
    <w:rsid w:val="00EC64F0"/>
    <w:rsid w:val="00EC65F9"/>
    <w:rsid w:val="00EC6708"/>
    <w:rsid w:val="00EC6733"/>
    <w:rsid w:val="00EC67CF"/>
    <w:rsid w:val="00EC67F9"/>
    <w:rsid w:val="00EC6A8E"/>
    <w:rsid w:val="00EC6B2E"/>
    <w:rsid w:val="00EC6B6D"/>
    <w:rsid w:val="00EC6C8D"/>
    <w:rsid w:val="00EC6DB3"/>
    <w:rsid w:val="00EC6E6D"/>
    <w:rsid w:val="00EC6EF8"/>
    <w:rsid w:val="00EC6F85"/>
    <w:rsid w:val="00EC6FFC"/>
    <w:rsid w:val="00EC7026"/>
    <w:rsid w:val="00EC7119"/>
    <w:rsid w:val="00EC72BE"/>
    <w:rsid w:val="00EC737C"/>
    <w:rsid w:val="00EC7898"/>
    <w:rsid w:val="00EC798C"/>
    <w:rsid w:val="00EC79BE"/>
    <w:rsid w:val="00EC7C76"/>
    <w:rsid w:val="00EC7D23"/>
    <w:rsid w:val="00EC7DFA"/>
    <w:rsid w:val="00EC7E35"/>
    <w:rsid w:val="00ED0071"/>
    <w:rsid w:val="00ED0143"/>
    <w:rsid w:val="00ED0193"/>
    <w:rsid w:val="00ED03D6"/>
    <w:rsid w:val="00ED0411"/>
    <w:rsid w:val="00ED0429"/>
    <w:rsid w:val="00ED04C9"/>
    <w:rsid w:val="00ED0679"/>
    <w:rsid w:val="00ED06CF"/>
    <w:rsid w:val="00ED0724"/>
    <w:rsid w:val="00ED0795"/>
    <w:rsid w:val="00ED07A3"/>
    <w:rsid w:val="00ED08A3"/>
    <w:rsid w:val="00ED0945"/>
    <w:rsid w:val="00ED0AEE"/>
    <w:rsid w:val="00ED0B5E"/>
    <w:rsid w:val="00ED0B8A"/>
    <w:rsid w:val="00ED0C21"/>
    <w:rsid w:val="00ED0C69"/>
    <w:rsid w:val="00ED0CD6"/>
    <w:rsid w:val="00ED0DB1"/>
    <w:rsid w:val="00ED0FA5"/>
    <w:rsid w:val="00ED1004"/>
    <w:rsid w:val="00ED101C"/>
    <w:rsid w:val="00ED1090"/>
    <w:rsid w:val="00ED1173"/>
    <w:rsid w:val="00ED1211"/>
    <w:rsid w:val="00ED143E"/>
    <w:rsid w:val="00ED147F"/>
    <w:rsid w:val="00ED14A9"/>
    <w:rsid w:val="00ED15EA"/>
    <w:rsid w:val="00ED16D9"/>
    <w:rsid w:val="00ED18D1"/>
    <w:rsid w:val="00ED18FF"/>
    <w:rsid w:val="00ED1908"/>
    <w:rsid w:val="00ED1958"/>
    <w:rsid w:val="00ED1AA0"/>
    <w:rsid w:val="00ED1BF9"/>
    <w:rsid w:val="00ED1CAD"/>
    <w:rsid w:val="00ED1CD1"/>
    <w:rsid w:val="00ED1E6A"/>
    <w:rsid w:val="00ED2162"/>
    <w:rsid w:val="00ED222C"/>
    <w:rsid w:val="00ED224A"/>
    <w:rsid w:val="00ED2296"/>
    <w:rsid w:val="00ED22ED"/>
    <w:rsid w:val="00ED23FA"/>
    <w:rsid w:val="00ED2457"/>
    <w:rsid w:val="00ED247C"/>
    <w:rsid w:val="00ED25D1"/>
    <w:rsid w:val="00ED264B"/>
    <w:rsid w:val="00ED2777"/>
    <w:rsid w:val="00ED27BE"/>
    <w:rsid w:val="00ED2831"/>
    <w:rsid w:val="00ED28B6"/>
    <w:rsid w:val="00ED28E7"/>
    <w:rsid w:val="00ED294B"/>
    <w:rsid w:val="00ED2BE0"/>
    <w:rsid w:val="00ED2D8A"/>
    <w:rsid w:val="00ED2EDF"/>
    <w:rsid w:val="00ED318E"/>
    <w:rsid w:val="00ED31F2"/>
    <w:rsid w:val="00ED3313"/>
    <w:rsid w:val="00ED333C"/>
    <w:rsid w:val="00ED340A"/>
    <w:rsid w:val="00ED3494"/>
    <w:rsid w:val="00ED368D"/>
    <w:rsid w:val="00ED36D6"/>
    <w:rsid w:val="00ED37E3"/>
    <w:rsid w:val="00ED392A"/>
    <w:rsid w:val="00ED3A73"/>
    <w:rsid w:val="00ED3D3C"/>
    <w:rsid w:val="00ED3EAC"/>
    <w:rsid w:val="00ED3EFC"/>
    <w:rsid w:val="00ED3EFF"/>
    <w:rsid w:val="00ED4019"/>
    <w:rsid w:val="00ED40EC"/>
    <w:rsid w:val="00ED4195"/>
    <w:rsid w:val="00ED41CA"/>
    <w:rsid w:val="00ED42B0"/>
    <w:rsid w:val="00ED42E7"/>
    <w:rsid w:val="00ED43DB"/>
    <w:rsid w:val="00ED4606"/>
    <w:rsid w:val="00ED4A41"/>
    <w:rsid w:val="00ED4A5D"/>
    <w:rsid w:val="00ED4B8E"/>
    <w:rsid w:val="00ED4B99"/>
    <w:rsid w:val="00ED4BFB"/>
    <w:rsid w:val="00ED4C58"/>
    <w:rsid w:val="00ED4D3D"/>
    <w:rsid w:val="00ED4E3E"/>
    <w:rsid w:val="00ED4EFF"/>
    <w:rsid w:val="00ED4FE0"/>
    <w:rsid w:val="00ED4FF1"/>
    <w:rsid w:val="00ED50BF"/>
    <w:rsid w:val="00ED517D"/>
    <w:rsid w:val="00ED525F"/>
    <w:rsid w:val="00ED5304"/>
    <w:rsid w:val="00ED5355"/>
    <w:rsid w:val="00ED5439"/>
    <w:rsid w:val="00ED55D1"/>
    <w:rsid w:val="00ED55DF"/>
    <w:rsid w:val="00ED55F1"/>
    <w:rsid w:val="00ED5640"/>
    <w:rsid w:val="00ED5647"/>
    <w:rsid w:val="00ED57CA"/>
    <w:rsid w:val="00ED597E"/>
    <w:rsid w:val="00ED5A50"/>
    <w:rsid w:val="00ED5A93"/>
    <w:rsid w:val="00ED5BCC"/>
    <w:rsid w:val="00ED5C5B"/>
    <w:rsid w:val="00ED5CAE"/>
    <w:rsid w:val="00ED5CCC"/>
    <w:rsid w:val="00ED5D54"/>
    <w:rsid w:val="00ED5D8D"/>
    <w:rsid w:val="00ED5EF0"/>
    <w:rsid w:val="00ED5F0C"/>
    <w:rsid w:val="00ED612F"/>
    <w:rsid w:val="00ED6231"/>
    <w:rsid w:val="00ED628B"/>
    <w:rsid w:val="00ED6298"/>
    <w:rsid w:val="00ED62A9"/>
    <w:rsid w:val="00ED6412"/>
    <w:rsid w:val="00ED6451"/>
    <w:rsid w:val="00ED66D6"/>
    <w:rsid w:val="00ED6764"/>
    <w:rsid w:val="00ED6858"/>
    <w:rsid w:val="00ED69E4"/>
    <w:rsid w:val="00ED6CA9"/>
    <w:rsid w:val="00ED6DFB"/>
    <w:rsid w:val="00ED6F4C"/>
    <w:rsid w:val="00ED6F8F"/>
    <w:rsid w:val="00ED70A0"/>
    <w:rsid w:val="00ED7367"/>
    <w:rsid w:val="00ED7487"/>
    <w:rsid w:val="00ED767A"/>
    <w:rsid w:val="00ED77DC"/>
    <w:rsid w:val="00ED786E"/>
    <w:rsid w:val="00ED78FE"/>
    <w:rsid w:val="00ED79F7"/>
    <w:rsid w:val="00ED7A55"/>
    <w:rsid w:val="00ED7CDC"/>
    <w:rsid w:val="00ED7F23"/>
    <w:rsid w:val="00ED7FB8"/>
    <w:rsid w:val="00EE001C"/>
    <w:rsid w:val="00EE00B2"/>
    <w:rsid w:val="00EE01FD"/>
    <w:rsid w:val="00EE023B"/>
    <w:rsid w:val="00EE0300"/>
    <w:rsid w:val="00EE0403"/>
    <w:rsid w:val="00EE0786"/>
    <w:rsid w:val="00EE0820"/>
    <w:rsid w:val="00EE087A"/>
    <w:rsid w:val="00EE0A63"/>
    <w:rsid w:val="00EE0AEA"/>
    <w:rsid w:val="00EE0BE3"/>
    <w:rsid w:val="00EE0BEC"/>
    <w:rsid w:val="00EE0C62"/>
    <w:rsid w:val="00EE0C6E"/>
    <w:rsid w:val="00EE0C9F"/>
    <w:rsid w:val="00EE0D97"/>
    <w:rsid w:val="00EE0DAD"/>
    <w:rsid w:val="00EE0E8B"/>
    <w:rsid w:val="00EE0EB9"/>
    <w:rsid w:val="00EE0ED9"/>
    <w:rsid w:val="00EE0FC3"/>
    <w:rsid w:val="00EE1065"/>
    <w:rsid w:val="00EE1118"/>
    <w:rsid w:val="00EE11B8"/>
    <w:rsid w:val="00EE124A"/>
    <w:rsid w:val="00EE14E3"/>
    <w:rsid w:val="00EE16FE"/>
    <w:rsid w:val="00EE1709"/>
    <w:rsid w:val="00EE1729"/>
    <w:rsid w:val="00EE1774"/>
    <w:rsid w:val="00EE18B7"/>
    <w:rsid w:val="00EE1A78"/>
    <w:rsid w:val="00EE1C03"/>
    <w:rsid w:val="00EE1C50"/>
    <w:rsid w:val="00EE1C54"/>
    <w:rsid w:val="00EE1D87"/>
    <w:rsid w:val="00EE1F89"/>
    <w:rsid w:val="00EE201F"/>
    <w:rsid w:val="00EE202B"/>
    <w:rsid w:val="00EE219D"/>
    <w:rsid w:val="00EE232F"/>
    <w:rsid w:val="00EE233F"/>
    <w:rsid w:val="00EE23EC"/>
    <w:rsid w:val="00EE2502"/>
    <w:rsid w:val="00EE2546"/>
    <w:rsid w:val="00EE2586"/>
    <w:rsid w:val="00EE279E"/>
    <w:rsid w:val="00EE27EA"/>
    <w:rsid w:val="00EE281F"/>
    <w:rsid w:val="00EE28E5"/>
    <w:rsid w:val="00EE29A5"/>
    <w:rsid w:val="00EE2A0F"/>
    <w:rsid w:val="00EE2AB3"/>
    <w:rsid w:val="00EE2B31"/>
    <w:rsid w:val="00EE2B81"/>
    <w:rsid w:val="00EE2C74"/>
    <w:rsid w:val="00EE2C92"/>
    <w:rsid w:val="00EE2E3F"/>
    <w:rsid w:val="00EE2E7A"/>
    <w:rsid w:val="00EE3033"/>
    <w:rsid w:val="00EE3037"/>
    <w:rsid w:val="00EE306F"/>
    <w:rsid w:val="00EE34FD"/>
    <w:rsid w:val="00EE36FE"/>
    <w:rsid w:val="00EE37DD"/>
    <w:rsid w:val="00EE3842"/>
    <w:rsid w:val="00EE3915"/>
    <w:rsid w:val="00EE3990"/>
    <w:rsid w:val="00EE3AB6"/>
    <w:rsid w:val="00EE3CDC"/>
    <w:rsid w:val="00EE3D02"/>
    <w:rsid w:val="00EE3E79"/>
    <w:rsid w:val="00EE3F01"/>
    <w:rsid w:val="00EE3F3E"/>
    <w:rsid w:val="00EE3FE1"/>
    <w:rsid w:val="00EE4037"/>
    <w:rsid w:val="00EE4046"/>
    <w:rsid w:val="00EE408F"/>
    <w:rsid w:val="00EE40A3"/>
    <w:rsid w:val="00EE42A4"/>
    <w:rsid w:val="00EE42A6"/>
    <w:rsid w:val="00EE42B7"/>
    <w:rsid w:val="00EE42D2"/>
    <w:rsid w:val="00EE42FE"/>
    <w:rsid w:val="00EE4317"/>
    <w:rsid w:val="00EE4337"/>
    <w:rsid w:val="00EE438E"/>
    <w:rsid w:val="00EE4483"/>
    <w:rsid w:val="00EE4490"/>
    <w:rsid w:val="00EE45A5"/>
    <w:rsid w:val="00EE4776"/>
    <w:rsid w:val="00EE485B"/>
    <w:rsid w:val="00EE48A3"/>
    <w:rsid w:val="00EE497C"/>
    <w:rsid w:val="00EE4CDC"/>
    <w:rsid w:val="00EE4D7C"/>
    <w:rsid w:val="00EE4DAC"/>
    <w:rsid w:val="00EE4DD5"/>
    <w:rsid w:val="00EE51A1"/>
    <w:rsid w:val="00EE5213"/>
    <w:rsid w:val="00EE5326"/>
    <w:rsid w:val="00EE532A"/>
    <w:rsid w:val="00EE532B"/>
    <w:rsid w:val="00EE5364"/>
    <w:rsid w:val="00EE53A7"/>
    <w:rsid w:val="00EE540F"/>
    <w:rsid w:val="00EE56BD"/>
    <w:rsid w:val="00EE590D"/>
    <w:rsid w:val="00EE5985"/>
    <w:rsid w:val="00EE5A45"/>
    <w:rsid w:val="00EE5A84"/>
    <w:rsid w:val="00EE5BC3"/>
    <w:rsid w:val="00EE5CA7"/>
    <w:rsid w:val="00EE5CB6"/>
    <w:rsid w:val="00EE5EA0"/>
    <w:rsid w:val="00EE601E"/>
    <w:rsid w:val="00EE60A8"/>
    <w:rsid w:val="00EE60EA"/>
    <w:rsid w:val="00EE674C"/>
    <w:rsid w:val="00EE6768"/>
    <w:rsid w:val="00EE67E3"/>
    <w:rsid w:val="00EE68B0"/>
    <w:rsid w:val="00EE6960"/>
    <w:rsid w:val="00EE69FB"/>
    <w:rsid w:val="00EE6C1A"/>
    <w:rsid w:val="00EE6E72"/>
    <w:rsid w:val="00EE6EFD"/>
    <w:rsid w:val="00EE6F73"/>
    <w:rsid w:val="00EE6FB3"/>
    <w:rsid w:val="00EE6FBF"/>
    <w:rsid w:val="00EE70B1"/>
    <w:rsid w:val="00EE732D"/>
    <w:rsid w:val="00EE73A1"/>
    <w:rsid w:val="00EE741A"/>
    <w:rsid w:val="00EE768B"/>
    <w:rsid w:val="00EE77F6"/>
    <w:rsid w:val="00EE7823"/>
    <w:rsid w:val="00EE78FF"/>
    <w:rsid w:val="00EE791D"/>
    <w:rsid w:val="00EE796D"/>
    <w:rsid w:val="00EE79EA"/>
    <w:rsid w:val="00EE79F5"/>
    <w:rsid w:val="00EE7A45"/>
    <w:rsid w:val="00EE7A4D"/>
    <w:rsid w:val="00EE7A56"/>
    <w:rsid w:val="00EE7BB0"/>
    <w:rsid w:val="00EE7BCB"/>
    <w:rsid w:val="00EE7CA3"/>
    <w:rsid w:val="00EE7CD5"/>
    <w:rsid w:val="00EE7D7C"/>
    <w:rsid w:val="00EE7D99"/>
    <w:rsid w:val="00EE7E34"/>
    <w:rsid w:val="00EF0001"/>
    <w:rsid w:val="00EF02B9"/>
    <w:rsid w:val="00EF0430"/>
    <w:rsid w:val="00EF0553"/>
    <w:rsid w:val="00EF055B"/>
    <w:rsid w:val="00EF05D6"/>
    <w:rsid w:val="00EF064B"/>
    <w:rsid w:val="00EF0688"/>
    <w:rsid w:val="00EF0697"/>
    <w:rsid w:val="00EF0B47"/>
    <w:rsid w:val="00EF0D5D"/>
    <w:rsid w:val="00EF0DF6"/>
    <w:rsid w:val="00EF0F08"/>
    <w:rsid w:val="00EF103E"/>
    <w:rsid w:val="00EF1171"/>
    <w:rsid w:val="00EF1213"/>
    <w:rsid w:val="00EF125F"/>
    <w:rsid w:val="00EF136F"/>
    <w:rsid w:val="00EF13F0"/>
    <w:rsid w:val="00EF146C"/>
    <w:rsid w:val="00EF164D"/>
    <w:rsid w:val="00EF1678"/>
    <w:rsid w:val="00EF173B"/>
    <w:rsid w:val="00EF177E"/>
    <w:rsid w:val="00EF18E9"/>
    <w:rsid w:val="00EF19E4"/>
    <w:rsid w:val="00EF1A24"/>
    <w:rsid w:val="00EF1A25"/>
    <w:rsid w:val="00EF1A26"/>
    <w:rsid w:val="00EF1ACC"/>
    <w:rsid w:val="00EF1C3B"/>
    <w:rsid w:val="00EF1DD6"/>
    <w:rsid w:val="00EF1DFA"/>
    <w:rsid w:val="00EF1E1D"/>
    <w:rsid w:val="00EF1E35"/>
    <w:rsid w:val="00EF216B"/>
    <w:rsid w:val="00EF2394"/>
    <w:rsid w:val="00EF252A"/>
    <w:rsid w:val="00EF2799"/>
    <w:rsid w:val="00EF2893"/>
    <w:rsid w:val="00EF28C0"/>
    <w:rsid w:val="00EF28D6"/>
    <w:rsid w:val="00EF28F1"/>
    <w:rsid w:val="00EF290A"/>
    <w:rsid w:val="00EF29EF"/>
    <w:rsid w:val="00EF2B55"/>
    <w:rsid w:val="00EF2CEA"/>
    <w:rsid w:val="00EF2D0D"/>
    <w:rsid w:val="00EF2E92"/>
    <w:rsid w:val="00EF2F4A"/>
    <w:rsid w:val="00EF2FCC"/>
    <w:rsid w:val="00EF308A"/>
    <w:rsid w:val="00EF32A6"/>
    <w:rsid w:val="00EF3482"/>
    <w:rsid w:val="00EF34E3"/>
    <w:rsid w:val="00EF3547"/>
    <w:rsid w:val="00EF3626"/>
    <w:rsid w:val="00EF3645"/>
    <w:rsid w:val="00EF3727"/>
    <w:rsid w:val="00EF3743"/>
    <w:rsid w:val="00EF37B2"/>
    <w:rsid w:val="00EF37F4"/>
    <w:rsid w:val="00EF3931"/>
    <w:rsid w:val="00EF396C"/>
    <w:rsid w:val="00EF39CA"/>
    <w:rsid w:val="00EF3A52"/>
    <w:rsid w:val="00EF3A72"/>
    <w:rsid w:val="00EF3B53"/>
    <w:rsid w:val="00EF3C77"/>
    <w:rsid w:val="00EF3DAC"/>
    <w:rsid w:val="00EF3E59"/>
    <w:rsid w:val="00EF3EF7"/>
    <w:rsid w:val="00EF3EFC"/>
    <w:rsid w:val="00EF3EFF"/>
    <w:rsid w:val="00EF3F26"/>
    <w:rsid w:val="00EF3F78"/>
    <w:rsid w:val="00EF434C"/>
    <w:rsid w:val="00EF43DC"/>
    <w:rsid w:val="00EF4682"/>
    <w:rsid w:val="00EF4751"/>
    <w:rsid w:val="00EF4833"/>
    <w:rsid w:val="00EF4975"/>
    <w:rsid w:val="00EF4A57"/>
    <w:rsid w:val="00EF4B8B"/>
    <w:rsid w:val="00EF4DBB"/>
    <w:rsid w:val="00EF4DDC"/>
    <w:rsid w:val="00EF4DE0"/>
    <w:rsid w:val="00EF4E6A"/>
    <w:rsid w:val="00EF4F7B"/>
    <w:rsid w:val="00EF4FEE"/>
    <w:rsid w:val="00EF5050"/>
    <w:rsid w:val="00EF5112"/>
    <w:rsid w:val="00EF5422"/>
    <w:rsid w:val="00EF5511"/>
    <w:rsid w:val="00EF552E"/>
    <w:rsid w:val="00EF5597"/>
    <w:rsid w:val="00EF56A7"/>
    <w:rsid w:val="00EF56B1"/>
    <w:rsid w:val="00EF56E3"/>
    <w:rsid w:val="00EF57DD"/>
    <w:rsid w:val="00EF5989"/>
    <w:rsid w:val="00EF5A77"/>
    <w:rsid w:val="00EF5B2B"/>
    <w:rsid w:val="00EF5B65"/>
    <w:rsid w:val="00EF5B6C"/>
    <w:rsid w:val="00EF5FCA"/>
    <w:rsid w:val="00EF60AA"/>
    <w:rsid w:val="00EF60B1"/>
    <w:rsid w:val="00EF61E9"/>
    <w:rsid w:val="00EF61EB"/>
    <w:rsid w:val="00EF64A0"/>
    <w:rsid w:val="00EF64BF"/>
    <w:rsid w:val="00EF654C"/>
    <w:rsid w:val="00EF6895"/>
    <w:rsid w:val="00EF68B0"/>
    <w:rsid w:val="00EF6992"/>
    <w:rsid w:val="00EF69AB"/>
    <w:rsid w:val="00EF6A80"/>
    <w:rsid w:val="00EF6BEF"/>
    <w:rsid w:val="00EF6C49"/>
    <w:rsid w:val="00EF6CA2"/>
    <w:rsid w:val="00EF6D14"/>
    <w:rsid w:val="00EF6D1E"/>
    <w:rsid w:val="00EF6D64"/>
    <w:rsid w:val="00EF6DEA"/>
    <w:rsid w:val="00EF6EB7"/>
    <w:rsid w:val="00EF6F8D"/>
    <w:rsid w:val="00EF6FDD"/>
    <w:rsid w:val="00EF71C6"/>
    <w:rsid w:val="00EF7298"/>
    <w:rsid w:val="00EF7534"/>
    <w:rsid w:val="00EF762F"/>
    <w:rsid w:val="00EF77CB"/>
    <w:rsid w:val="00EF799C"/>
    <w:rsid w:val="00EF7A58"/>
    <w:rsid w:val="00EF7ABA"/>
    <w:rsid w:val="00EF7B2F"/>
    <w:rsid w:val="00EF7EBC"/>
    <w:rsid w:val="00EF7F99"/>
    <w:rsid w:val="00F0001C"/>
    <w:rsid w:val="00F000E0"/>
    <w:rsid w:val="00F0017C"/>
    <w:rsid w:val="00F001C4"/>
    <w:rsid w:val="00F00276"/>
    <w:rsid w:val="00F002FD"/>
    <w:rsid w:val="00F0039F"/>
    <w:rsid w:val="00F0083D"/>
    <w:rsid w:val="00F00846"/>
    <w:rsid w:val="00F00997"/>
    <w:rsid w:val="00F00A31"/>
    <w:rsid w:val="00F00A7E"/>
    <w:rsid w:val="00F00C47"/>
    <w:rsid w:val="00F00D69"/>
    <w:rsid w:val="00F00D93"/>
    <w:rsid w:val="00F00DF3"/>
    <w:rsid w:val="00F00E8E"/>
    <w:rsid w:val="00F00FB5"/>
    <w:rsid w:val="00F00FED"/>
    <w:rsid w:val="00F0107E"/>
    <w:rsid w:val="00F010E5"/>
    <w:rsid w:val="00F01139"/>
    <w:rsid w:val="00F01335"/>
    <w:rsid w:val="00F01550"/>
    <w:rsid w:val="00F01597"/>
    <w:rsid w:val="00F019C6"/>
    <w:rsid w:val="00F01B12"/>
    <w:rsid w:val="00F01B66"/>
    <w:rsid w:val="00F01D95"/>
    <w:rsid w:val="00F01E48"/>
    <w:rsid w:val="00F01FCC"/>
    <w:rsid w:val="00F02045"/>
    <w:rsid w:val="00F0218B"/>
    <w:rsid w:val="00F021D3"/>
    <w:rsid w:val="00F0221F"/>
    <w:rsid w:val="00F02390"/>
    <w:rsid w:val="00F02465"/>
    <w:rsid w:val="00F024C5"/>
    <w:rsid w:val="00F025BC"/>
    <w:rsid w:val="00F02739"/>
    <w:rsid w:val="00F02761"/>
    <w:rsid w:val="00F02992"/>
    <w:rsid w:val="00F02AAC"/>
    <w:rsid w:val="00F02D3A"/>
    <w:rsid w:val="00F02D86"/>
    <w:rsid w:val="00F02F0B"/>
    <w:rsid w:val="00F03044"/>
    <w:rsid w:val="00F030A9"/>
    <w:rsid w:val="00F033FE"/>
    <w:rsid w:val="00F034D6"/>
    <w:rsid w:val="00F035B4"/>
    <w:rsid w:val="00F0373C"/>
    <w:rsid w:val="00F038F6"/>
    <w:rsid w:val="00F0392B"/>
    <w:rsid w:val="00F039DE"/>
    <w:rsid w:val="00F03A0B"/>
    <w:rsid w:val="00F03A81"/>
    <w:rsid w:val="00F03AC9"/>
    <w:rsid w:val="00F03B27"/>
    <w:rsid w:val="00F03B9D"/>
    <w:rsid w:val="00F03CC2"/>
    <w:rsid w:val="00F03CCB"/>
    <w:rsid w:val="00F03F68"/>
    <w:rsid w:val="00F03FDB"/>
    <w:rsid w:val="00F04049"/>
    <w:rsid w:val="00F040E5"/>
    <w:rsid w:val="00F0412C"/>
    <w:rsid w:val="00F043E9"/>
    <w:rsid w:val="00F0468A"/>
    <w:rsid w:val="00F046A5"/>
    <w:rsid w:val="00F046EE"/>
    <w:rsid w:val="00F047B0"/>
    <w:rsid w:val="00F04BB4"/>
    <w:rsid w:val="00F04C72"/>
    <w:rsid w:val="00F04CED"/>
    <w:rsid w:val="00F04EE4"/>
    <w:rsid w:val="00F04F8B"/>
    <w:rsid w:val="00F04FA5"/>
    <w:rsid w:val="00F05076"/>
    <w:rsid w:val="00F05117"/>
    <w:rsid w:val="00F0536E"/>
    <w:rsid w:val="00F0539C"/>
    <w:rsid w:val="00F0550E"/>
    <w:rsid w:val="00F0573F"/>
    <w:rsid w:val="00F05746"/>
    <w:rsid w:val="00F05941"/>
    <w:rsid w:val="00F05A7B"/>
    <w:rsid w:val="00F05B6B"/>
    <w:rsid w:val="00F05C3D"/>
    <w:rsid w:val="00F05DE5"/>
    <w:rsid w:val="00F05E41"/>
    <w:rsid w:val="00F05F89"/>
    <w:rsid w:val="00F05FC7"/>
    <w:rsid w:val="00F060BB"/>
    <w:rsid w:val="00F06223"/>
    <w:rsid w:val="00F06324"/>
    <w:rsid w:val="00F06533"/>
    <w:rsid w:val="00F06659"/>
    <w:rsid w:val="00F06803"/>
    <w:rsid w:val="00F0681C"/>
    <w:rsid w:val="00F069DB"/>
    <w:rsid w:val="00F069E6"/>
    <w:rsid w:val="00F06A81"/>
    <w:rsid w:val="00F06CFB"/>
    <w:rsid w:val="00F06D4B"/>
    <w:rsid w:val="00F06D88"/>
    <w:rsid w:val="00F06F13"/>
    <w:rsid w:val="00F06F9F"/>
    <w:rsid w:val="00F070B5"/>
    <w:rsid w:val="00F0740B"/>
    <w:rsid w:val="00F074F2"/>
    <w:rsid w:val="00F074FE"/>
    <w:rsid w:val="00F0757B"/>
    <w:rsid w:val="00F075D5"/>
    <w:rsid w:val="00F07670"/>
    <w:rsid w:val="00F0775B"/>
    <w:rsid w:val="00F07806"/>
    <w:rsid w:val="00F078FD"/>
    <w:rsid w:val="00F0791D"/>
    <w:rsid w:val="00F07B3D"/>
    <w:rsid w:val="00F07C72"/>
    <w:rsid w:val="00F10124"/>
    <w:rsid w:val="00F101C7"/>
    <w:rsid w:val="00F101F2"/>
    <w:rsid w:val="00F10504"/>
    <w:rsid w:val="00F106D5"/>
    <w:rsid w:val="00F10733"/>
    <w:rsid w:val="00F10863"/>
    <w:rsid w:val="00F10962"/>
    <w:rsid w:val="00F10B9B"/>
    <w:rsid w:val="00F10D32"/>
    <w:rsid w:val="00F10F73"/>
    <w:rsid w:val="00F10FAE"/>
    <w:rsid w:val="00F1100C"/>
    <w:rsid w:val="00F1107C"/>
    <w:rsid w:val="00F11248"/>
    <w:rsid w:val="00F11482"/>
    <w:rsid w:val="00F114C2"/>
    <w:rsid w:val="00F1165B"/>
    <w:rsid w:val="00F1169F"/>
    <w:rsid w:val="00F1186A"/>
    <w:rsid w:val="00F118E4"/>
    <w:rsid w:val="00F119C8"/>
    <w:rsid w:val="00F11A08"/>
    <w:rsid w:val="00F11A47"/>
    <w:rsid w:val="00F11B73"/>
    <w:rsid w:val="00F11BF6"/>
    <w:rsid w:val="00F11C8B"/>
    <w:rsid w:val="00F11CA0"/>
    <w:rsid w:val="00F11FAB"/>
    <w:rsid w:val="00F12037"/>
    <w:rsid w:val="00F120B7"/>
    <w:rsid w:val="00F1217D"/>
    <w:rsid w:val="00F1227C"/>
    <w:rsid w:val="00F122EA"/>
    <w:rsid w:val="00F12372"/>
    <w:rsid w:val="00F123C9"/>
    <w:rsid w:val="00F12427"/>
    <w:rsid w:val="00F12446"/>
    <w:rsid w:val="00F12481"/>
    <w:rsid w:val="00F124F7"/>
    <w:rsid w:val="00F12546"/>
    <w:rsid w:val="00F12604"/>
    <w:rsid w:val="00F12727"/>
    <w:rsid w:val="00F128C9"/>
    <w:rsid w:val="00F1292F"/>
    <w:rsid w:val="00F12ADF"/>
    <w:rsid w:val="00F12BD5"/>
    <w:rsid w:val="00F12DF3"/>
    <w:rsid w:val="00F12E28"/>
    <w:rsid w:val="00F12E3F"/>
    <w:rsid w:val="00F12E91"/>
    <w:rsid w:val="00F1303F"/>
    <w:rsid w:val="00F130A8"/>
    <w:rsid w:val="00F131AB"/>
    <w:rsid w:val="00F1329F"/>
    <w:rsid w:val="00F132F7"/>
    <w:rsid w:val="00F133F1"/>
    <w:rsid w:val="00F134A6"/>
    <w:rsid w:val="00F134CE"/>
    <w:rsid w:val="00F134DF"/>
    <w:rsid w:val="00F136E7"/>
    <w:rsid w:val="00F1375B"/>
    <w:rsid w:val="00F1383B"/>
    <w:rsid w:val="00F13977"/>
    <w:rsid w:val="00F139A6"/>
    <w:rsid w:val="00F13BEE"/>
    <w:rsid w:val="00F13BFE"/>
    <w:rsid w:val="00F13C1E"/>
    <w:rsid w:val="00F13CD5"/>
    <w:rsid w:val="00F13DA7"/>
    <w:rsid w:val="00F13E24"/>
    <w:rsid w:val="00F141EA"/>
    <w:rsid w:val="00F142DA"/>
    <w:rsid w:val="00F14483"/>
    <w:rsid w:val="00F146AD"/>
    <w:rsid w:val="00F146CB"/>
    <w:rsid w:val="00F147CC"/>
    <w:rsid w:val="00F1482B"/>
    <w:rsid w:val="00F14CB0"/>
    <w:rsid w:val="00F14F24"/>
    <w:rsid w:val="00F14F49"/>
    <w:rsid w:val="00F14FB7"/>
    <w:rsid w:val="00F14FEB"/>
    <w:rsid w:val="00F1501F"/>
    <w:rsid w:val="00F15096"/>
    <w:rsid w:val="00F150D1"/>
    <w:rsid w:val="00F153E5"/>
    <w:rsid w:val="00F1558D"/>
    <w:rsid w:val="00F157ED"/>
    <w:rsid w:val="00F15839"/>
    <w:rsid w:val="00F159DB"/>
    <w:rsid w:val="00F15AB2"/>
    <w:rsid w:val="00F15B12"/>
    <w:rsid w:val="00F15C27"/>
    <w:rsid w:val="00F15C3B"/>
    <w:rsid w:val="00F15DA4"/>
    <w:rsid w:val="00F15DA9"/>
    <w:rsid w:val="00F15E0A"/>
    <w:rsid w:val="00F15E47"/>
    <w:rsid w:val="00F15EB1"/>
    <w:rsid w:val="00F15EDA"/>
    <w:rsid w:val="00F15FD9"/>
    <w:rsid w:val="00F15FE0"/>
    <w:rsid w:val="00F1628D"/>
    <w:rsid w:val="00F16325"/>
    <w:rsid w:val="00F1646A"/>
    <w:rsid w:val="00F16592"/>
    <w:rsid w:val="00F16618"/>
    <w:rsid w:val="00F1661A"/>
    <w:rsid w:val="00F16899"/>
    <w:rsid w:val="00F168FD"/>
    <w:rsid w:val="00F169EB"/>
    <w:rsid w:val="00F16A4F"/>
    <w:rsid w:val="00F16AAA"/>
    <w:rsid w:val="00F16BFD"/>
    <w:rsid w:val="00F16D00"/>
    <w:rsid w:val="00F16D54"/>
    <w:rsid w:val="00F16D67"/>
    <w:rsid w:val="00F16DAB"/>
    <w:rsid w:val="00F16E8F"/>
    <w:rsid w:val="00F17063"/>
    <w:rsid w:val="00F171DD"/>
    <w:rsid w:val="00F175DC"/>
    <w:rsid w:val="00F177E6"/>
    <w:rsid w:val="00F17955"/>
    <w:rsid w:val="00F17AD8"/>
    <w:rsid w:val="00F17AED"/>
    <w:rsid w:val="00F17B01"/>
    <w:rsid w:val="00F17B54"/>
    <w:rsid w:val="00F17C28"/>
    <w:rsid w:val="00F17C8D"/>
    <w:rsid w:val="00F17E90"/>
    <w:rsid w:val="00F17EA2"/>
    <w:rsid w:val="00F17EDE"/>
    <w:rsid w:val="00F20079"/>
    <w:rsid w:val="00F200F3"/>
    <w:rsid w:val="00F2015F"/>
    <w:rsid w:val="00F201CB"/>
    <w:rsid w:val="00F202DC"/>
    <w:rsid w:val="00F2032F"/>
    <w:rsid w:val="00F2038E"/>
    <w:rsid w:val="00F20418"/>
    <w:rsid w:val="00F20456"/>
    <w:rsid w:val="00F205ED"/>
    <w:rsid w:val="00F20661"/>
    <w:rsid w:val="00F20696"/>
    <w:rsid w:val="00F207AC"/>
    <w:rsid w:val="00F2090F"/>
    <w:rsid w:val="00F20940"/>
    <w:rsid w:val="00F209BF"/>
    <w:rsid w:val="00F20B42"/>
    <w:rsid w:val="00F20B77"/>
    <w:rsid w:val="00F20BF9"/>
    <w:rsid w:val="00F20E57"/>
    <w:rsid w:val="00F20E5E"/>
    <w:rsid w:val="00F20EDC"/>
    <w:rsid w:val="00F20F00"/>
    <w:rsid w:val="00F20F29"/>
    <w:rsid w:val="00F2100B"/>
    <w:rsid w:val="00F21167"/>
    <w:rsid w:val="00F212EA"/>
    <w:rsid w:val="00F213B9"/>
    <w:rsid w:val="00F214F7"/>
    <w:rsid w:val="00F217BA"/>
    <w:rsid w:val="00F21854"/>
    <w:rsid w:val="00F218ED"/>
    <w:rsid w:val="00F2190A"/>
    <w:rsid w:val="00F21976"/>
    <w:rsid w:val="00F21A15"/>
    <w:rsid w:val="00F21A3F"/>
    <w:rsid w:val="00F21B00"/>
    <w:rsid w:val="00F21B3A"/>
    <w:rsid w:val="00F21CEA"/>
    <w:rsid w:val="00F21D82"/>
    <w:rsid w:val="00F21E85"/>
    <w:rsid w:val="00F221C2"/>
    <w:rsid w:val="00F222E0"/>
    <w:rsid w:val="00F22785"/>
    <w:rsid w:val="00F227E6"/>
    <w:rsid w:val="00F228F1"/>
    <w:rsid w:val="00F22B0C"/>
    <w:rsid w:val="00F22D20"/>
    <w:rsid w:val="00F22EE3"/>
    <w:rsid w:val="00F22FCE"/>
    <w:rsid w:val="00F2303F"/>
    <w:rsid w:val="00F23135"/>
    <w:rsid w:val="00F23163"/>
    <w:rsid w:val="00F232E2"/>
    <w:rsid w:val="00F2330C"/>
    <w:rsid w:val="00F2332B"/>
    <w:rsid w:val="00F2347D"/>
    <w:rsid w:val="00F236CE"/>
    <w:rsid w:val="00F23738"/>
    <w:rsid w:val="00F23867"/>
    <w:rsid w:val="00F238D9"/>
    <w:rsid w:val="00F238E5"/>
    <w:rsid w:val="00F2394F"/>
    <w:rsid w:val="00F2396E"/>
    <w:rsid w:val="00F23980"/>
    <w:rsid w:val="00F239C6"/>
    <w:rsid w:val="00F23AF6"/>
    <w:rsid w:val="00F23BA7"/>
    <w:rsid w:val="00F23C14"/>
    <w:rsid w:val="00F23C9C"/>
    <w:rsid w:val="00F23D9F"/>
    <w:rsid w:val="00F240F1"/>
    <w:rsid w:val="00F2435F"/>
    <w:rsid w:val="00F244D9"/>
    <w:rsid w:val="00F24534"/>
    <w:rsid w:val="00F2479D"/>
    <w:rsid w:val="00F247D3"/>
    <w:rsid w:val="00F24861"/>
    <w:rsid w:val="00F248C0"/>
    <w:rsid w:val="00F249B0"/>
    <w:rsid w:val="00F24A79"/>
    <w:rsid w:val="00F24AB2"/>
    <w:rsid w:val="00F24B74"/>
    <w:rsid w:val="00F24BB5"/>
    <w:rsid w:val="00F24CB4"/>
    <w:rsid w:val="00F24D73"/>
    <w:rsid w:val="00F24EF0"/>
    <w:rsid w:val="00F24F5A"/>
    <w:rsid w:val="00F25011"/>
    <w:rsid w:val="00F2503E"/>
    <w:rsid w:val="00F25493"/>
    <w:rsid w:val="00F25848"/>
    <w:rsid w:val="00F25A7D"/>
    <w:rsid w:val="00F25C6E"/>
    <w:rsid w:val="00F25C95"/>
    <w:rsid w:val="00F26173"/>
    <w:rsid w:val="00F262A5"/>
    <w:rsid w:val="00F26320"/>
    <w:rsid w:val="00F26425"/>
    <w:rsid w:val="00F2647A"/>
    <w:rsid w:val="00F2669C"/>
    <w:rsid w:val="00F26738"/>
    <w:rsid w:val="00F26AC5"/>
    <w:rsid w:val="00F26D00"/>
    <w:rsid w:val="00F26DF7"/>
    <w:rsid w:val="00F26F7F"/>
    <w:rsid w:val="00F270F3"/>
    <w:rsid w:val="00F2714A"/>
    <w:rsid w:val="00F275B6"/>
    <w:rsid w:val="00F275D6"/>
    <w:rsid w:val="00F27631"/>
    <w:rsid w:val="00F276DA"/>
    <w:rsid w:val="00F27977"/>
    <w:rsid w:val="00F27A30"/>
    <w:rsid w:val="00F27BD9"/>
    <w:rsid w:val="00F27BE2"/>
    <w:rsid w:val="00F27C45"/>
    <w:rsid w:val="00F27D64"/>
    <w:rsid w:val="00F27E7E"/>
    <w:rsid w:val="00F27F5F"/>
    <w:rsid w:val="00F30082"/>
    <w:rsid w:val="00F30265"/>
    <w:rsid w:val="00F303EB"/>
    <w:rsid w:val="00F30851"/>
    <w:rsid w:val="00F308E8"/>
    <w:rsid w:val="00F30907"/>
    <w:rsid w:val="00F3090C"/>
    <w:rsid w:val="00F3094F"/>
    <w:rsid w:val="00F3097C"/>
    <w:rsid w:val="00F30A4C"/>
    <w:rsid w:val="00F30AA5"/>
    <w:rsid w:val="00F30C7F"/>
    <w:rsid w:val="00F30DAB"/>
    <w:rsid w:val="00F30E15"/>
    <w:rsid w:val="00F30E9A"/>
    <w:rsid w:val="00F31154"/>
    <w:rsid w:val="00F31297"/>
    <w:rsid w:val="00F312F7"/>
    <w:rsid w:val="00F31552"/>
    <w:rsid w:val="00F315C3"/>
    <w:rsid w:val="00F315E3"/>
    <w:rsid w:val="00F31876"/>
    <w:rsid w:val="00F31922"/>
    <w:rsid w:val="00F31997"/>
    <w:rsid w:val="00F31A54"/>
    <w:rsid w:val="00F31A93"/>
    <w:rsid w:val="00F31AC7"/>
    <w:rsid w:val="00F31B93"/>
    <w:rsid w:val="00F31BE9"/>
    <w:rsid w:val="00F31CAA"/>
    <w:rsid w:val="00F31E58"/>
    <w:rsid w:val="00F31E5C"/>
    <w:rsid w:val="00F31E8D"/>
    <w:rsid w:val="00F31ED5"/>
    <w:rsid w:val="00F31EF7"/>
    <w:rsid w:val="00F31F50"/>
    <w:rsid w:val="00F320F1"/>
    <w:rsid w:val="00F3211B"/>
    <w:rsid w:val="00F321FE"/>
    <w:rsid w:val="00F323BB"/>
    <w:rsid w:val="00F323D0"/>
    <w:rsid w:val="00F32517"/>
    <w:rsid w:val="00F3258F"/>
    <w:rsid w:val="00F32786"/>
    <w:rsid w:val="00F3289D"/>
    <w:rsid w:val="00F329FC"/>
    <w:rsid w:val="00F32A8B"/>
    <w:rsid w:val="00F32BBD"/>
    <w:rsid w:val="00F32C8C"/>
    <w:rsid w:val="00F32D3B"/>
    <w:rsid w:val="00F32D9A"/>
    <w:rsid w:val="00F32F78"/>
    <w:rsid w:val="00F33231"/>
    <w:rsid w:val="00F33295"/>
    <w:rsid w:val="00F333C7"/>
    <w:rsid w:val="00F33535"/>
    <w:rsid w:val="00F335C4"/>
    <w:rsid w:val="00F335EB"/>
    <w:rsid w:val="00F33610"/>
    <w:rsid w:val="00F3362A"/>
    <w:rsid w:val="00F33705"/>
    <w:rsid w:val="00F3379D"/>
    <w:rsid w:val="00F338E3"/>
    <w:rsid w:val="00F338F6"/>
    <w:rsid w:val="00F33A65"/>
    <w:rsid w:val="00F33A7D"/>
    <w:rsid w:val="00F33AF4"/>
    <w:rsid w:val="00F33BB9"/>
    <w:rsid w:val="00F33DF4"/>
    <w:rsid w:val="00F33E0A"/>
    <w:rsid w:val="00F33E91"/>
    <w:rsid w:val="00F33EF6"/>
    <w:rsid w:val="00F33FC8"/>
    <w:rsid w:val="00F34085"/>
    <w:rsid w:val="00F34371"/>
    <w:rsid w:val="00F34382"/>
    <w:rsid w:val="00F344A4"/>
    <w:rsid w:val="00F345ED"/>
    <w:rsid w:val="00F34683"/>
    <w:rsid w:val="00F346B9"/>
    <w:rsid w:val="00F346CB"/>
    <w:rsid w:val="00F3476A"/>
    <w:rsid w:val="00F348E6"/>
    <w:rsid w:val="00F34912"/>
    <w:rsid w:val="00F34959"/>
    <w:rsid w:val="00F34B36"/>
    <w:rsid w:val="00F34B3F"/>
    <w:rsid w:val="00F34BB5"/>
    <w:rsid w:val="00F34F8D"/>
    <w:rsid w:val="00F34FEE"/>
    <w:rsid w:val="00F350FE"/>
    <w:rsid w:val="00F3530D"/>
    <w:rsid w:val="00F35471"/>
    <w:rsid w:val="00F35536"/>
    <w:rsid w:val="00F35548"/>
    <w:rsid w:val="00F356B8"/>
    <w:rsid w:val="00F3571D"/>
    <w:rsid w:val="00F35754"/>
    <w:rsid w:val="00F3579C"/>
    <w:rsid w:val="00F35BED"/>
    <w:rsid w:val="00F35CE0"/>
    <w:rsid w:val="00F35D4A"/>
    <w:rsid w:val="00F35EEA"/>
    <w:rsid w:val="00F35F01"/>
    <w:rsid w:val="00F36068"/>
    <w:rsid w:val="00F360F5"/>
    <w:rsid w:val="00F3614D"/>
    <w:rsid w:val="00F361CC"/>
    <w:rsid w:val="00F3622B"/>
    <w:rsid w:val="00F36262"/>
    <w:rsid w:val="00F362DB"/>
    <w:rsid w:val="00F363AF"/>
    <w:rsid w:val="00F3640D"/>
    <w:rsid w:val="00F36532"/>
    <w:rsid w:val="00F365AD"/>
    <w:rsid w:val="00F368A5"/>
    <w:rsid w:val="00F368BE"/>
    <w:rsid w:val="00F36AFD"/>
    <w:rsid w:val="00F36D55"/>
    <w:rsid w:val="00F37024"/>
    <w:rsid w:val="00F37054"/>
    <w:rsid w:val="00F372DC"/>
    <w:rsid w:val="00F37356"/>
    <w:rsid w:val="00F375B1"/>
    <w:rsid w:val="00F375FB"/>
    <w:rsid w:val="00F3765F"/>
    <w:rsid w:val="00F37660"/>
    <w:rsid w:val="00F37741"/>
    <w:rsid w:val="00F3785E"/>
    <w:rsid w:val="00F37B1E"/>
    <w:rsid w:val="00F37B62"/>
    <w:rsid w:val="00F37C49"/>
    <w:rsid w:val="00F37C58"/>
    <w:rsid w:val="00F37CD6"/>
    <w:rsid w:val="00F37D2B"/>
    <w:rsid w:val="00F37DC8"/>
    <w:rsid w:val="00F37DD6"/>
    <w:rsid w:val="00F37EFA"/>
    <w:rsid w:val="00F37FB4"/>
    <w:rsid w:val="00F37FDF"/>
    <w:rsid w:val="00F40001"/>
    <w:rsid w:val="00F400A4"/>
    <w:rsid w:val="00F4010E"/>
    <w:rsid w:val="00F4016F"/>
    <w:rsid w:val="00F401A6"/>
    <w:rsid w:val="00F40277"/>
    <w:rsid w:val="00F402D2"/>
    <w:rsid w:val="00F40312"/>
    <w:rsid w:val="00F40390"/>
    <w:rsid w:val="00F40466"/>
    <w:rsid w:val="00F40585"/>
    <w:rsid w:val="00F405E8"/>
    <w:rsid w:val="00F407B6"/>
    <w:rsid w:val="00F4087A"/>
    <w:rsid w:val="00F4095A"/>
    <w:rsid w:val="00F409F6"/>
    <w:rsid w:val="00F40A76"/>
    <w:rsid w:val="00F40AC4"/>
    <w:rsid w:val="00F40AFE"/>
    <w:rsid w:val="00F40B16"/>
    <w:rsid w:val="00F40B2E"/>
    <w:rsid w:val="00F40B7B"/>
    <w:rsid w:val="00F40BBD"/>
    <w:rsid w:val="00F40C25"/>
    <w:rsid w:val="00F40C3E"/>
    <w:rsid w:val="00F40C93"/>
    <w:rsid w:val="00F40D14"/>
    <w:rsid w:val="00F40D60"/>
    <w:rsid w:val="00F40D62"/>
    <w:rsid w:val="00F40E71"/>
    <w:rsid w:val="00F40EAB"/>
    <w:rsid w:val="00F40EF8"/>
    <w:rsid w:val="00F4116E"/>
    <w:rsid w:val="00F4128A"/>
    <w:rsid w:val="00F41295"/>
    <w:rsid w:val="00F4149A"/>
    <w:rsid w:val="00F414E0"/>
    <w:rsid w:val="00F4177E"/>
    <w:rsid w:val="00F418E1"/>
    <w:rsid w:val="00F41A0F"/>
    <w:rsid w:val="00F41A6A"/>
    <w:rsid w:val="00F41AC9"/>
    <w:rsid w:val="00F41B90"/>
    <w:rsid w:val="00F41BE6"/>
    <w:rsid w:val="00F41C58"/>
    <w:rsid w:val="00F41CF8"/>
    <w:rsid w:val="00F41DBB"/>
    <w:rsid w:val="00F41E38"/>
    <w:rsid w:val="00F41F61"/>
    <w:rsid w:val="00F42115"/>
    <w:rsid w:val="00F4212D"/>
    <w:rsid w:val="00F4226B"/>
    <w:rsid w:val="00F422EB"/>
    <w:rsid w:val="00F4250C"/>
    <w:rsid w:val="00F42525"/>
    <w:rsid w:val="00F4256B"/>
    <w:rsid w:val="00F42713"/>
    <w:rsid w:val="00F427F9"/>
    <w:rsid w:val="00F42880"/>
    <w:rsid w:val="00F42AB8"/>
    <w:rsid w:val="00F42B2D"/>
    <w:rsid w:val="00F42B53"/>
    <w:rsid w:val="00F42B65"/>
    <w:rsid w:val="00F42C27"/>
    <w:rsid w:val="00F42E46"/>
    <w:rsid w:val="00F42F9F"/>
    <w:rsid w:val="00F43178"/>
    <w:rsid w:val="00F431DD"/>
    <w:rsid w:val="00F43295"/>
    <w:rsid w:val="00F4362F"/>
    <w:rsid w:val="00F4367C"/>
    <w:rsid w:val="00F436C3"/>
    <w:rsid w:val="00F436EB"/>
    <w:rsid w:val="00F43722"/>
    <w:rsid w:val="00F43730"/>
    <w:rsid w:val="00F437AC"/>
    <w:rsid w:val="00F437E5"/>
    <w:rsid w:val="00F4384A"/>
    <w:rsid w:val="00F4386D"/>
    <w:rsid w:val="00F43921"/>
    <w:rsid w:val="00F43A5C"/>
    <w:rsid w:val="00F43B51"/>
    <w:rsid w:val="00F43C0F"/>
    <w:rsid w:val="00F43C9E"/>
    <w:rsid w:val="00F43CD3"/>
    <w:rsid w:val="00F43CD8"/>
    <w:rsid w:val="00F43D59"/>
    <w:rsid w:val="00F43E48"/>
    <w:rsid w:val="00F43F31"/>
    <w:rsid w:val="00F4406E"/>
    <w:rsid w:val="00F441DB"/>
    <w:rsid w:val="00F44472"/>
    <w:rsid w:val="00F444C1"/>
    <w:rsid w:val="00F4450A"/>
    <w:rsid w:val="00F447B9"/>
    <w:rsid w:val="00F448F7"/>
    <w:rsid w:val="00F448FE"/>
    <w:rsid w:val="00F44925"/>
    <w:rsid w:val="00F44971"/>
    <w:rsid w:val="00F449FB"/>
    <w:rsid w:val="00F44B59"/>
    <w:rsid w:val="00F44E00"/>
    <w:rsid w:val="00F44E3D"/>
    <w:rsid w:val="00F44FB5"/>
    <w:rsid w:val="00F4504F"/>
    <w:rsid w:val="00F450DA"/>
    <w:rsid w:val="00F45137"/>
    <w:rsid w:val="00F4513C"/>
    <w:rsid w:val="00F45156"/>
    <w:rsid w:val="00F45209"/>
    <w:rsid w:val="00F4521B"/>
    <w:rsid w:val="00F452D9"/>
    <w:rsid w:val="00F45566"/>
    <w:rsid w:val="00F455F8"/>
    <w:rsid w:val="00F45704"/>
    <w:rsid w:val="00F45735"/>
    <w:rsid w:val="00F4586D"/>
    <w:rsid w:val="00F45BE8"/>
    <w:rsid w:val="00F45D05"/>
    <w:rsid w:val="00F45F4B"/>
    <w:rsid w:val="00F4603C"/>
    <w:rsid w:val="00F4643F"/>
    <w:rsid w:val="00F46514"/>
    <w:rsid w:val="00F465DF"/>
    <w:rsid w:val="00F46715"/>
    <w:rsid w:val="00F468F9"/>
    <w:rsid w:val="00F46918"/>
    <w:rsid w:val="00F4691E"/>
    <w:rsid w:val="00F4699D"/>
    <w:rsid w:val="00F469AE"/>
    <w:rsid w:val="00F46AF6"/>
    <w:rsid w:val="00F46D8D"/>
    <w:rsid w:val="00F47038"/>
    <w:rsid w:val="00F470E4"/>
    <w:rsid w:val="00F4716E"/>
    <w:rsid w:val="00F4725D"/>
    <w:rsid w:val="00F472F5"/>
    <w:rsid w:val="00F47620"/>
    <w:rsid w:val="00F47706"/>
    <w:rsid w:val="00F477DE"/>
    <w:rsid w:val="00F47869"/>
    <w:rsid w:val="00F478EA"/>
    <w:rsid w:val="00F47938"/>
    <w:rsid w:val="00F479E9"/>
    <w:rsid w:val="00F479F2"/>
    <w:rsid w:val="00F47B9B"/>
    <w:rsid w:val="00F47C7D"/>
    <w:rsid w:val="00F47DAA"/>
    <w:rsid w:val="00F47FBF"/>
    <w:rsid w:val="00F47FD1"/>
    <w:rsid w:val="00F5025F"/>
    <w:rsid w:val="00F5028E"/>
    <w:rsid w:val="00F504BC"/>
    <w:rsid w:val="00F505FC"/>
    <w:rsid w:val="00F50A19"/>
    <w:rsid w:val="00F50A4D"/>
    <w:rsid w:val="00F50C0B"/>
    <w:rsid w:val="00F50C19"/>
    <w:rsid w:val="00F50C3E"/>
    <w:rsid w:val="00F50C78"/>
    <w:rsid w:val="00F50C8E"/>
    <w:rsid w:val="00F50E09"/>
    <w:rsid w:val="00F5111B"/>
    <w:rsid w:val="00F5115C"/>
    <w:rsid w:val="00F511DF"/>
    <w:rsid w:val="00F5181E"/>
    <w:rsid w:val="00F51A0F"/>
    <w:rsid w:val="00F51A70"/>
    <w:rsid w:val="00F51A95"/>
    <w:rsid w:val="00F51B30"/>
    <w:rsid w:val="00F51B6A"/>
    <w:rsid w:val="00F51BB2"/>
    <w:rsid w:val="00F51D92"/>
    <w:rsid w:val="00F51DE0"/>
    <w:rsid w:val="00F51E8A"/>
    <w:rsid w:val="00F51EA9"/>
    <w:rsid w:val="00F51F3E"/>
    <w:rsid w:val="00F51F5A"/>
    <w:rsid w:val="00F52016"/>
    <w:rsid w:val="00F5214E"/>
    <w:rsid w:val="00F5215A"/>
    <w:rsid w:val="00F52357"/>
    <w:rsid w:val="00F52401"/>
    <w:rsid w:val="00F52441"/>
    <w:rsid w:val="00F527B1"/>
    <w:rsid w:val="00F527C7"/>
    <w:rsid w:val="00F527CE"/>
    <w:rsid w:val="00F528A6"/>
    <w:rsid w:val="00F5297E"/>
    <w:rsid w:val="00F52A2E"/>
    <w:rsid w:val="00F52C81"/>
    <w:rsid w:val="00F53155"/>
    <w:rsid w:val="00F531F3"/>
    <w:rsid w:val="00F5324F"/>
    <w:rsid w:val="00F532B2"/>
    <w:rsid w:val="00F532FB"/>
    <w:rsid w:val="00F53460"/>
    <w:rsid w:val="00F53736"/>
    <w:rsid w:val="00F538B9"/>
    <w:rsid w:val="00F53923"/>
    <w:rsid w:val="00F53927"/>
    <w:rsid w:val="00F5394C"/>
    <w:rsid w:val="00F53C60"/>
    <w:rsid w:val="00F53CF9"/>
    <w:rsid w:val="00F53D7A"/>
    <w:rsid w:val="00F53D8C"/>
    <w:rsid w:val="00F53DDC"/>
    <w:rsid w:val="00F53F4C"/>
    <w:rsid w:val="00F53FDE"/>
    <w:rsid w:val="00F53FFE"/>
    <w:rsid w:val="00F54004"/>
    <w:rsid w:val="00F54059"/>
    <w:rsid w:val="00F540E4"/>
    <w:rsid w:val="00F5425B"/>
    <w:rsid w:val="00F542AC"/>
    <w:rsid w:val="00F54318"/>
    <w:rsid w:val="00F5432B"/>
    <w:rsid w:val="00F54553"/>
    <w:rsid w:val="00F5464E"/>
    <w:rsid w:val="00F547A1"/>
    <w:rsid w:val="00F54901"/>
    <w:rsid w:val="00F54B82"/>
    <w:rsid w:val="00F54C7A"/>
    <w:rsid w:val="00F54D0F"/>
    <w:rsid w:val="00F55021"/>
    <w:rsid w:val="00F55049"/>
    <w:rsid w:val="00F550AF"/>
    <w:rsid w:val="00F550F7"/>
    <w:rsid w:val="00F551DC"/>
    <w:rsid w:val="00F5524D"/>
    <w:rsid w:val="00F552C3"/>
    <w:rsid w:val="00F5549F"/>
    <w:rsid w:val="00F55806"/>
    <w:rsid w:val="00F55850"/>
    <w:rsid w:val="00F55890"/>
    <w:rsid w:val="00F558C3"/>
    <w:rsid w:val="00F558E9"/>
    <w:rsid w:val="00F559D8"/>
    <w:rsid w:val="00F55A3E"/>
    <w:rsid w:val="00F55A78"/>
    <w:rsid w:val="00F55BDA"/>
    <w:rsid w:val="00F55C88"/>
    <w:rsid w:val="00F55D75"/>
    <w:rsid w:val="00F55DE8"/>
    <w:rsid w:val="00F55E19"/>
    <w:rsid w:val="00F55EDA"/>
    <w:rsid w:val="00F56096"/>
    <w:rsid w:val="00F560ED"/>
    <w:rsid w:val="00F56115"/>
    <w:rsid w:val="00F56129"/>
    <w:rsid w:val="00F5617A"/>
    <w:rsid w:val="00F56333"/>
    <w:rsid w:val="00F56448"/>
    <w:rsid w:val="00F564B3"/>
    <w:rsid w:val="00F56505"/>
    <w:rsid w:val="00F565BB"/>
    <w:rsid w:val="00F5668E"/>
    <w:rsid w:val="00F566A2"/>
    <w:rsid w:val="00F56741"/>
    <w:rsid w:val="00F56757"/>
    <w:rsid w:val="00F5675E"/>
    <w:rsid w:val="00F567BB"/>
    <w:rsid w:val="00F5680E"/>
    <w:rsid w:val="00F5682A"/>
    <w:rsid w:val="00F56AC8"/>
    <w:rsid w:val="00F56BF9"/>
    <w:rsid w:val="00F56C39"/>
    <w:rsid w:val="00F56D43"/>
    <w:rsid w:val="00F56DA3"/>
    <w:rsid w:val="00F56E20"/>
    <w:rsid w:val="00F56F1A"/>
    <w:rsid w:val="00F5719F"/>
    <w:rsid w:val="00F572CB"/>
    <w:rsid w:val="00F57426"/>
    <w:rsid w:val="00F576CA"/>
    <w:rsid w:val="00F577DA"/>
    <w:rsid w:val="00F57816"/>
    <w:rsid w:val="00F578D1"/>
    <w:rsid w:val="00F57A31"/>
    <w:rsid w:val="00F57A4B"/>
    <w:rsid w:val="00F57C95"/>
    <w:rsid w:val="00F57CE0"/>
    <w:rsid w:val="00F57D5A"/>
    <w:rsid w:val="00F57D91"/>
    <w:rsid w:val="00F57E08"/>
    <w:rsid w:val="00F57FB4"/>
    <w:rsid w:val="00F6000F"/>
    <w:rsid w:val="00F601D8"/>
    <w:rsid w:val="00F6038A"/>
    <w:rsid w:val="00F60409"/>
    <w:rsid w:val="00F60421"/>
    <w:rsid w:val="00F60429"/>
    <w:rsid w:val="00F60454"/>
    <w:rsid w:val="00F6045A"/>
    <w:rsid w:val="00F6048A"/>
    <w:rsid w:val="00F60613"/>
    <w:rsid w:val="00F608D2"/>
    <w:rsid w:val="00F6097B"/>
    <w:rsid w:val="00F60BE0"/>
    <w:rsid w:val="00F60C3E"/>
    <w:rsid w:val="00F60C45"/>
    <w:rsid w:val="00F60DB4"/>
    <w:rsid w:val="00F60E6A"/>
    <w:rsid w:val="00F60EDD"/>
    <w:rsid w:val="00F60F5E"/>
    <w:rsid w:val="00F60FF3"/>
    <w:rsid w:val="00F610DA"/>
    <w:rsid w:val="00F61391"/>
    <w:rsid w:val="00F613F1"/>
    <w:rsid w:val="00F61988"/>
    <w:rsid w:val="00F619A6"/>
    <w:rsid w:val="00F61A0C"/>
    <w:rsid w:val="00F61ACC"/>
    <w:rsid w:val="00F61E0A"/>
    <w:rsid w:val="00F61F2F"/>
    <w:rsid w:val="00F61F64"/>
    <w:rsid w:val="00F62012"/>
    <w:rsid w:val="00F62042"/>
    <w:rsid w:val="00F622D7"/>
    <w:rsid w:val="00F622F8"/>
    <w:rsid w:val="00F623F4"/>
    <w:rsid w:val="00F625F2"/>
    <w:rsid w:val="00F62650"/>
    <w:rsid w:val="00F62672"/>
    <w:rsid w:val="00F626EE"/>
    <w:rsid w:val="00F6270F"/>
    <w:rsid w:val="00F628ED"/>
    <w:rsid w:val="00F6298F"/>
    <w:rsid w:val="00F62C4F"/>
    <w:rsid w:val="00F62CD4"/>
    <w:rsid w:val="00F62D6B"/>
    <w:rsid w:val="00F62EBB"/>
    <w:rsid w:val="00F6303E"/>
    <w:rsid w:val="00F6307D"/>
    <w:rsid w:val="00F631CB"/>
    <w:rsid w:val="00F63309"/>
    <w:rsid w:val="00F63313"/>
    <w:rsid w:val="00F63482"/>
    <w:rsid w:val="00F63552"/>
    <w:rsid w:val="00F63618"/>
    <w:rsid w:val="00F636FE"/>
    <w:rsid w:val="00F6370A"/>
    <w:rsid w:val="00F63999"/>
    <w:rsid w:val="00F639F0"/>
    <w:rsid w:val="00F63A13"/>
    <w:rsid w:val="00F63B81"/>
    <w:rsid w:val="00F63C27"/>
    <w:rsid w:val="00F63CB4"/>
    <w:rsid w:val="00F63D40"/>
    <w:rsid w:val="00F6415B"/>
    <w:rsid w:val="00F64176"/>
    <w:rsid w:val="00F641BD"/>
    <w:rsid w:val="00F641F6"/>
    <w:rsid w:val="00F64381"/>
    <w:rsid w:val="00F64387"/>
    <w:rsid w:val="00F6442D"/>
    <w:rsid w:val="00F64480"/>
    <w:rsid w:val="00F6449C"/>
    <w:rsid w:val="00F644F0"/>
    <w:rsid w:val="00F64564"/>
    <w:rsid w:val="00F64644"/>
    <w:rsid w:val="00F64649"/>
    <w:rsid w:val="00F64741"/>
    <w:rsid w:val="00F64783"/>
    <w:rsid w:val="00F64866"/>
    <w:rsid w:val="00F6486A"/>
    <w:rsid w:val="00F64996"/>
    <w:rsid w:val="00F64B11"/>
    <w:rsid w:val="00F64B1E"/>
    <w:rsid w:val="00F64B84"/>
    <w:rsid w:val="00F64CB6"/>
    <w:rsid w:val="00F64DC9"/>
    <w:rsid w:val="00F64E06"/>
    <w:rsid w:val="00F64FE4"/>
    <w:rsid w:val="00F650F8"/>
    <w:rsid w:val="00F65146"/>
    <w:rsid w:val="00F651EA"/>
    <w:rsid w:val="00F65350"/>
    <w:rsid w:val="00F653B3"/>
    <w:rsid w:val="00F65492"/>
    <w:rsid w:val="00F658CB"/>
    <w:rsid w:val="00F65910"/>
    <w:rsid w:val="00F65CBC"/>
    <w:rsid w:val="00F65D06"/>
    <w:rsid w:val="00F65D44"/>
    <w:rsid w:val="00F65F59"/>
    <w:rsid w:val="00F66039"/>
    <w:rsid w:val="00F6604A"/>
    <w:rsid w:val="00F661AC"/>
    <w:rsid w:val="00F661F5"/>
    <w:rsid w:val="00F66248"/>
    <w:rsid w:val="00F664CB"/>
    <w:rsid w:val="00F6658C"/>
    <w:rsid w:val="00F66735"/>
    <w:rsid w:val="00F6685B"/>
    <w:rsid w:val="00F669D4"/>
    <w:rsid w:val="00F66ABA"/>
    <w:rsid w:val="00F66C62"/>
    <w:rsid w:val="00F66D10"/>
    <w:rsid w:val="00F66DB3"/>
    <w:rsid w:val="00F66EF0"/>
    <w:rsid w:val="00F66F07"/>
    <w:rsid w:val="00F66F8E"/>
    <w:rsid w:val="00F67009"/>
    <w:rsid w:val="00F671C8"/>
    <w:rsid w:val="00F672A7"/>
    <w:rsid w:val="00F672B2"/>
    <w:rsid w:val="00F673EF"/>
    <w:rsid w:val="00F673FB"/>
    <w:rsid w:val="00F67412"/>
    <w:rsid w:val="00F67434"/>
    <w:rsid w:val="00F676D9"/>
    <w:rsid w:val="00F676FC"/>
    <w:rsid w:val="00F677F4"/>
    <w:rsid w:val="00F6784B"/>
    <w:rsid w:val="00F67B37"/>
    <w:rsid w:val="00F67C28"/>
    <w:rsid w:val="00F67C5A"/>
    <w:rsid w:val="00F67D85"/>
    <w:rsid w:val="00F67DA5"/>
    <w:rsid w:val="00F67E7E"/>
    <w:rsid w:val="00F67EA2"/>
    <w:rsid w:val="00F67F72"/>
    <w:rsid w:val="00F67FCB"/>
    <w:rsid w:val="00F67FCE"/>
    <w:rsid w:val="00F70032"/>
    <w:rsid w:val="00F70034"/>
    <w:rsid w:val="00F7003A"/>
    <w:rsid w:val="00F70051"/>
    <w:rsid w:val="00F70082"/>
    <w:rsid w:val="00F7011D"/>
    <w:rsid w:val="00F701A7"/>
    <w:rsid w:val="00F7055B"/>
    <w:rsid w:val="00F705AB"/>
    <w:rsid w:val="00F70617"/>
    <w:rsid w:val="00F70665"/>
    <w:rsid w:val="00F7069E"/>
    <w:rsid w:val="00F706E2"/>
    <w:rsid w:val="00F70A5F"/>
    <w:rsid w:val="00F70A83"/>
    <w:rsid w:val="00F70B1C"/>
    <w:rsid w:val="00F70B37"/>
    <w:rsid w:val="00F70CFB"/>
    <w:rsid w:val="00F70D49"/>
    <w:rsid w:val="00F70D70"/>
    <w:rsid w:val="00F70EC4"/>
    <w:rsid w:val="00F70F14"/>
    <w:rsid w:val="00F70FBD"/>
    <w:rsid w:val="00F71043"/>
    <w:rsid w:val="00F71158"/>
    <w:rsid w:val="00F711F7"/>
    <w:rsid w:val="00F7120E"/>
    <w:rsid w:val="00F7137C"/>
    <w:rsid w:val="00F716AF"/>
    <w:rsid w:val="00F71745"/>
    <w:rsid w:val="00F71806"/>
    <w:rsid w:val="00F718F2"/>
    <w:rsid w:val="00F7198A"/>
    <w:rsid w:val="00F719A4"/>
    <w:rsid w:val="00F71B5E"/>
    <w:rsid w:val="00F71BD1"/>
    <w:rsid w:val="00F71E89"/>
    <w:rsid w:val="00F7226A"/>
    <w:rsid w:val="00F722E4"/>
    <w:rsid w:val="00F72336"/>
    <w:rsid w:val="00F7246C"/>
    <w:rsid w:val="00F72675"/>
    <w:rsid w:val="00F72895"/>
    <w:rsid w:val="00F72B8D"/>
    <w:rsid w:val="00F72BD5"/>
    <w:rsid w:val="00F72BF7"/>
    <w:rsid w:val="00F72C2D"/>
    <w:rsid w:val="00F72CA2"/>
    <w:rsid w:val="00F72D18"/>
    <w:rsid w:val="00F72D58"/>
    <w:rsid w:val="00F72E01"/>
    <w:rsid w:val="00F72FEE"/>
    <w:rsid w:val="00F730E8"/>
    <w:rsid w:val="00F73208"/>
    <w:rsid w:val="00F7336E"/>
    <w:rsid w:val="00F734AF"/>
    <w:rsid w:val="00F735C7"/>
    <w:rsid w:val="00F735EC"/>
    <w:rsid w:val="00F73699"/>
    <w:rsid w:val="00F7373B"/>
    <w:rsid w:val="00F73790"/>
    <w:rsid w:val="00F737C7"/>
    <w:rsid w:val="00F73885"/>
    <w:rsid w:val="00F73927"/>
    <w:rsid w:val="00F7393A"/>
    <w:rsid w:val="00F7397E"/>
    <w:rsid w:val="00F73AD8"/>
    <w:rsid w:val="00F73B73"/>
    <w:rsid w:val="00F73C3C"/>
    <w:rsid w:val="00F7404D"/>
    <w:rsid w:val="00F74061"/>
    <w:rsid w:val="00F740AE"/>
    <w:rsid w:val="00F74197"/>
    <w:rsid w:val="00F74205"/>
    <w:rsid w:val="00F74213"/>
    <w:rsid w:val="00F74266"/>
    <w:rsid w:val="00F74307"/>
    <w:rsid w:val="00F74333"/>
    <w:rsid w:val="00F7436B"/>
    <w:rsid w:val="00F7441F"/>
    <w:rsid w:val="00F7445F"/>
    <w:rsid w:val="00F74499"/>
    <w:rsid w:val="00F7451A"/>
    <w:rsid w:val="00F745BF"/>
    <w:rsid w:val="00F7473D"/>
    <w:rsid w:val="00F748D5"/>
    <w:rsid w:val="00F74A92"/>
    <w:rsid w:val="00F74AE4"/>
    <w:rsid w:val="00F74C98"/>
    <w:rsid w:val="00F74DDF"/>
    <w:rsid w:val="00F74E18"/>
    <w:rsid w:val="00F751F6"/>
    <w:rsid w:val="00F75284"/>
    <w:rsid w:val="00F7533C"/>
    <w:rsid w:val="00F754D5"/>
    <w:rsid w:val="00F754DB"/>
    <w:rsid w:val="00F75592"/>
    <w:rsid w:val="00F755CE"/>
    <w:rsid w:val="00F7562D"/>
    <w:rsid w:val="00F75699"/>
    <w:rsid w:val="00F75701"/>
    <w:rsid w:val="00F75725"/>
    <w:rsid w:val="00F757A6"/>
    <w:rsid w:val="00F75828"/>
    <w:rsid w:val="00F758E9"/>
    <w:rsid w:val="00F759D5"/>
    <w:rsid w:val="00F759E7"/>
    <w:rsid w:val="00F75A2E"/>
    <w:rsid w:val="00F75AF2"/>
    <w:rsid w:val="00F75BFA"/>
    <w:rsid w:val="00F75D4E"/>
    <w:rsid w:val="00F75D50"/>
    <w:rsid w:val="00F75D7C"/>
    <w:rsid w:val="00F760E2"/>
    <w:rsid w:val="00F7612D"/>
    <w:rsid w:val="00F761B9"/>
    <w:rsid w:val="00F764A9"/>
    <w:rsid w:val="00F766DC"/>
    <w:rsid w:val="00F7685F"/>
    <w:rsid w:val="00F768F0"/>
    <w:rsid w:val="00F76A57"/>
    <w:rsid w:val="00F76AFE"/>
    <w:rsid w:val="00F76B0A"/>
    <w:rsid w:val="00F76DE8"/>
    <w:rsid w:val="00F76E50"/>
    <w:rsid w:val="00F772D4"/>
    <w:rsid w:val="00F773B8"/>
    <w:rsid w:val="00F77400"/>
    <w:rsid w:val="00F7749E"/>
    <w:rsid w:val="00F77514"/>
    <w:rsid w:val="00F77543"/>
    <w:rsid w:val="00F7757E"/>
    <w:rsid w:val="00F7797D"/>
    <w:rsid w:val="00F77B2F"/>
    <w:rsid w:val="00F77BB1"/>
    <w:rsid w:val="00F77D9C"/>
    <w:rsid w:val="00F8008F"/>
    <w:rsid w:val="00F80096"/>
    <w:rsid w:val="00F800F3"/>
    <w:rsid w:val="00F801F1"/>
    <w:rsid w:val="00F80329"/>
    <w:rsid w:val="00F803B5"/>
    <w:rsid w:val="00F804AE"/>
    <w:rsid w:val="00F805DB"/>
    <w:rsid w:val="00F805FA"/>
    <w:rsid w:val="00F80737"/>
    <w:rsid w:val="00F807E3"/>
    <w:rsid w:val="00F809AC"/>
    <w:rsid w:val="00F80C77"/>
    <w:rsid w:val="00F80D07"/>
    <w:rsid w:val="00F81035"/>
    <w:rsid w:val="00F8105C"/>
    <w:rsid w:val="00F81145"/>
    <w:rsid w:val="00F811BE"/>
    <w:rsid w:val="00F813AB"/>
    <w:rsid w:val="00F819C3"/>
    <w:rsid w:val="00F81B04"/>
    <w:rsid w:val="00F81BFE"/>
    <w:rsid w:val="00F81C7E"/>
    <w:rsid w:val="00F81CAC"/>
    <w:rsid w:val="00F81DBF"/>
    <w:rsid w:val="00F81E96"/>
    <w:rsid w:val="00F81F49"/>
    <w:rsid w:val="00F81FA7"/>
    <w:rsid w:val="00F820F3"/>
    <w:rsid w:val="00F821AB"/>
    <w:rsid w:val="00F82349"/>
    <w:rsid w:val="00F823FE"/>
    <w:rsid w:val="00F82453"/>
    <w:rsid w:val="00F82477"/>
    <w:rsid w:val="00F826D2"/>
    <w:rsid w:val="00F82759"/>
    <w:rsid w:val="00F827BD"/>
    <w:rsid w:val="00F8280A"/>
    <w:rsid w:val="00F82A2E"/>
    <w:rsid w:val="00F82A60"/>
    <w:rsid w:val="00F82AAD"/>
    <w:rsid w:val="00F82AE0"/>
    <w:rsid w:val="00F82CA8"/>
    <w:rsid w:val="00F82EBA"/>
    <w:rsid w:val="00F82F68"/>
    <w:rsid w:val="00F831A6"/>
    <w:rsid w:val="00F834E1"/>
    <w:rsid w:val="00F837A6"/>
    <w:rsid w:val="00F83834"/>
    <w:rsid w:val="00F8384F"/>
    <w:rsid w:val="00F83875"/>
    <w:rsid w:val="00F83B54"/>
    <w:rsid w:val="00F83B88"/>
    <w:rsid w:val="00F83B99"/>
    <w:rsid w:val="00F83C26"/>
    <w:rsid w:val="00F83D3D"/>
    <w:rsid w:val="00F83D85"/>
    <w:rsid w:val="00F83D90"/>
    <w:rsid w:val="00F83E74"/>
    <w:rsid w:val="00F83EFA"/>
    <w:rsid w:val="00F84065"/>
    <w:rsid w:val="00F84183"/>
    <w:rsid w:val="00F84240"/>
    <w:rsid w:val="00F8427C"/>
    <w:rsid w:val="00F842B0"/>
    <w:rsid w:val="00F842CD"/>
    <w:rsid w:val="00F84326"/>
    <w:rsid w:val="00F84387"/>
    <w:rsid w:val="00F8439F"/>
    <w:rsid w:val="00F84592"/>
    <w:rsid w:val="00F8459F"/>
    <w:rsid w:val="00F845E3"/>
    <w:rsid w:val="00F8478F"/>
    <w:rsid w:val="00F849DC"/>
    <w:rsid w:val="00F84A38"/>
    <w:rsid w:val="00F84BC6"/>
    <w:rsid w:val="00F84D77"/>
    <w:rsid w:val="00F84D93"/>
    <w:rsid w:val="00F84F8C"/>
    <w:rsid w:val="00F85282"/>
    <w:rsid w:val="00F852E4"/>
    <w:rsid w:val="00F8540D"/>
    <w:rsid w:val="00F855CE"/>
    <w:rsid w:val="00F85783"/>
    <w:rsid w:val="00F857FD"/>
    <w:rsid w:val="00F85858"/>
    <w:rsid w:val="00F85A56"/>
    <w:rsid w:val="00F85A88"/>
    <w:rsid w:val="00F85B5D"/>
    <w:rsid w:val="00F85BC0"/>
    <w:rsid w:val="00F85E91"/>
    <w:rsid w:val="00F85EA3"/>
    <w:rsid w:val="00F85EC0"/>
    <w:rsid w:val="00F85F70"/>
    <w:rsid w:val="00F85F9A"/>
    <w:rsid w:val="00F86189"/>
    <w:rsid w:val="00F861FB"/>
    <w:rsid w:val="00F86280"/>
    <w:rsid w:val="00F862F5"/>
    <w:rsid w:val="00F863C9"/>
    <w:rsid w:val="00F865D8"/>
    <w:rsid w:val="00F865EC"/>
    <w:rsid w:val="00F865F5"/>
    <w:rsid w:val="00F86601"/>
    <w:rsid w:val="00F866FD"/>
    <w:rsid w:val="00F8678B"/>
    <w:rsid w:val="00F867CF"/>
    <w:rsid w:val="00F86B7E"/>
    <w:rsid w:val="00F86C25"/>
    <w:rsid w:val="00F86C2E"/>
    <w:rsid w:val="00F86EAF"/>
    <w:rsid w:val="00F86ECA"/>
    <w:rsid w:val="00F86ED2"/>
    <w:rsid w:val="00F86F45"/>
    <w:rsid w:val="00F86F71"/>
    <w:rsid w:val="00F8710A"/>
    <w:rsid w:val="00F87191"/>
    <w:rsid w:val="00F87223"/>
    <w:rsid w:val="00F87242"/>
    <w:rsid w:val="00F87332"/>
    <w:rsid w:val="00F875CB"/>
    <w:rsid w:val="00F87732"/>
    <w:rsid w:val="00F877BD"/>
    <w:rsid w:val="00F87814"/>
    <w:rsid w:val="00F87832"/>
    <w:rsid w:val="00F878DF"/>
    <w:rsid w:val="00F87AD4"/>
    <w:rsid w:val="00F87C04"/>
    <w:rsid w:val="00F87C34"/>
    <w:rsid w:val="00F87DA8"/>
    <w:rsid w:val="00F87E33"/>
    <w:rsid w:val="00F9011F"/>
    <w:rsid w:val="00F90189"/>
    <w:rsid w:val="00F902A4"/>
    <w:rsid w:val="00F9039D"/>
    <w:rsid w:val="00F9047A"/>
    <w:rsid w:val="00F9047C"/>
    <w:rsid w:val="00F905B3"/>
    <w:rsid w:val="00F907D4"/>
    <w:rsid w:val="00F907E0"/>
    <w:rsid w:val="00F908B3"/>
    <w:rsid w:val="00F909BF"/>
    <w:rsid w:val="00F90BB0"/>
    <w:rsid w:val="00F90DC4"/>
    <w:rsid w:val="00F90DDC"/>
    <w:rsid w:val="00F90FF9"/>
    <w:rsid w:val="00F910A8"/>
    <w:rsid w:val="00F91201"/>
    <w:rsid w:val="00F91238"/>
    <w:rsid w:val="00F912FB"/>
    <w:rsid w:val="00F9144A"/>
    <w:rsid w:val="00F9147A"/>
    <w:rsid w:val="00F915AB"/>
    <w:rsid w:val="00F91752"/>
    <w:rsid w:val="00F918D1"/>
    <w:rsid w:val="00F9193D"/>
    <w:rsid w:val="00F919E1"/>
    <w:rsid w:val="00F91B1F"/>
    <w:rsid w:val="00F91C09"/>
    <w:rsid w:val="00F91C44"/>
    <w:rsid w:val="00F91ED4"/>
    <w:rsid w:val="00F92095"/>
    <w:rsid w:val="00F9222F"/>
    <w:rsid w:val="00F92241"/>
    <w:rsid w:val="00F92280"/>
    <w:rsid w:val="00F92492"/>
    <w:rsid w:val="00F92557"/>
    <w:rsid w:val="00F92642"/>
    <w:rsid w:val="00F9271D"/>
    <w:rsid w:val="00F92788"/>
    <w:rsid w:val="00F92968"/>
    <w:rsid w:val="00F92A32"/>
    <w:rsid w:val="00F92A83"/>
    <w:rsid w:val="00F92B0B"/>
    <w:rsid w:val="00F92BA9"/>
    <w:rsid w:val="00F92CAC"/>
    <w:rsid w:val="00F92E29"/>
    <w:rsid w:val="00F92E51"/>
    <w:rsid w:val="00F92F35"/>
    <w:rsid w:val="00F92F7A"/>
    <w:rsid w:val="00F93042"/>
    <w:rsid w:val="00F93188"/>
    <w:rsid w:val="00F9320D"/>
    <w:rsid w:val="00F9328F"/>
    <w:rsid w:val="00F93396"/>
    <w:rsid w:val="00F933B0"/>
    <w:rsid w:val="00F934D8"/>
    <w:rsid w:val="00F935C8"/>
    <w:rsid w:val="00F935F8"/>
    <w:rsid w:val="00F936AE"/>
    <w:rsid w:val="00F936BC"/>
    <w:rsid w:val="00F93746"/>
    <w:rsid w:val="00F937BF"/>
    <w:rsid w:val="00F93962"/>
    <w:rsid w:val="00F93B59"/>
    <w:rsid w:val="00F93C4D"/>
    <w:rsid w:val="00F942AE"/>
    <w:rsid w:val="00F942B6"/>
    <w:rsid w:val="00F943EB"/>
    <w:rsid w:val="00F94414"/>
    <w:rsid w:val="00F9463E"/>
    <w:rsid w:val="00F9466B"/>
    <w:rsid w:val="00F946C4"/>
    <w:rsid w:val="00F94858"/>
    <w:rsid w:val="00F94B3A"/>
    <w:rsid w:val="00F94B92"/>
    <w:rsid w:val="00F94D76"/>
    <w:rsid w:val="00F94DD5"/>
    <w:rsid w:val="00F94F90"/>
    <w:rsid w:val="00F95044"/>
    <w:rsid w:val="00F95192"/>
    <w:rsid w:val="00F952B8"/>
    <w:rsid w:val="00F954F5"/>
    <w:rsid w:val="00F9573F"/>
    <w:rsid w:val="00F95913"/>
    <w:rsid w:val="00F959D1"/>
    <w:rsid w:val="00F95AED"/>
    <w:rsid w:val="00F95BBB"/>
    <w:rsid w:val="00F95CC8"/>
    <w:rsid w:val="00F95D54"/>
    <w:rsid w:val="00F95E36"/>
    <w:rsid w:val="00F95E81"/>
    <w:rsid w:val="00F96152"/>
    <w:rsid w:val="00F96171"/>
    <w:rsid w:val="00F96283"/>
    <w:rsid w:val="00F963AD"/>
    <w:rsid w:val="00F9644F"/>
    <w:rsid w:val="00F9653C"/>
    <w:rsid w:val="00F967BE"/>
    <w:rsid w:val="00F969B2"/>
    <w:rsid w:val="00F96FF5"/>
    <w:rsid w:val="00F97059"/>
    <w:rsid w:val="00F970BB"/>
    <w:rsid w:val="00F970FB"/>
    <w:rsid w:val="00F97135"/>
    <w:rsid w:val="00F97183"/>
    <w:rsid w:val="00F971CF"/>
    <w:rsid w:val="00F97222"/>
    <w:rsid w:val="00F97358"/>
    <w:rsid w:val="00F974DC"/>
    <w:rsid w:val="00F974DD"/>
    <w:rsid w:val="00F974E7"/>
    <w:rsid w:val="00F97621"/>
    <w:rsid w:val="00F976BE"/>
    <w:rsid w:val="00F976F8"/>
    <w:rsid w:val="00F977F8"/>
    <w:rsid w:val="00F97899"/>
    <w:rsid w:val="00F979F2"/>
    <w:rsid w:val="00F97A11"/>
    <w:rsid w:val="00F97A2C"/>
    <w:rsid w:val="00F97A6C"/>
    <w:rsid w:val="00F97BEA"/>
    <w:rsid w:val="00F97BFF"/>
    <w:rsid w:val="00F97C0F"/>
    <w:rsid w:val="00F97C48"/>
    <w:rsid w:val="00F97CD2"/>
    <w:rsid w:val="00F97D31"/>
    <w:rsid w:val="00FA0102"/>
    <w:rsid w:val="00FA0104"/>
    <w:rsid w:val="00FA01CF"/>
    <w:rsid w:val="00FA01DC"/>
    <w:rsid w:val="00FA0261"/>
    <w:rsid w:val="00FA0284"/>
    <w:rsid w:val="00FA030B"/>
    <w:rsid w:val="00FA054B"/>
    <w:rsid w:val="00FA064F"/>
    <w:rsid w:val="00FA06B2"/>
    <w:rsid w:val="00FA06E1"/>
    <w:rsid w:val="00FA09B7"/>
    <w:rsid w:val="00FA0B86"/>
    <w:rsid w:val="00FA0C98"/>
    <w:rsid w:val="00FA0CC8"/>
    <w:rsid w:val="00FA0E8D"/>
    <w:rsid w:val="00FA0F6D"/>
    <w:rsid w:val="00FA0F70"/>
    <w:rsid w:val="00FA130F"/>
    <w:rsid w:val="00FA13D3"/>
    <w:rsid w:val="00FA14AA"/>
    <w:rsid w:val="00FA14CE"/>
    <w:rsid w:val="00FA14DF"/>
    <w:rsid w:val="00FA14FD"/>
    <w:rsid w:val="00FA15B5"/>
    <w:rsid w:val="00FA15CA"/>
    <w:rsid w:val="00FA192C"/>
    <w:rsid w:val="00FA1A17"/>
    <w:rsid w:val="00FA1D24"/>
    <w:rsid w:val="00FA1EB2"/>
    <w:rsid w:val="00FA1F5C"/>
    <w:rsid w:val="00FA1FB4"/>
    <w:rsid w:val="00FA216D"/>
    <w:rsid w:val="00FA218D"/>
    <w:rsid w:val="00FA21AC"/>
    <w:rsid w:val="00FA22C1"/>
    <w:rsid w:val="00FA22C7"/>
    <w:rsid w:val="00FA257E"/>
    <w:rsid w:val="00FA273C"/>
    <w:rsid w:val="00FA27DA"/>
    <w:rsid w:val="00FA2864"/>
    <w:rsid w:val="00FA29ED"/>
    <w:rsid w:val="00FA2AF0"/>
    <w:rsid w:val="00FA2B0A"/>
    <w:rsid w:val="00FA2B9B"/>
    <w:rsid w:val="00FA2BEC"/>
    <w:rsid w:val="00FA2C01"/>
    <w:rsid w:val="00FA2CDB"/>
    <w:rsid w:val="00FA2D8F"/>
    <w:rsid w:val="00FA2E31"/>
    <w:rsid w:val="00FA2FC2"/>
    <w:rsid w:val="00FA2FD1"/>
    <w:rsid w:val="00FA32AC"/>
    <w:rsid w:val="00FA35C1"/>
    <w:rsid w:val="00FA36F9"/>
    <w:rsid w:val="00FA3756"/>
    <w:rsid w:val="00FA37EE"/>
    <w:rsid w:val="00FA3828"/>
    <w:rsid w:val="00FA3831"/>
    <w:rsid w:val="00FA38CC"/>
    <w:rsid w:val="00FA3B0D"/>
    <w:rsid w:val="00FA3B4C"/>
    <w:rsid w:val="00FA3B7F"/>
    <w:rsid w:val="00FA3BBA"/>
    <w:rsid w:val="00FA3C54"/>
    <w:rsid w:val="00FA3C6E"/>
    <w:rsid w:val="00FA3C75"/>
    <w:rsid w:val="00FA3DAE"/>
    <w:rsid w:val="00FA3E3F"/>
    <w:rsid w:val="00FA3FD6"/>
    <w:rsid w:val="00FA4207"/>
    <w:rsid w:val="00FA4505"/>
    <w:rsid w:val="00FA4554"/>
    <w:rsid w:val="00FA4576"/>
    <w:rsid w:val="00FA460C"/>
    <w:rsid w:val="00FA4641"/>
    <w:rsid w:val="00FA4654"/>
    <w:rsid w:val="00FA47E3"/>
    <w:rsid w:val="00FA47F7"/>
    <w:rsid w:val="00FA49FB"/>
    <w:rsid w:val="00FA4BDA"/>
    <w:rsid w:val="00FA4BE3"/>
    <w:rsid w:val="00FA4C10"/>
    <w:rsid w:val="00FA4E69"/>
    <w:rsid w:val="00FA4E73"/>
    <w:rsid w:val="00FA4F74"/>
    <w:rsid w:val="00FA5326"/>
    <w:rsid w:val="00FA55DE"/>
    <w:rsid w:val="00FA560C"/>
    <w:rsid w:val="00FA56B2"/>
    <w:rsid w:val="00FA58BF"/>
    <w:rsid w:val="00FA5A9B"/>
    <w:rsid w:val="00FA5BCB"/>
    <w:rsid w:val="00FA5C05"/>
    <w:rsid w:val="00FA5ED9"/>
    <w:rsid w:val="00FA5F15"/>
    <w:rsid w:val="00FA5F3C"/>
    <w:rsid w:val="00FA5FB9"/>
    <w:rsid w:val="00FA615B"/>
    <w:rsid w:val="00FA619E"/>
    <w:rsid w:val="00FA61F4"/>
    <w:rsid w:val="00FA61F9"/>
    <w:rsid w:val="00FA62AC"/>
    <w:rsid w:val="00FA6343"/>
    <w:rsid w:val="00FA63A8"/>
    <w:rsid w:val="00FA650B"/>
    <w:rsid w:val="00FA65C6"/>
    <w:rsid w:val="00FA6613"/>
    <w:rsid w:val="00FA66DD"/>
    <w:rsid w:val="00FA676D"/>
    <w:rsid w:val="00FA67CE"/>
    <w:rsid w:val="00FA681D"/>
    <w:rsid w:val="00FA68D9"/>
    <w:rsid w:val="00FA690B"/>
    <w:rsid w:val="00FA6B37"/>
    <w:rsid w:val="00FA6B65"/>
    <w:rsid w:val="00FA6FB8"/>
    <w:rsid w:val="00FA6FC2"/>
    <w:rsid w:val="00FA7035"/>
    <w:rsid w:val="00FA7088"/>
    <w:rsid w:val="00FA708B"/>
    <w:rsid w:val="00FA7220"/>
    <w:rsid w:val="00FA7281"/>
    <w:rsid w:val="00FA729E"/>
    <w:rsid w:val="00FA7306"/>
    <w:rsid w:val="00FA7320"/>
    <w:rsid w:val="00FA7451"/>
    <w:rsid w:val="00FA75E0"/>
    <w:rsid w:val="00FA7668"/>
    <w:rsid w:val="00FA7728"/>
    <w:rsid w:val="00FA7740"/>
    <w:rsid w:val="00FA785F"/>
    <w:rsid w:val="00FA7A71"/>
    <w:rsid w:val="00FA7B2D"/>
    <w:rsid w:val="00FA7C41"/>
    <w:rsid w:val="00FA7C4C"/>
    <w:rsid w:val="00FA7CA4"/>
    <w:rsid w:val="00FA7D07"/>
    <w:rsid w:val="00FA7F6C"/>
    <w:rsid w:val="00FA7FD8"/>
    <w:rsid w:val="00FB00B5"/>
    <w:rsid w:val="00FB023C"/>
    <w:rsid w:val="00FB04EA"/>
    <w:rsid w:val="00FB055C"/>
    <w:rsid w:val="00FB06B7"/>
    <w:rsid w:val="00FB076D"/>
    <w:rsid w:val="00FB07AF"/>
    <w:rsid w:val="00FB0B07"/>
    <w:rsid w:val="00FB0D13"/>
    <w:rsid w:val="00FB0D61"/>
    <w:rsid w:val="00FB0DA8"/>
    <w:rsid w:val="00FB0E1E"/>
    <w:rsid w:val="00FB0F03"/>
    <w:rsid w:val="00FB0F95"/>
    <w:rsid w:val="00FB1115"/>
    <w:rsid w:val="00FB11B8"/>
    <w:rsid w:val="00FB125B"/>
    <w:rsid w:val="00FB1269"/>
    <w:rsid w:val="00FB1311"/>
    <w:rsid w:val="00FB144A"/>
    <w:rsid w:val="00FB1493"/>
    <w:rsid w:val="00FB1581"/>
    <w:rsid w:val="00FB1701"/>
    <w:rsid w:val="00FB1A5A"/>
    <w:rsid w:val="00FB1B40"/>
    <w:rsid w:val="00FB1BE1"/>
    <w:rsid w:val="00FB1C6E"/>
    <w:rsid w:val="00FB1DC1"/>
    <w:rsid w:val="00FB1ED8"/>
    <w:rsid w:val="00FB2053"/>
    <w:rsid w:val="00FB210E"/>
    <w:rsid w:val="00FB218A"/>
    <w:rsid w:val="00FB218B"/>
    <w:rsid w:val="00FB21EA"/>
    <w:rsid w:val="00FB2267"/>
    <w:rsid w:val="00FB22F4"/>
    <w:rsid w:val="00FB23D1"/>
    <w:rsid w:val="00FB23E9"/>
    <w:rsid w:val="00FB24AD"/>
    <w:rsid w:val="00FB24E0"/>
    <w:rsid w:val="00FB2515"/>
    <w:rsid w:val="00FB2540"/>
    <w:rsid w:val="00FB255F"/>
    <w:rsid w:val="00FB28DC"/>
    <w:rsid w:val="00FB2ACD"/>
    <w:rsid w:val="00FB2B54"/>
    <w:rsid w:val="00FB2C73"/>
    <w:rsid w:val="00FB2CAD"/>
    <w:rsid w:val="00FB2CC2"/>
    <w:rsid w:val="00FB2CFC"/>
    <w:rsid w:val="00FB2D29"/>
    <w:rsid w:val="00FB2E0A"/>
    <w:rsid w:val="00FB2E4C"/>
    <w:rsid w:val="00FB2E5E"/>
    <w:rsid w:val="00FB2F16"/>
    <w:rsid w:val="00FB2F1B"/>
    <w:rsid w:val="00FB2FD5"/>
    <w:rsid w:val="00FB2FD9"/>
    <w:rsid w:val="00FB31FB"/>
    <w:rsid w:val="00FB322F"/>
    <w:rsid w:val="00FB3307"/>
    <w:rsid w:val="00FB3309"/>
    <w:rsid w:val="00FB339F"/>
    <w:rsid w:val="00FB33F5"/>
    <w:rsid w:val="00FB35FE"/>
    <w:rsid w:val="00FB37D9"/>
    <w:rsid w:val="00FB38BA"/>
    <w:rsid w:val="00FB396B"/>
    <w:rsid w:val="00FB3B63"/>
    <w:rsid w:val="00FB3B6E"/>
    <w:rsid w:val="00FB3DA0"/>
    <w:rsid w:val="00FB3F51"/>
    <w:rsid w:val="00FB405C"/>
    <w:rsid w:val="00FB40B2"/>
    <w:rsid w:val="00FB4216"/>
    <w:rsid w:val="00FB43CE"/>
    <w:rsid w:val="00FB4518"/>
    <w:rsid w:val="00FB4546"/>
    <w:rsid w:val="00FB456A"/>
    <w:rsid w:val="00FB46B8"/>
    <w:rsid w:val="00FB46C3"/>
    <w:rsid w:val="00FB4735"/>
    <w:rsid w:val="00FB47F1"/>
    <w:rsid w:val="00FB4809"/>
    <w:rsid w:val="00FB4A58"/>
    <w:rsid w:val="00FB4A59"/>
    <w:rsid w:val="00FB4AA8"/>
    <w:rsid w:val="00FB4AB2"/>
    <w:rsid w:val="00FB4AF2"/>
    <w:rsid w:val="00FB4AF3"/>
    <w:rsid w:val="00FB4B71"/>
    <w:rsid w:val="00FB4D31"/>
    <w:rsid w:val="00FB4E5B"/>
    <w:rsid w:val="00FB4E68"/>
    <w:rsid w:val="00FB4EDA"/>
    <w:rsid w:val="00FB4EDC"/>
    <w:rsid w:val="00FB50B5"/>
    <w:rsid w:val="00FB523A"/>
    <w:rsid w:val="00FB5412"/>
    <w:rsid w:val="00FB5479"/>
    <w:rsid w:val="00FB547D"/>
    <w:rsid w:val="00FB552A"/>
    <w:rsid w:val="00FB556F"/>
    <w:rsid w:val="00FB558E"/>
    <w:rsid w:val="00FB5614"/>
    <w:rsid w:val="00FB56B2"/>
    <w:rsid w:val="00FB573B"/>
    <w:rsid w:val="00FB57E1"/>
    <w:rsid w:val="00FB58EA"/>
    <w:rsid w:val="00FB5B2D"/>
    <w:rsid w:val="00FB5CF3"/>
    <w:rsid w:val="00FB5E47"/>
    <w:rsid w:val="00FB5F5E"/>
    <w:rsid w:val="00FB5FA4"/>
    <w:rsid w:val="00FB6070"/>
    <w:rsid w:val="00FB621F"/>
    <w:rsid w:val="00FB62CA"/>
    <w:rsid w:val="00FB6331"/>
    <w:rsid w:val="00FB6343"/>
    <w:rsid w:val="00FB6352"/>
    <w:rsid w:val="00FB63D2"/>
    <w:rsid w:val="00FB6515"/>
    <w:rsid w:val="00FB65A7"/>
    <w:rsid w:val="00FB65B3"/>
    <w:rsid w:val="00FB6719"/>
    <w:rsid w:val="00FB673F"/>
    <w:rsid w:val="00FB68A4"/>
    <w:rsid w:val="00FB68C6"/>
    <w:rsid w:val="00FB69CB"/>
    <w:rsid w:val="00FB6A15"/>
    <w:rsid w:val="00FB6A32"/>
    <w:rsid w:val="00FB6A44"/>
    <w:rsid w:val="00FB6A4F"/>
    <w:rsid w:val="00FB6B0E"/>
    <w:rsid w:val="00FB6D9D"/>
    <w:rsid w:val="00FB6DDF"/>
    <w:rsid w:val="00FB709C"/>
    <w:rsid w:val="00FB7169"/>
    <w:rsid w:val="00FB72F2"/>
    <w:rsid w:val="00FB7356"/>
    <w:rsid w:val="00FB762A"/>
    <w:rsid w:val="00FB77FD"/>
    <w:rsid w:val="00FB7816"/>
    <w:rsid w:val="00FB783A"/>
    <w:rsid w:val="00FB7A07"/>
    <w:rsid w:val="00FB7AD7"/>
    <w:rsid w:val="00FB7B95"/>
    <w:rsid w:val="00FB7BDD"/>
    <w:rsid w:val="00FB7CA5"/>
    <w:rsid w:val="00FB7D23"/>
    <w:rsid w:val="00FB7E5D"/>
    <w:rsid w:val="00FB7EA6"/>
    <w:rsid w:val="00FB7F08"/>
    <w:rsid w:val="00FC008C"/>
    <w:rsid w:val="00FC010E"/>
    <w:rsid w:val="00FC0180"/>
    <w:rsid w:val="00FC01A2"/>
    <w:rsid w:val="00FC0296"/>
    <w:rsid w:val="00FC02F3"/>
    <w:rsid w:val="00FC036C"/>
    <w:rsid w:val="00FC0571"/>
    <w:rsid w:val="00FC06AC"/>
    <w:rsid w:val="00FC06B2"/>
    <w:rsid w:val="00FC0894"/>
    <w:rsid w:val="00FC08FE"/>
    <w:rsid w:val="00FC0917"/>
    <w:rsid w:val="00FC0983"/>
    <w:rsid w:val="00FC0ACF"/>
    <w:rsid w:val="00FC0B27"/>
    <w:rsid w:val="00FC0CDE"/>
    <w:rsid w:val="00FC0D91"/>
    <w:rsid w:val="00FC0E0F"/>
    <w:rsid w:val="00FC0E14"/>
    <w:rsid w:val="00FC0F02"/>
    <w:rsid w:val="00FC0FC6"/>
    <w:rsid w:val="00FC10DA"/>
    <w:rsid w:val="00FC116F"/>
    <w:rsid w:val="00FC11EA"/>
    <w:rsid w:val="00FC1327"/>
    <w:rsid w:val="00FC13E0"/>
    <w:rsid w:val="00FC1446"/>
    <w:rsid w:val="00FC14BB"/>
    <w:rsid w:val="00FC1510"/>
    <w:rsid w:val="00FC163D"/>
    <w:rsid w:val="00FC16C5"/>
    <w:rsid w:val="00FC1706"/>
    <w:rsid w:val="00FC1790"/>
    <w:rsid w:val="00FC1941"/>
    <w:rsid w:val="00FC19D8"/>
    <w:rsid w:val="00FC1B03"/>
    <w:rsid w:val="00FC1B81"/>
    <w:rsid w:val="00FC1D21"/>
    <w:rsid w:val="00FC1D93"/>
    <w:rsid w:val="00FC1ED2"/>
    <w:rsid w:val="00FC1FB8"/>
    <w:rsid w:val="00FC225E"/>
    <w:rsid w:val="00FC23CA"/>
    <w:rsid w:val="00FC24C4"/>
    <w:rsid w:val="00FC2682"/>
    <w:rsid w:val="00FC2744"/>
    <w:rsid w:val="00FC2916"/>
    <w:rsid w:val="00FC2B79"/>
    <w:rsid w:val="00FC2B90"/>
    <w:rsid w:val="00FC2BFE"/>
    <w:rsid w:val="00FC2C09"/>
    <w:rsid w:val="00FC2CA3"/>
    <w:rsid w:val="00FC2CB3"/>
    <w:rsid w:val="00FC2F11"/>
    <w:rsid w:val="00FC2F72"/>
    <w:rsid w:val="00FC3078"/>
    <w:rsid w:val="00FC3121"/>
    <w:rsid w:val="00FC314D"/>
    <w:rsid w:val="00FC3190"/>
    <w:rsid w:val="00FC3260"/>
    <w:rsid w:val="00FC32B7"/>
    <w:rsid w:val="00FC3360"/>
    <w:rsid w:val="00FC33F0"/>
    <w:rsid w:val="00FC3485"/>
    <w:rsid w:val="00FC34B9"/>
    <w:rsid w:val="00FC34FB"/>
    <w:rsid w:val="00FC35A8"/>
    <w:rsid w:val="00FC35BA"/>
    <w:rsid w:val="00FC3673"/>
    <w:rsid w:val="00FC36A7"/>
    <w:rsid w:val="00FC37BB"/>
    <w:rsid w:val="00FC3C27"/>
    <w:rsid w:val="00FC3CFA"/>
    <w:rsid w:val="00FC3DBE"/>
    <w:rsid w:val="00FC3FB2"/>
    <w:rsid w:val="00FC42B5"/>
    <w:rsid w:val="00FC42CE"/>
    <w:rsid w:val="00FC432E"/>
    <w:rsid w:val="00FC436C"/>
    <w:rsid w:val="00FC43EE"/>
    <w:rsid w:val="00FC448B"/>
    <w:rsid w:val="00FC4543"/>
    <w:rsid w:val="00FC4580"/>
    <w:rsid w:val="00FC46F8"/>
    <w:rsid w:val="00FC475B"/>
    <w:rsid w:val="00FC479C"/>
    <w:rsid w:val="00FC47DC"/>
    <w:rsid w:val="00FC493B"/>
    <w:rsid w:val="00FC49DD"/>
    <w:rsid w:val="00FC4B1B"/>
    <w:rsid w:val="00FC4CDB"/>
    <w:rsid w:val="00FC4D2E"/>
    <w:rsid w:val="00FC4DA1"/>
    <w:rsid w:val="00FC4E19"/>
    <w:rsid w:val="00FC4F07"/>
    <w:rsid w:val="00FC5020"/>
    <w:rsid w:val="00FC50DF"/>
    <w:rsid w:val="00FC527F"/>
    <w:rsid w:val="00FC5417"/>
    <w:rsid w:val="00FC5456"/>
    <w:rsid w:val="00FC5649"/>
    <w:rsid w:val="00FC56C6"/>
    <w:rsid w:val="00FC57E9"/>
    <w:rsid w:val="00FC587D"/>
    <w:rsid w:val="00FC5893"/>
    <w:rsid w:val="00FC5C77"/>
    <w:rsid w:val="00FC5DD0"/>
    <w:rsid w:val="00FC5F58"/>
    <w:rsid w:val="00FC5F77"/>
    <w:rsid w:val="00FC6045"/>
    <w:rsid w:val="00FC6099"/>
    <w:rsid w:val="00FC60AD"/>
    <w:rsid w:val="00FC60BA"/>
    <w:rsid w:val="00FC6117"/>
    <w:rsid w:val="00FC619C"/>
    <w:rsid w:val="00FC621F"/>
    <w:rsid w:val="00FC630F"/>
    <w:rsid w:val="00FC6331"/>
    <w:rsid w:val="00FC6402"/>
    <w:rsid w:val="00FC65BE"/>
    <w:rsid w:val="00FC66A2"/>
    <w:rsid w:val="00FC66DF"/>
    <w:rsid w:val="00FC671A"/>
    <w:rsid w:val="00FC69C5"/>
    <w:rsid w:val="00FC6B62"/>
    <w:rsid w:val="00FC6CCC"/>
    <w:rsid w:val="00FC6DF5"/>
    <w:rsid w:val="00FC6E37"/>
    <w:rsid w:val="00FC70A2"/>
    <w:rsid w:val="00FC7188"/>
    <w:rsid w:val="00FC725E"/>
    <w:rsid w:val="00FC7294"/>
    <w:rsid w:val="00FC72DA"/>
    <w:rsid w:val="00FC7514"/>
    <w:rsid w:val="00FC762C"/>
    <w:rsid w:val="00FC7643"/>
    <w:rsid w:val="00FC770F"/>
    <w:rsid w:val="00FC790C"/>
    <w:rsid w:val="00FC7980"/>
    <w:rsid w:val="00FC79CB"/>
    <w:rsid w:val="00FC79F7"/>
    <w:rsid w:val="00FC7B1C"/>
    <w:rsid w:val="00FC7B6D"/>
    <w:rsid w:val="00FC7CB4"/>
    <w:rsid w:val="00FC7CBF"/>
    <w:rsid w:val="00FC7D26"/>
    <w:rsid w:val="00FC7D48"/>
    <w:rsid w:val="00FC7DF4"/>
    <w:rsid w:val="00FC7E64"/>
    <w:rsid w:val="00FC7E76"/>
    <w:rsid w:val="00FC7F1B"/>
    <w:rsid w:val="00FD0149"/>
    <w:rsid w:val="00FD016F"/>
    <w:rsid w:val="00FD01F1"/>
    <w:rsid w:val="00FD024A"/>
    <w:rsid w:val="00FD02F5"/>
    <w:rsid w:val="00FD035C"/>
    <w:rsid w:val="00FD0399"/>
    <w:rsid w:val="00FD057A"/>
    <w:rsid w:val="00FD05BD"/>
    <w:rsid w:val="00FD063A"/>
    <w:rsid w:val="00FD0785"/>
    <w:rsid w:val="00FD086D"/>
    <w:rsid w:val="00FD08B1"/>
    <w:rsid w:val="00FD0B67"/>
    <w:rsid w:val="00FD0C87"/>
    <w:rsid w:val="00FD0D81"/>
    <w:rsid w:val="00FD0E17"/>
    <w:rsid w:val="00FD0E5D"/>
    <w:rsid w:val="00FD0E75"/>
    <w:rsid w:val="00FD0EDD"/>
    <w:rsid w:val="00FD0F14"/>
    <w:rsid w:val="00FD104F"/>
    <w:rsid w:val="00FD10E8"/>
    <w:rsid w:val="00FD1102"/>
    <w:rsid w:val="00FD11D9"/>
    <w:rsid w:val="00FD1310"/>
    <w:rsid w:val="00FD14F2"/>
    <w:rsid w:val="00FD15C4"/>
    <w:rsid w:val="00FD1645"/>
    <w:rsid w:val="00FD1704"/>
    <w:rsid w:val="00FD17CE"/>
    <w:rsid w:val="00FD189B"/>
    <w:rsid w:val="00FD1929"/>
    <w:rsid w:val="00FD1959"/>
    <w:rsid w:val="00FD1977"/>
    <w:rsid w:val="00FD19D3"/>
    <w:rsid w:val="00FD1A0A"/>
    <w:rsid w:val="00FD1A26"/>
    <w:rsid w:val="00FD1C1A"/>
    <w:rsid w:val="00FD1D0C"/>
    <w:rsid w:val="00FD1D29"/>
    <w:rsid w:val="00FD1EB8"/>
    <w:rsid w:val="00FD1EFE"/>
    <w:rsid w:val="00FD1F7D"/>
    <w:rsid w:val="00FD202E"/>
    <w:rsid w:val="00FD21E4"/>
    <w:rsid w:val="00FD23A0"/>
    <w:rsid w:val="00FD2469"/>
    <w:rsid w:val="00FD2602"/>
    <w:rsid w:val="00FD26DE"/>
    <w:rsid w:val="00FD2794"/>
    <w:rsid w:val="00FD287D"/>
    <w:rsid w:val="00FD296C"/>
    <w:rsid w:val="00FD2AB6"/>
    <w:rsid w:val="00FD2ACA"/>
    <w:rsid w:val="00FD2BCF"/>
    <w:rsid w:val="00FD2C32"/>
    <w:rsid w:val="00FD2E22"/>
    <w:rsid w:val="00FD2FB4"/>
    <w:rsid w:val="00FD3118"/>
    <w:rsid w:val="00FD331F"/>
    <w:rsid w:val="00FD3659"/>
    <w:rsid w:val="00FD3845"/>
    <w:rsid w:val="00FD397F"/>
    <w:rsid w:val="00FD3B22"/>
    <w:rsid w:val="00FD3C5E"/>
    <w:rsid w:val="00FD3C79"/>
    <w:rsid w:val="00FD3D00"/>
    <w:rsid w:val="00FD3D1D"/>
    <w:rsid w:val="00FD3D88"/>
    <w:rsid w:val="00FD3E13"/>
    <w:rsid w:val="00FD3F8B"/>
    <w:rsid w:val="00FD406C"/>
    <w:rsid w:val="00FD4072"/>
    <w:rsid w:val="00FD4110"/>
    <w:rsid w:val="00FD4118"/>
    <w:rsid w:val="00FD41DF"/>
    <w:rsid w:val="00FD41F1"/>
    <w:rsid w:val="00FD4205"/>
    <w:rsid w:val="00FD42DF"/>
    <w:rsid w:val="00FD430D"/>
    <w:rsid w:val="00FD43E0"/>
    <w:rsid w:val="00FD442E"/>
    <w:rsid w:val="00FD451B"/>
    <w:rsid w:val="00FD4538"/>
    <w:rsid w:val="00FD4548"/>
    <w:rsid w:val="00FD4721"/>
    <w:rsid w:val="00FD4733"/>
    <w:rsid w:val="00FD487E"/>
    <w:rsid w:val="00FD4DA6"/>
    <w:rsid w:val="00FD4F70"/>
    <w:rsid w:val="00FD4F9E"/>
    <w:rsid w:val="00FD503B"/>
    <w:rsid w:val="00FD5058"/>
    <w:rsid w:val="00FD536D"/>
    <w:rsid w:val="00FD5637"/>
    <w:rsid w:val="00FD569D"/>
    <w:rsid w:val="00FD56E5"/>
    <w:rsid w:val="00FD56E9"/>
    <w:rsid w:val="00FD5743"/>
    <w:rsid w:val="00FD5969"/>
    <w:rsid w:val="00FD59C6"/>
    <w:rsid w:val="00FD5A07"/>
    <w:rsid w:val="00FD5A6A"/>
    <w:rsid w:val="00FD5A6B"/>
    <w:rsid w:val="00FD5ADB"/>
    <w:rsid w:val="00FD5B86"/>
    <w:rsid w:val="00FD5C92"/>
    <w:rsid w:val="00FD5C9D"/>
    <w:rsid w:val="00FD5CD6"/>
    <w:rsid w:val="00FD5D9E"/>
    <w:rsid w:val="00FD619E"/>
    <w:rsid w:val="00FD61FB"/>
    <w:rsid w:val="00FD624E"/>
    <w:rsid w:val="00FD632C"/>
    <w:rsid w:val="00FD63B3"/>
    <w:rsid w:val="00FD6516"/>
    <w:rsid w:val="00FD65FC"/>
    <w:rsid w:val="00FD6800"/>
    <w:rsid w:val="00FD6855"/>
    <w:rsid w:val="00FD689E"/>
    <w:rsid w:val="00FD68C0"/>
    <w:rsid w:val="00FD68DA"/>
    <w:rsid w:val="00FD69FE"/>
    <w:rsid w:val="00FD6B82"/>
    <w:rsid w:val="00FD6BB4"/>
    <w:rsid w:val="00FD6CE9"/>
    <w:rsid w:val="00FD6D16"/>
    <w:rsid w:val="00FD6D84"/>
    <w:rsid w:val="00FD6D8E"/>
    <w:rsid w:val="00FD6E61"/>
    <w:rsid w:val="00FD6E65"/>
    <w:rsid w:val="00FD7066"/>
    <w:rsid w:val="00FD70E0"/>
    <w:rsid w:val="00FD7113"/>
    <w:rsid w:val="00FD715D"/>
    <w:rsid w:val="00FD715F"/>
    <w:rsid w:val="00FD7224"/>
    <w:rsid w:val="00FD725D"/>
    <w:rsid w:val="00FD73B5"/>
    <w:rsid w:val="00FD74DA"/>
    <w:rsid w:val="00FD758D"/>
    <w:rsid w:val="00FD7632"/>
    <w:rsid w:val="00FD765F"/>
    <w:rsid w:val="00FD7751"/>
    <w:rsid w:val="00FD794B"/>
    <w:rsid w:val="00FD7AC0"/>
    <w:rsid w:val="00FD7AC3"/>
    <w:rsid w:val="00FD7AD7"/>
    <w:rsid w:val="00FD7B1E"/>
    <w:rsid w:val="00FD7C2B"/>
    <w:rsid w:val="00FD7CE8"/>
    <w:rsid w:val="00FE0037"/>
    <w:rsid w:val="00FE029C"/>
    <w:rsid w:val="00FE02D8"/>
    <w:rsid w:val="00FE0440"/>
    <w:rsid w:val="00FE048F"/>
    <w:rsid w:val="00FE04FC"/>
    <w:rsid w:val="00FE0505"/>
    <w:rsid w:val="00FE08B6"/>
    <w:rsid w:val="00FE0936"/>
    <w:rsid w:val="00FE0A83"/>
    <w:rsid w:val="00FE0BE8"/>
    <w:rsid w:val="00FE0C14"/>
    <w:rsid w:val="00FE0D88"/>
    <w:rsid w:val="00FE102B"/>
    <w:rsid w:val="00FE1212"/>
    <w:rsid w:val="00FE1216"/>
    <w:rsid w:val="00FE12C2"/>
    <w:rsid w:val="00FE131E"/>
    <w:rsid w:val="00FE14B9"/>
    <w:rsid w:val="00FE16FD"/>
    <w:rsid w:val="00FE1718"/>
    <w:rsid w:val="00FE1770"/>
    <w:rsid w:val="00FE187E"/>
    <w:rsid w:val="00FE188D"/>
    <w:rsid w:val="00FE190D"/>
    <w:rsid w:val="00FE191A"/>
    <w:rsid w:val="00FE197E"/>
    <w:rsid w:val="00FE1A37"/>
    <w:rsid w:val="00FE1A97"/>
    <w:rsid w:val="00FE1B50"/>
    <w:rsid w:val="00FE1BE2"/>
    <w:rsid w:val="00FE1C36"/>
    <w:rsid w:val="00FE1D8C"/>
    <w:rsid w:val="00FE1FBF"/>
    <w:rsid w:val="00FE1FD0"/>
    <w:rsid w:val="00FE21A2"/>
    <w:rsid w:val="00FE220D"/>
    <w:rsid w:val="00FE223C"/>
    <w:rsid w:val="00FE2367"/>
    <w:rsid w:val="00FE237F"/>
    <w:rsid w:val="00FE2462"/>
    <w:rsid w:val="00FE2572"/>
    <w:rsid w:val="00FE257D"/>
    <w:rsid w:val="00FE26B1"/>
    <w:rsid w:val="00FE2761"/>
    <w:rsid w:val="00FE27BA"/>
    <w:rsid w:val="00FE2884"/>
    <w:rsid w:val="00FE2B68"/>
    <w:rsid w:val="00FE2C2E"/>
    <w:rsid w:val="00FE2D41"/>
    <w:rsid w:val="00FE2F45"/>
    <w:rsid w:val="00FE2FAE"/>
    <w:rsid w:val="00FE3045"/>
    <w:rsid w:val="00FE30B8"/>
    <w:rsid w:val="00FE313B"/>
    <w:rsid w:val="00FE320E"/>
    <w:rsid w:val="00FE3316"/>
    <w:rsid w:val="00FE33AF"/>
    <w:rsid w:val="00FE3400"/>
    <w:rsid w:val="00FE346A"/>
    <w:rsid w:val="00FE35E6"/>
    <w:rsid w:val="00FE37DE"/>
    <w:rsid w:val="00FE3A4A"/>
    <w:rsid w:val="00FE3AE1"/>
    <w:rsid w:val="00FE3C75"/>
    <w:rsid w:val="00FE3C7B"/>
    <w:rsid w:val="00FE3D26"/>
    <w:rsid w:val="00FE3D7F"/>
    <w:rsid w:val="00FE3EDE"/>
    <w:rsid w:val="00FE3F1C"/>
    <w:rsid w:val="00FE3F63"/>
    <w:rsid w:val="00FE3F82"/>
    <w:rsid w:val="00FE3F92"/>
    <w:rsid w:val="00FE4005"/>
    <w:rsid w:val="00FE4073"/>
    <w:rsid w:val="00FE41A9"/>
    <w:rsid w:val="00FE41BB"/>
    <w:rsid w:val="00FE43D3"/>
    <w:rsid w:val="00FE458E"/>
    <w:rsid w:val="00FE4654"/>
    <w:rsid w:val="00FE470B"/>
    <w:rsid w:val="00FE480E"/>
    <w:rsid w:val="00FE4976"/>
    <w:rsid w:val="00FE4BCD"/>
    <w:rsid w:val="00FE4C6B"/>
    <w:rsid w:val="00FE4C95"/>
    <w:rsid w:val="00FE4CAD"/>
    <w:rsid w:val="00FE5137"/>
    <w:rsid w:val="00FE51CD"/>
    <w:rsid w:val="00FE552C"/>
    <w:rsid w:val="00FE5559"/>
    <w:rsid w:val="00FE56B7"/>
    <w:rsid w:val="00FE59A9"/>
    <w:rsid w:val="00FE5B32"/>
    <w:rsid w:val="00FE5B98"/>
    <w:rsid w:val="00FE5D79"/>
    <w:rsid w:val="00FE5E89"/>
    <w:rsid w:val="00FE5FBD"/>
    <w:rsid w:val="00FE6167"/>
    <w:rsid w:val="00FE61C5"/>
    <w:rsid w:val="00FE62E1"/>
    <w:rsid w:val="00FE655D"/>
    <w:rsid w:val="00FE6593"/>
    <w:rsid w:val="00FE6656"/>
    <w:rsid w:val="00FE668F"/>
    <w:rsid w:val="00FE66B5"/>
    <w:rsid w:val="00FE66E8"/>
    <w:rsid w:val="00FE6846"/>
    <w:rsid w:val="00FE6961"/>
    <w:rsid w:val="00FE6A8F"/>
    <w:rsid w:val="00FE6B8C"/>
    <w:rsid w:val="00FE6BAB"/>
    <w:rsid w:val="00FE6BE1"/>
    <w:rsid w:val="00FE6CA7"/>
    <w:rsid w:val="00FE6CC9"/>
    <w:rsid w:val="00FE6D70"/>
    <w:rsid w:val="00FE6E08"/>
    <w:rsid w:val="00FE6FCA"/>
    <w:rsid w:val="00FE70C2"/>
    <w:rsid w:val="00FE7124"/>
    <w:rsid w:val="00FE7323"/>
    <w:rsid w:val="00FE743A"/>
    <w:rsid w:val="00FE74B3"/>
    <w:rsid w:val="00FE7503"/>
    <w:rsid w:val="00FE75C0"/>
    <w:rsid w:val="00FE75DB"/>
    <w:rsid w:val="00FE75FD"/>
    <w:rsid w:val="00FE76B4"/>
    <w:rsid w:val="00FE7755"/>
    <w:rsid w:val="00FE7797"/>
    <w:rsid w:val="00FE788E"/>
    <w:rsid w:val="00FE789D"/>
    <w:rsid w:val="00FE7912"/>
    <w:rsid w:val="00FE79AE"/>
    <w:rsid w:val="00FE79F0"/>
    <w:rsid w:val="00FE7B2A"/>
    <w:rsid w:val="00FE7C2D"/>
    <w:rsid w:val="00FE7CA2"/>
    <w:rsid w:val="00FE7D3F"/>
    <w:rsid w:val="00FF00AA"/>
    <w:rsid w:val="00FF00B8"/>
    <w:rsid w:val="00FF0119"/>
    <w:rsid w:val="00FF03FD"/>
    <w:rsid w:val="00FF0431"/>
    <w:rsid w:val="00FF0481"/>
    <w:rsid w:val="00FF08C7"/>
    <w:rsid w:val="00FF095A"/>
    <w:rsid w:val="00FF108F"/>
    <w:rsid w:val="00FF10D9"/>
    <w:rsid w:val="00FF11DD"/>
    <w:rsid w:val="00FF123A"/>
    <w:rsid w:val="00FF14A7"/>
    <w:rsid w:val="00FF1539"/>
    <w:rsid w:val="00FF15BA"/>
    <w:rsid w:val="00FF175E"/>
    <w:rsid w:val="00FF193D"/>
    <w:rsid w:val="00FF1A8A"/>
    <w:rsid w:val="00FF1BB7"/>
    <w:rsid w:val="00FF1BBD"/>
    <w:rsid w:val="00FF1F2C"/>
    <w:rsid w:val="00FF1F3E"/>
    <w:rsid w:val="00FF208A"/>
    <w:rsid w:val="00FF21A0"/>
    <w:rsid w:val="00FF21E6"/>
    <w:rsid w:val="00FF23A5"/>
    <w:rsid w:val="00FF23F6"/>
    <w:rsid w:val="00FF2717"/>
    <w:rsid w:val="00FF27A2"/>
    <w:rsid w:val="00FF286B"/>
    <w:rsid w:val="00FF2915"/>
    <w:rsid w:val="00FF2A99"/>
    <w:rsid w:val="00FF2AD7"/>
    <w:rsid w:val="00FF2BE1"/>
    <w:rsid w:val="00FF2CB9"/>
    <w:rsid w:val="00FF2CD8"/>
    <w:rsid w:val="00FF2DCA"/>
    <w:rsid w:val="00FF2E3F"/>
    <w:rsid w:val="00FF2F04"/>
    <w:rsid w:val="00FF32E3"/>
    <w:rsid w:val="00FF33F8"/>
    <w:rsid w:val="00FF354C"/>
    <w:rsid w:val="00FF35E0"/>
    <w:rsid w:val="00FF383C"/>
    <w:rsid w:val="00FF395C"/>
    <w:rsid w:val="00FF3BFF"/>
    <w:rsid w:val="00FF3DE4"/>
    <w:rsid w:val="00FF3DEE"/>
    <w:rsid w:val="00FF4205"/>
    <w:rsid w:val="00FF4266"/>
    <w:rsid w:val="00FF432E"/>
    <w:rsid w:val="00FF4415"/>
    <w:rsid w:val="00FF442E"/>
    <w:rsid w:val="00FF446E"/>
    <w:rsid w:val="00FF4689"/>
    <w:rsid w:val="00FF47B5"/>
    <w:rsid w:val="00FF4A3E"/>
    <w:rsid w:val="00FF4AD6"/>
    <w:rsid w:val="00FF4B7A"/>
    <w:rsid w:val="00FF4CF1"/>
    <w:rsid w:val="00FF4F4F"/>
    <w:rsid w:val="00FF50C4"/>
    <w:rsid w:val="00FF510B"/>
    <w:rsid w:val="00FF5231"/>
    <w:rsid w:val="00FF53B6"/>
    <w:rsid w:val="00FF540F"/>
    <w:rsid w:val="00FF5477"/>
    <w:rsid w:val="00FF59C3"/>
    <w:rsid w:val="00FF5BBE"/>
    <w:rsid w:val="00FF5C26"/>
    <w:rsid w:val="00FF5CED"/>
    <w:rsid w:val="00FF5D48"/>
    <w:rsid w:val="00FF5E79"/>
    <w:rsid w:val="00FF5FC0"/>
    <w:rsid w:val="00FF6031"/>
    <w:rsid w:val="00FF609B"/>
    <w:rsid w:val="00FF60D3"/>
    <w:rsid w:val="00FF617C"/>
    <w:rsid w:val="00FF61FC"/>
    <w:rsid w:val="00FF6261"/>
    <w:rsid w:val="00FF62EC"/>
    <w:rsid w:val="00FF6544"/>
    <w:rsid w:val="00FF65FC"/>
    <w:rsid w:val="00FF6822"/>
    <w:rsid w:val="00FF686A"/>
    <w:rsid w:val="00FF6A71"/>
    <w:rsid w:val="00FF6AFA"/>
    <w:rsid w:val="00FF6E0A"/>
    <w:rsid w:val="00FF6E62"/>
    <w:rsid w:val="00FF6F0A"/>
    <w:rsid w:val="00FF6F86"/>
    <w:rsid w:val="00FF7023"/>
    <w:rsid w:val="00FF7132"/>
    <w:rsid w:val="00FF717A"/>
    <w:rsid w:val="00FF728D"/>
    <w:rsid w:val="00FF73F2"/>
    <w:rsid w:val="00FF7462"/>
    <w:rsid w:val="00FF7543"/>
    <w:rsid w:val="00FF762A"/>
    <w:rsid w:val="00FF7786"/>
    <w:rsid w:val="00FF783C"/>
    <w:rsid w:val="00FF7873"/>
    <w:rsid w:val="00FF7A65"/>
    <w:rsid w:val="00FF7BE6"/>
    <w:rsid w:val="00FF7D6D"/>
    <w:rsid w:val="00FF7DFC"/>
    <w:rsid w:val="00FF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895BC9"/>
  <w15:chartTrackingRefBased/>
  <w15:docId w15:val="{374AA605-913D-4480-AEB1-EC34A8B9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3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Base"/>
    <w:qFormat/>
    <w:rsid w:val="00602CDF"/>
    <w:pPr>
      <w:spacing w:line="276" w:lineRule="auto"/>
      <w:ind w:firstLine="0"/>
    </w:pPr>
    <w:rPr>
      <w:rFonts w:ascii="Times New Roman" w:hAnsi="Times New Roman"/>
      <w:sz w:val="24"/>
      <w:lang w:val="bg-BG"/>
    </w:rPr>
  </w:style>
  <w:style w:type="paragraph" w:styleId="1">
    <w:name w:val="heading 1"/>
    <w:basedOn w:val="a"/>
    <w:next w:val="a"/>
    <w:link w:val="10"/>
    <w:uiPriority w:val="9"/>
    <w:qFormat/>
    <w:rsid w:val="0075439C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52D7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E4324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52D79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DC5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DC5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DC5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DC5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DC5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75439C"/>
    <w:rPr>
      <w:rFonts w:ascii="Times New Roman" w:eastAsiaTheme="majorEastAsia" w:hAnsi="Times New Roman" w:cstheme="majorBidi"/>
      <w:color w:val="000000" w:themeColor="text1"/>
      <w:sz w:val="32"/>
      <w:szCs w:val="32"/>
      <w:lang w:val="bg-BG"/>
    </w:rPr>
  </w:style>
  <w:style w:type="character" w:customStyle="1" w:styleId="20">
    <w:name w:val="Заглавие 2 Знак"/>
    <w:basedOn w:val="a0"/>
    <w:link w:val="2"/>
    <w:uiPriority w:val="9"/>
    <w:rsid w:val="00B52D79"/>
    <w:rPr>
      <w:rFonts w:ascii="Times New Roman" w:eastAsiaTheme="majorEastAsia" w:hAnsi="Times New Roman" w:cstheme="majorBidi"/>
      <w:b/>
      <w:color w:val="000000" w:themeColor="text1"/>
      <w:sz w:val="24"/>
      <w:szCs w:val="26"/>
      <w:lang w:val="bg-BG"/>
    </w:rPr>
  </w:style>
  <w:style w:type="paragraph" w:styleId="a3">
    <w:name w:val="No Spacing"/>
    <w:uiPriority w:val="1"/>
    <w:qFormat/>
    <w:rsid w:val="002241B4"/>
    <w:pPr>
      <w:spacing w:line="240" w:lineRule="auto"/>
    </w:pPr>
    <w:rPr>
      <w:rFonts w:ascii="Times New Roman" w:hAnsi="Times New Roman"/>
      <w:sz w:val="24"/>
      <w:lang w:val="bg-BG"/>
    </w:rPr>
  </w:style>
  <w:style w:type="paragraph" w:styleId="a4">
    <w:name w:val="Title"/>
    <w:basedOn w:val="a"/>
    <w:next w:val="a"/>
    <w:link w:val="a5"/>
    <w:uiPriority w:val="10"/>
    <w:qFormat/>
    <w:rsid w:val="0000236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лавие Знак"/>
    <w:basedOn w:val="a0"/>
    <w:link w:val="a4"/>
    <w:uiPriority w:val="10"/>
    <w:rsid w:val="00002366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a6">
    <w:name w:val="header"/>
    <w:basedOn w:val="a"/>
    <w:link w:val="a7"/>
    <w:uiPriority w:val="99"/>
    <w:unhideWhenUsed/>
    <w:rsid w:val="003F4F6F"/>
    <w:pPr>
      <w:tabs>
        <w:tab w:val="center" w:pos="4703"/>
        <w:tab w:val="right" w:pos="9406"/>
      </w:tabs>
    </w:pPr>
  </w:style>
  <w:style w:type="character" w:customStyle="1" w:styleId="a7">
    <w:name w:val="Горен колонтитул Знак"/>
    <w:basedOn w:val="a0"/>
    <w:link w:val="a6"/>
    <w:uiPriority w:val="99"/>
    <w:rsid w:val="003F4F6F"/>
    <w:rPr>
      <w:rFonts w:ascii="Times New Roman" w:hAnsi="Times New Roman"/>
      <w:sz w:val="24"/>
      <w:lang w:val="bg-BG"/>
    </w:rPr>
  </w:style>
  <w:style w:type="paragraph" w:styleId="a8">
    <w:name w:val="footer"/>
    <w:basedOn w:val="a"/>
    <w:link w:val="a9"/>
    <w:uiPriority w:val="99"/>
    <w:unhideWhenUsed/>
    <w:rsid w:val="003F4F6F"/>
    <w:pPr>
      <w:tabs>
        <w:tab w:val="center" w:pos="4703"/>
        <w:tab w:val="right" w:pos="9406"/>
      </w:tabs>
    </w:pPr>
  </w:style>
  <w:style w:type="character" w:customStyle="1" w:styleId="a9">
    <w:name w:val="Долен колонтитул Знак"/>
    <w:basedOn w:val="a0"/>
    <w:link w:val="a8"/>
    <w:uiPriority w:val="99"/>
    <w:rsid w:val="003F4F6F"/>
    <w:rPr>
      <w:rFonts w:ascii="Times New Roman" w:hAnsi="Times New Roman"/>
      <w:sz w:val="24"/>
      <w:lang w:val="bg-BG"/>
    </w:rPr>
  </w:style>
  <w:style w:type="paragraph" w:styleId="aa">
    <w:name w:val="TOC Heading"/>
    <w:basedOn w:val="1"/>
    <w:next w:val="a"/>
    <w:uiPriority w:val="39"/>
    <w:unhideWhenUsed/>
    <w:qFormat/>
    <w:rsid w:val="003F4F6F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F4F6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F4F6F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3F4F6F"/>
    <w:rPr>
      <w:color w:val="0563C1" w:themeColor="hyperlink"/>
      <w:u w:val="single"/>
    </w:rPr>
  </w:style>
  <w:style w:type="table" w:styleId="ac">
    <w:name w:val="Table Grid"/>
    <w:basedOn w:val="a1"/>
    <w:uiPriority w:val="39"/>
    <w:rsid w:val="003A475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лавие 3 Знак"/>
    <w:basedOn w:val="a0"/>
    <w:link w:val="3"/>
    <w:uiPriority w:val="9"/>
    <w:rsid w:val="000E4324"/>
    <w:rPr>
      <w:rFonts w:ascii="Times New Roman" w:eastAsiaTheme="majorEastAsia" w:hAnsi="Times New Roman" w:cstheme="majorBidi"/>
      <w:b/>
      <w:color w:val="000000" w:themeColor="text1"/>
      <w:sz w:val="24"/>
      <w:szCs w:val="24"/>
      <w:lang w:val="bg-BG"/>
    </w:rPr>
  </w:style>
  <w:style w:type="character" w:styleId="ad">
    <w:name w:val="Placeholder Text"/>
    <w:basedOn w:val="a0"/>
    <w:uiPriority w:val="99"/>
    <w:semiHidden/>
    <w:rsid w:val="00CA33EA"/>
    <w:rPr>
      <w:color w:val="666666"/>
    </w:rPr>
  </w:style>
  <w:style w:type="paragraph" w:styleId="ae">
    <w:name w:val="List Paragraph"/>
    <w:basedOn w:val="a"/>
    <w:uiPriority w:val="34"/>
    <w:qFormat/>
    <w:rsid w:val="00A45685"/>
    <w:pPr>
      <w:ind w:left="720"/>
      <w:contextualSpacing/>
    </w:pPr>
  </w:style>
  <w:style w:type="character" w:customStyle="1" w:styleId="40">
    <w:name w:val="Заглавие 4 Знак"/>
    <w:basedOn w:val="a0"/>
    <w:link w:val="4"/>
    <w:uiPriority w:val="9"/>
    <w:rsid w:val="00B52D79"/>
    <w:rPr>
      <w:rFonts w:ascii="Times New Roman" w:eastAsiaTheme="majorEastAsia" w:hAnsi="Times New Roman" w:cstheme="majorBidi"/>
      <w:b/>
      <w:iCs/>
      <w:color w:val="000000" w:themeColor="text1"/>
      <w:sz w:val="24"/>
      <w:lang w:val="bg-BG"/>
    </w:rPr>
  </w:style>
  <w:style w:type="paragraph" w:styleId="af">
    <w:name w:val="footnote text"/>
    <w:basedOn w:val="a"/>
    <w:link w:val="af0"/>
    <w:uiPriority w:val="99"/>
    <w:semiHidden/>
    <w:unhideWhenUsed/>
    <w:rsid w:val="005C7DD3"/>
    <w:pPr>
      <w:spacing w:line="240" w:lineRule="auto"/>
    </w:pPr>
    <w:rPr>
      <w:sz w:val="20"/>
      <w:szCs w:val="20"/>
    </w:rPr>
  </w:style>
  <w:style w:type="character" w:customStyle="1" w:styleId="af0">
    <w:name w:val="Текст под линия Знак"/>
    <w:basedOn w:val="a0"/>
    <w:link w:val="af"/>
    <w:uiPriority w:val="99"/>
    <w:semiHidden/>
    <w:rsid w:val="005C7DD3"/>
    <w:rPr>
      <w:rFonts w:ascii="Times New Roman" w:hAnsi="Times New Roman"/>
      <w:sz w:val="20"/>
      <w:szCs w:val="20"/>
      <w:lang w:val="bg-BG"/>
    </w:rPr>
  </w:style>
  <w:style w:type="character" w:styleId="af1">
    <w:name w:val="footnote reference"/>
    <w:basedOn w:val="a0"/>
    <w:uiPriority w:val="99"/>
    <w:semiHidden/>
    <w:unhideWhenUsed/>
    <w:rsid w:val="005C7DD3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4B6B53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4412BA"/>
    <w:pPr>
      <w:spacing w:after="100"/>
      <w:ind w:left="720"/>
    </w:pPr>
  </w:style>
  <w:style w:type="paragraph" w:customStyle="1" w:styleId="msonormal0">
    <w:name w:val="msonormal"/>
    <w:basedOn w:val="a"/>
    <w:rsid w:val="00001DF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en-US"/>
      <w14:ligatures w14:val="none"/>
    </w:rPr>
  </w:style>
  <w:style w:type="character" w:styleId="af2">
    <w:name w:val="FollowedHyperlink"/>
    <w:basedOn w:val="a0"/>
    <w:uiPriority w:val="99"/>
    <w:semiHidden/>
    <w:unhideWhenUsed/>
    <w:rsid w:val="00001DFB"/>
    <w:rPr>
      <w:color w:val="800080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01DFB"/>
    <w:rPr>
      <w:color w:val="605E5C"/>
      <w:shd w:val="clear" w:color="auto" w:fill="E1DFDD"/>
    </w:rPr>
  </w:style>
  <w:style w:type="paragraph" w:styleId="51">
    <w:name w:val="toc 5"/>
    <w:basedOn w:val="a"/>
    <w:next w:val="a"/>
    <w:autoRedefine/>
    <w:uiPriority w:val="39"/>
    <w:unhideWhenUsed/>
    <w:rsid w:val="00B264DB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61">
    <w:name w:val="toc 6"/>
    <w:basedOn w:val="a"/>
    <w:next w:val="a"/>
    <w:autoRedefine/>
    <w:uiPriority w:val="39"/>
    <w:unhideWhenUsed/>
    <w:rsid w:val="00B264DB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71">
    <w:name w:val="toc 7"/>
    <w:basedOn w:val="a"/>
    <w:next w:val="a"/>
    <w:autoRedefine/>
    <w:uiPriority w:val="39"/>
    <w:unhideWhenUsed/>
    <w:rsid w:val="00B264DB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81">
    <w:name w:val="toc 8"/>
    <w:basedOn w:val="a"/>
    <w:next w:val="a"/>
    <w:autoRedefine/>
    <w:uiPriority w:val="39"/>
    <w:unhideWhenUsed/>
    <w:rsid w:val="00B264DB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91">
    <w:name w:val="toc 9"/>
    <w:basedOn w:val="a"/>
    <w:next w:val="a"/>
    <w:autoRedefine/>
    <w:uiPriority w:val="39"/>
    <w:unhideWhenUsed/>
    <w:rsid w:val="00B264DB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3">
    <w:name w:val="Body Text"/>
    <w:basedOn w:val="a"/>
    <w:link w:val="af4"/>
    <w:rsid w:val="00E430D6"/>
    <w:pPr>
      <w:spacing w:before="180" w:after="180" w:line="240" w:lineRule="auto"/>
      <w:jc w:val="left"/>
    </w:pPr>
    <w:rPr>
      <w:kern w:val="0"/>
      <w:szCs w:val="24"/>
      <w:lang w:val="en-US"/>
      <w14:ligatures w14:val="none"/>
    </w:rPr>
  </w:style>
  <w:style w:type="character" w:customStyle="1" w:styleId="af4">
    <w:name w:val="Основен текст Знак"/>
    <w:basedOn w:val="a0"/>
    <w:link w:val="af3"/>
    <w:rsid w:val="00E430D6"/>
    <w:rPr>
      <w:rFonts w:ascii="Times New Roman" w:hAnsi="Times New Roman"/>
      <w:kern w:val="0"/>
      <w:sz w:val="24"/>
      <w:szCs w:val="24"/>
      <w14:ligatures w14:val="none"/>
    </w:rPr>
  </w:style>
  <w:style w:type="paragraph" w:customStyle="1" w:styleId="Compact">
    <w:name w:val="Compact"/>
    <w:basedOn w:val="af3"/>
    <w:rsid w:val="00E430D6"/>
    <w:pPr>
      <w:spacing w:before="36" w:after="36"/>
    </w:pPr>
  </w:style>
  <w:style w:type="table" w:customStyle="1" w:styleId="Table">
    <w:name w:val="Table"/>
    <w:semiHidden/>
    <w:unhideWhenUsed/>
    <w:qFormat/>
    <w:rsid w:val="00E430D6"/>
    <w:pPr>
      <w:spacing w:after="200" w:line="240" w:lineRule="auto"/>
      <w:ind w:firstLine="0"/>
      <w:jc w:val="left"/>
    </w:pPr>
    <w:rPr>
      <w:kern w:val="0"/>
      <w:sz w:val="24"/>
      <w:szCs w:val="24"/>
      <w:lang w:val="bg-BG" w:eastAsia="bg-BG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50">
    <w:name w:val="Заглавие 5 Знак"/>
    <w:basedOn w:val="a0"/>
    <w:link w:val="5"/>
    <w:uiPriority w:val="9"/>
    <w:semiHidden/>
    <w:rsid w:val="007A2DC5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7A2D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7A2DC5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7A2D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7A2DC5"/>
    <w:rPr>
      <w:rFonts w:eastAsiaTheme="majorEastAsia" w:cstheme="majorBidi"/>
      <w:color w:val="272727" w:themeColor="text1" w:themeTint="D8"/>
    </w:rPr>
  </w:style>
  <w:style w:type="paragraph" w:styleId="af5">
    <w:name w:val="Subtitle"/>
    <w:basedOn w:val="a"/>
    <w:next w:val="a"/>
    <w:link w:val="af6"/>
    <w:uiPriority w:val="11"/>
    <w:qFormat/>
    <w:rsid w:val="007A2DC5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af6">
    <w:name w:val="Подзаглавие Знак"/>
    <w:basedOn w:val="a0"/>
    <w:link w:val="af5"/>
    <w:uiPriority w:val="11"/>
    <w:rsid w:val="007A2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f7">
    <w:name w:val="Quote"/>
    <w:basedOn w:val="a"/>
    <w:next w:val="a"/>
    <w:link w:val="af8"/>
    <w:uiPriority w:val="29"/>
    <w:qFormat/>
    <w:rsid w:val="007A2DC5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sz w:val="22"/>
      <w:lang w:val="en-US"/>
    </w:rPr>
  </w:style>
  <w:style w:type="character" w:customStyle="1" w:styleId="af8">
    <w:name w:val="Цитат Знак"/>
    <w:basedOn w:val="a0"/>
    <w:link w:val="af7"/>
    <w:uiPriority w:val="29"/>
    <w:rsid w:val="007A2DC5"/>
    <w:rPr>
      <w:i/>
      <w:iCs/>
      <w:color w:val="404040" w:themeColor="text1" w:themeTint="BF"/>
    </w:rPr>
  </w:style>
  <w:style w:type="character" w:styleId="af9">
    <w:name w:val="Intense Emphasis"/>
    <w:basedOn w:val="a0"/>
    <w:uiPriority w:val="21"/>
    <w:qFormat/>
    <w:rsid w:val="007A2DC5"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7A2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2"/>
      <w:lang w:val="en-US"/>
    </w:rPr>
  </w:style>
  <w:style w:type="character" w:customStyle="1" w:styleId="afb">
    <w:name w:val="Интензивно цитиране Знак"/>
    <w:basedOn w:val="a0"/>
    <w:link w:val="afa"/>
    <w:uiPriority w:val="30"/>
    <w:rsid w:val="007A2DC5"/>
    <w:rPr>
      <w:i/>
      <w:iCs/>
      <w:color w:val="2F5496" w:themeColor="accent1" w:themeShade="BF"/>
    </w:rPr>
  </w:style>
  <w:style w:type="character" w:styleId="afc">
    <w:name w:val="Intense Reference"/>
    <w:basedOn w:val="a0"/>
    <w:uiPriority w:val="32"/>
    <w:qFormat/>
    <w:rsid w:val="007A2DC5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af3"/>
    <w:next w:val="af3"/>
    <w:qFormat/>
    <w:rsid w:val="007A2DC5"/>
  </w:style>
  <w:style w:type="paragraph" w:styleId="afd">
    <w:name w:val="Normal (Web)"/>
    <w:basedOn w:val="a"/>
    <w:uiPriority w:val="99"/>
    <w:semiHidden/>
    <w:unhideWhenUsed/>
    <w:rsid w:val="00882C19"/>
    <w:rPr>
      <w:rFonts w:cs="Times New Roman"/>
      <w:szCs w:val="24"/>
    </w:rPr>
  </w:style>
  <w:style w:type="character" w:styleId="HTML">
    <w:name w:val="HTML Code"/>
    <w:basedOn w:val="a0"/>
    <w:uiPriority w:val="99"/>
    <w:semiHidden/>
    <w:unhideWhenUsed/>
    <w:rsid w:val="00882C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0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GS%20PC%201\Desktop\&#1086;&#1089;&#1085;&#1086;&#1074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8123A-D5C5-418B-80DA-5D2CFBB93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основа</Template>
  <TotalTime>1677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GRIGS PC 1</dc:creator>
  <cp:keywords/>
  <dc:description/>
  <cp:lastModifiedBy>Teodor L. Nenkov</cp:lastModifiedBy>
  <cp:revision>2065</cp:revision>
  <cp:lastPrinted>2025-10-29T23:34:00Z</cp:lastPrinted>
  <dcterms:created xsi:type="dcterms:W3CDTF">2025-05-01T21:40:00Z</dcterms:created>
  <dcterms:modified xsi:type="dcterms:W3CDTF">2026-01-30T14:50:00Z</dcterms:modified>
</cp:coreProperties>
</file>